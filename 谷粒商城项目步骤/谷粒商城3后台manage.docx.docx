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442F2" w:rsidRDefault="00696AF0" w:rsidP="00696AF0">
      <w:pPr>
        <w:pStyle w:val="a3"/>
      </w:pPr>
      <w:r>
        <w:rPr>
          <w:rFonts w:hint="eastAsia"/>
        </w:rPr>
        <w:t>谷粒</w:t>
      </w:r>
      <w:r>
        <w:rPr>
          <w:rFonts w:hint="eastAsia"/>
        </w:rPr>
        <w:t>manage</w:t>
      </w:r>
    </w:p>
    <w:p w:rsidR="002160D6" w:rsidRDefault="002160D6" w:rsidP="00E164BA">
      <w:pPr>
        <w:pStyle w:val="1"/>
      </w:pPr>
      <w:r>
        <w:rPr>
          <w:rFonts w:hint="eastAsia"/>
        </w:rPr>
        <w:t>1</w:t>
      </w:r>
      <w:r>
        <w:t xml:space="preserve"> </w:t>
      </w:r>
      <w:proofErr w:type="spellStart"/>
      <w:r>
        <w:rPr>
          <w:rFonts w:hint="eastAsia"/>
        </w:rPr>
        <w:t>pms</w:t>
      </w:r>
      <w:proofErr w:type="spellEnd"/>
      <w:r>
        <w:rPr>
          <w:rFonts w:hint="eastAsia"/>
        </w:rPr>
        <w:t>商品管理系统的介绍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46"/>
      </w:tblGrid>
      <w:tr w:rsidR="00494745" w:rsidTr="00494745">
        <w:tc>
          <w:tcPr>
            <w:tcW w:w="11046" w:type="dxa"/>
          </w:tcPr>
          <w:p w:rsidR="00494745" w:rsidRDefault="00494745" w:rsidP="00494745">
            <w:r>
              <w:rPr>
                <w:rFonts w:hint="eastAsia"/>
              </w:rPr>
              <w:t>1</w:t>
            </w:r>
            <w:r>
              <w:t xml:space="preserve"> </w:t>
            </w:r>
            <w:r>
              <w:rPr>
                <w:rFonts w:hint="eastAsia"/>
              </w:rPr>
              <w:t>系统名称</w:t>
            </w:r>
          </w:p>
          <w:p w:rsidR="00426726" w:rsidRDefault="00426726" w:rsidP="00494745">
            <w:proofErr w:type="spellStart"/>
            <w:r>
              <w:t>G</w:t>
            </w:r>
            <w:r>
              <w:rPr>
                <w:rFonts w:hint="eastAsia"/>
              </w:rPr>
              <w:t>mall</w:t>
            </w:r>
            <w:proofErr w:type="spellEnd"/>
            <w:r>
              <w:rPr>
                <w:rFonts w:hint="eastAsia"/>
              </w:rPr>
              <w:t>-</w:t>
            </w:r>
            <w:r>
              <w:t>M</w:t>
            </w:r>
            <w:r>
              <w:rPr>
                <w:rFonts w:hint="eastAsia"/>
              </w:rPr>
              <w:t>anage</w:t>
            </w:r>
          </w:p>
          <w:p w:rsidR="00426726" w:rsidRDefault="00426726" w:rsidP="00494745">
            <w:r>
              <w:rPr>
                <w:rFonts w:hint="eastAsia"/>
              </w:rPr>
              <w:t>2</w:t>
            </w:r>
            <w:r>
              <w:t xml:space="preserve"> </w:t>
            </w:r>
            <w:r>
              <w:rPr>
                <w:rFonts w:hint="eastAsia"/>
              </w:rPr>
              <w:t>数据结构</w:t>
            </w:r>
          </w:p>
          <w:p w:rsidR="00AE4585" w:rsidRDefault="002B67A2" w:rsidP="00494745">
            <w:proofErr w:type="spellStart"/>
            <w:r>
              <w:t>P</w:t>
            </w:r>
            <w:r>
              <w:rPr>
                <w:rFonts w:hint="eastAsia"/>
              </w:rPr>
              <w:t>ms</w:t>
            </w:r>
            <w:proofErr w:type="spellEnd"/>
          </w:p>
          <w:p w:rsidR="003609F2" w:rsidRDefault="003609F2" w:rsidP="00494745">
            <w:proofErr w:type="spellStart"/>
            <w:r>
              <w:t>Sku</w:t>
            </w:r>
            <w:proofErr w:type="spellEnd"/>
            <w:r>
              <w:t xml:space="preserve"> + </w:t>
            </w:r>
            <w:proofErr w:type="spellStart"/>
            <w:r>
              <w:t>spu</w:t>
            </w:r>
            <w:proofErr w:type="spellEnd"/>
          </w:p>
          <w:p w:rsidR="006542AC" w:rsidRDefault="00F85D84" w:rsidP="00494745">
            <w:proofErr w:type="spellStart"/>
            <w:r>
              <w:t>Sku</w:t>
            </w:r>
            <w:proofErr w:type="spellEnd"/>
            <w:r>
              <w:t xml:space="preserve"> : stock keeping until</w:t>
            </w:r>
            <w:r w:rsidR="0020729F">
              <w:t xml:space="preserve"> </w:t>
            </w:r>
            <w:r w:rsidR="0020729F">
              <w:rPr>
                <w:rFonts w:hint="eastAsia"/>
              </w:rPr>
              <w:t>库存存储单元</w:t>
            </w:r>
            <w:r w:rsidR="0020729F">
              <w:rPr>
                <w:rFonts w:hint="eastAsia"/>
              </w:rPr>
              <w:t>(</w:t>
            </w:r>
            <w:r w:rsidR="0020729F">
              <w:rPr>
                <w:rFonts w:hint="eastAsia"/>
              </w:rPr>
              <w:t>一般只一个具体的库存商品，单位时台、</w:t>
            </w:r>
            <w:r w:rsidR="00776CAE">
              <w:rPr>
                <w:rFonts w:hint="eastAsia"/>
              </w:rPr>
              <w:t>部、件</w:t>
            </w:r>
            <w:r w:rsidR="0020729F">
              <w:t>)</w:t>
            </w:r>
          </w:p>
          <w:p w:rsidR="00441529" w:rsidRDefault="00441529" w:rsidP="00494745">
            <w:proofErr w:type="spellStart"/>
            <w:r>
              <w:t>Spu</w:t>
            </w:r>
            <w:proofErr w:type="spellEnd"/>
            <w:r>
              <w:t xml:space="preserve"> : </w:t>
            </w:r>
            <w:r w:rsidR="00994935">
              <w:t>standard product until</w:t>
            </w:r>
            <w:r w:rsidR="00535D2C">
              <w:t xml:space="preserve"> </w:t>
            </w:r>
            <w:r w:rsidR="00535D2C">
              <w:rPr>
                <w:rFonts w:hint="eastAsia"/>
              </w:rPr>
              <w:t>标准的商品单元</w:t>
            </w:r>
            <w:r w:rsidR="00A43A66">
              <w:rPr>
                <w:rFonts w:hint="eastAsia"/>
              </w:rPr>
              <w:t>(</w:t>
            </w:r>
            <w:r w:rsidR="00A43A66">
              <w:rPr>
                <w:rFonts w:hint="eastAsia"/>
              </w:rPr>
              <w:t>一般一个商品</w:t>
            </w:r>
            <w:r w:rsidR="00A43A66">
              <w:rPr>
                <w:rFonts w:hint="eastAsia"/>
              </w:rPr>
              <w:t>XXX</w:t>
            </w:r>
            <w:r w:rsidR="00A43A66">
              <w:rPr>
                <w:rFonts w:hint="eastAsia"/>
              </w:rPr>
              <w:t>系列，就是一个</w:t>
            </w:r>
            <w:proofErr w:type="spellStart"/>
            <w:r w:rsidR="00A43A66">
              <w:rPr>
                <w:rFonts w:hint="eastAsia"/>
              </w:rPr>
              <w:t>spu</w:t>
            </w:r>
            <w:proofErr w:type="spellEnd"/>
            <w:r w:rsidR="00A43A66">
              <w:t>)</w:t>
            </w:r>
          </w:p>
        </w:tc>
      </w:tr>
    </w:tbl>
    <w:p w:rsidR="00494745" w:rsidRDefault="00494745" w:rsidP="00494745"/>
    <w:p w:rsidR="003813AB" w:rsidRDefault="003813AB" w:rsidP="00494745"/>
    <w:p w:rsidR="003813AB" w:rsidRDefault="003813AB" w:rsidP="003813AB">
      <w:pPr>
        <w:pStyle w:val="1"/>
      </w:pPr>
      <w:r>
        <w:rPr>
          <w:rFonts w:hint="eastAsia"/>
        </w:rPr>
        <w:t>2</w:t>
      </w:r>
      <w:r>
        <w:t xml:space="preserve"> </w:t>
      </w:r>
      <w:proofErr w:type="spellStart"/>
      <w:r>
        <w:rPr>
          <w:rFonts w:hint="eastAsia"/>
        </w:rPr>
        <w:t>pms</w:t>
      </w:r>
      <w:proofErr w:type="spellEnd"/>
      <w:r w:rsidR="00472CFB">
        <w:rPr>
          <w:rFonts w:hint="eastAsia"/>
        </w:rPr>
        <w:t>商品</w:t>
      </w:r>
      <w:r>
        <w:rPr>
          <w:rFonts w:hint="eastAsia"/>
        </w:rPr>
        <w:t>的数据结构的划分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46"/>
      </w:tblGrid>
      <w:tr w:rsidR="0059333B" w:rsidTr="0059333B">
        <w:tc>
          <w:tcPr>
            <w:tcW w:w="11046" w:type="dxa"/>
          </w:tcPr>
          <w:p w:rsidR="0059333B" w:rsidRDefault="0059333B" w:rsidP="0059333B">
            <w:r>
              <w:rPr>
                <w:rFonts w:hint="eastAsia"/>
              </w:rPr>
              <w:t>1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sku</w:t>
            </w:r>
            <w:proofErr w:type="spellEnd"/>
            <w:r>
              <w:rPr>
                <w:rFonts w:hint="eastAsia"/>
              </w:rPr>
              <w:t>的结构</w:t>
            </w:r>
            <w:r w:rsidR="00EF28BD">
              <w:rPr>
                <w:rFonts w:hint="eastAsia"/>
              </w:rPr>
              <w:t xml:space="preserve"> </w:t>
            </w:r>
            <w:r w:rsidR="00EF28BD">
              <w:t xml:space="preserve"> </w:t>
            </w:r>
            <w:proofErr w:type="spellStart"/>
            <w:r w:rsidR="00EF28BD">
              <w:t>pms_sku</w:t>
            </w:r>
            <w:proofErr w:type="spellEnd"/>
            <w:r w:rsidR="00EF28BD">
              <w:t>_</w:t>
            </w:r>
          </w:p>
          <w:p w:rsidR="00C51AD7" w:rsidRDefault="00C51AD7" w:rsidP="0059333B">
            <w:r>
              <w:rPr>
                <w:rFonts w:hint="eastAsia"/>
              </w:rPr>
              <w:t>2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spu</w:t>
            </w:r>
            <w:proofErr w:type="spellEnd"/>
            <w:r>
              <w:rPr>
                <w:rFonts w:hint="eastAsia"/>
              </w:rPr>
              <w:t>的结构</w:t>
            </w:r>
            <w:r w:rsidR="00EF28BD">
              <w:rPr>
                <w:rFonts w:hint="eastAsia"/>
              </w:rPr>
              <w:t xml:space="preserve"> </w:t>
            </w:r>
            <w:r w:rsidR="00EF28BD">
              <w:t xml:space="preserve"> </w:t>
            </w:r>
            <w:proofErr w:type="spellStart"/>
            <w:r w:rsidR="00EF28BD">
              <w:t>pms_spu</w:t>
            </w:r>
            <w:proofErr w:type="spellEnd"/>
            <w:r w:rsidR="00EF28BD">
              <w:t>_</w:t>
            </w:r>
          </w:p>
          <w:p w:rsidR="00EF28BD" w:rsidRDefault="00EF28BD" w:rsidP="0059333B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类目的结构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pms_catalog</w:t>
            </w:r>
            <w:proofErr w:type="spellEnd"/>
            <w:r w:rsidR="00801FD5">
              <w:t>_</w:t>
            </w:r>
          </w:p>
          <w:p w:rsidR="00333A76" w:rsidRDefault="00333A76" w:rsidP="0059333B"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属性的结构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pms_attr</w:t>
            </w:r>
            <w:proofErr w:type="spellEnd"/>
            <w:r w:rsidR="00655416">
              <w:t>_</w:t>
            </w:r>
          </w:p>
        </w:tc>
      </w:tr>
    </w:tbl>
    <w:p w:rsidR="0059333B" w:rsidRDefault="0059333B" w:rsidP="0059333B"/>
    <w:p w:rsidR="00966AA3" w:rsidRDefault="0029513B" w:rsidP="0029513B">
      <w:pPr>
        <w:pStyle w:val="1"/>
      </w:pP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manage</w:t>
      </w:r>
      <w:r>
        <w:rPr>
          <w:rFonts w:hint="eastAsia"/>
        </w:rPr>
        <w:t>系统前后端分离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46"/>
      </w:tblGrid>
      <w:tr w:rsidR="004962CC" w:rsidTr="004962CC">
        <w:tc>
          <w:tcPr>
            <w:tcW w:w="11046" w:type="dxa"/>
          </w:tcPr>
          <w:p w:rsidR="004962CC" w:rsidRDefault="004962CC" w:rsidP="00232F71">
            <w:r>
              <w:rPr>
                <w:rFonts w:hint="eastAsia"/>
              </w:rPr>
              <w:t>1</w:t>
            </w:r>
            <w:r>
              <w:t xml:space="preserve"> </w:t>
            </w:r>
            <w:r>
              <w:rPr>
                <w:rFonts w:hint="eastAsia"/>
              </w:rPr>
              <w:t>准备阶段</w:t>
            </w:r>
          </w:p>
          <w:p w:rsidR="00376324" w:rsidRDefault="00376324" w:rsidP="00232F71">
            <w:r>
              <w:rPr>
                <w:rFonts w:hint="eastAsia"/>
              </w:rPr>
              <w:t>渲染</w:t>
            </w:r>
            <w:r w:rsidR="00E76728">
              <w:rPr>
                <w:rFonts w:hint="eastAsia"/>
              </w:rPr>
              <w:t>、模板技术</w:t>
            </w:r>
          </w:p>
          <w:p w:rsidR="00E76728" w:rsidRDefault="00E76728" w:rsidP="00232F71">
            <w:r>
              <w:rPr>
                <w:rFonts w:hint="eastAsia"/>
              </w:rPr>
              <w:t>2</w:t>
            </w:r>
            <w:r>
              <w:t xml:space="preserve"> </w:t>
            </w:r>
            <w:r>
              <w:rPr>
                <w:rFonts w:hint="eastAsia"/>
              </w:rPr>
              <w:t>前后端分离</w:t>
            </w:r>
          </w:p>
          <w:p w:rsidR="00E76728" w:rsidRDefault="00E76728" w:rsidP="00232F71">
            <w:proofErr w:type="spellStart"/>
            <w:r>
              <w:t>J</w:t>
            </w:r>
            <w:r>
              <w:rPr>
                <w:rFonts w:hint="eastAsia"/>
              </w:rPr>
              <w:t>vm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spring</w:t>
            </w:r>
            <w:r>
              <w:t xml:space="preserve"> </w:t>
            </w:r>
            <w:r>
              <w:rPr>
                <w:rFonts w:hint="eastAsia"/>
              </w:rPr>
              <w:t>maven</w:t>
            </w:r>
            <w:r>
              <w:t xml:space="preserve"> </w:t>
            </w:r>
            <w:r>
              <w:rPr>
                <w:rFonts w:hint="eastAsia"/>
              </w:rPr>
              <w:t>idea</w:t>
            </w:r>
          </w:p>
          <w:p w:rsidR="00E76728" w:rsidRDefault="00E76728" w:rsidP="00232F71">
            <w:r>
              <w:t>N</w:t>
            </w:r>
            <w:r>
              <w:rPr>
                <w:rFonts w:hint="eastAsia"/>
              </w:rPr>
              <w:t>odejs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vue</w:t>
            </w:r>
            <w:proofErr w:type="spellEnd"/>
            <w:r>
              <w:t xml:space="preserve"> </w:t>
            </w:r>
            <w:proofErr w:type="spellStart"/>
            <w:r>
              <w:rPr>
                <w:rFonts w:hint="eastAsia"/>
              </w:rPr>
              <w:t>npm</w:t>
            </w:r>
            <w:proofErr w:type="spellEnd"/>
            <w:r>
              <w:t xml:space="preserve"> </w:t>
            </w:r>
            <w:proofErr w:type="spellStart"/>
            <w:r>
              <w:rPr>
                <w:rFonts w:hint="eastAsia"/>
              </w:rPr>
              <w:t>vscode</w:t>
            </w:r>
            <w:proofErr w:type="spellEnd"/>
          </w:p>
          <w:p w:rsidR="00E529E5" w:rsidRDefault="00E529E5" w:rsidP="00232F71">
            <w:r>
              <w:rPr>
                <w:rFonts w:hint="eastAsia"/>
              </w:rPr>
              <w:t>3</w:t>
            </w:r>
            <w:r>
              <w:t xml:space="preserve"> </w:t>
            </w:r>
            <w:r>
              <w:rPr>
                <w:rFonts w:hint="eastAsia"/>
              </w:rPr>
              <w:t>安装</w:t>
            </w:r>
            <w:proofErr w:type="spellStart"/>
            <w:r>
              <w:rPr>
                <w:rFonts w:hint="eastAsia"/>
              </w:rPr>
              <w:t>nodejs</w:t>
            </w:r>
            <w:proofErr w:type="spellEnd"/>
          </w:p>
          <w:p w:rsidR="00E529E5" w:rsidRDefault="00E529E5" w:rsidP="00232F71">
            <w:r>
              <w:rPr>
                <w:rFonts w:hint="eastAsia"/>
              </w:rPr>
              <w:t>下一步</w:t>
            </w:r>
            <w:r w:rsidR="000D085A">
              <w:rPr>
                <w:rFonts w:hint="eastAsia"/>
              </w:rPr>
              <w:t>。。。</w:t>
            </w:r>
          </w:p>
          <w:p w:rsidR="000D085A" w:rsidRDefault="000D085A" w:rsidP="00232F71">
            <w:r>
              <w:lastRenderedPageBreak/>
              <w:t>N</w:t>
            </w:r>
            <w:r>
              <w:rPr>
                <w:rFonts w:hint="eastAsia"/>
              </w:rPr>
              <w:t>ode</w:t>
            </w:r>
            <w:r>
              <w:t xml:space="preserve"> </w:t>
            </w:r>
            <w:r>
              <w:rPr>
                <w:rFonts w:hint="eastAsia"/>
              </w:rPr>
              <w:t>-v</w:t>
            </w:r>
            <w:r>
              <w:rPr>
                <w:rFonts w:hint="eastAsia"/>
              </w:rPr>
              <w:t>查看安装结果</w:t>
            </w:r>
          </w:p>
          <w:p w:rsidR="00B628D0" w:rsidRDefault="00B628D0" w:rsidP="00232F71">
            <w:r>
              <w:rPr>
                <w:rFonts w:hint="eastAsia"/>
              </w:rPr>
              <w:t>4</w:t>
            </w:r>
            <w:r>
              <w:t xml:space="preserve"> </w:t>
            </w:r>
            <w:r w:rsidR="000D085A">
              <w:rPr>
                <w:rFonts w:hint="eastAsia"/>
              </w:rPr>
              <w:t>用</w:t>
            </w:r>
            <w:proofErr w:type="spellStart"/>
            <w:r w:rsidR="000D085A">
              <w:rPr>
                <w:rFonts w:hint="eastAsia"/>
              </w:rPr>
              <w:t>npm</w:t>
            </w:r>
            <w:proofErr w:type="spellEnd"/>
            <w:r w:rsidR="000D085A">
              <w:t xml:space="preserve"> </w:t>
            </w:r>
            <w:r w:rsidR="000D085A">
              <w:rPr>
                <w:rFonts w:hint="eastAsia"/>
              </w:rPr>
              <w:t>install</w:t>
            </w:r>
            <w:r w:rsidR="000D085A">
              <w:rPr>
                <w:rFonts w:hint="eastAsia"/>
              </w:rPr>
              <w:t>命令安装</w:t>
            </w:r>
            <w:proofErr w:type="spellStart"/>
            <w:r w:rsidR="000D085A">
              <w:rPr>
                <w:rFonts w:hint="eastAsia"/>
              </w:rPr>
              <w:t>npm</w:t>
            </w:r>
            <w:proofErr w:type="spellEnd"/>
          </w:p>
          <w:p w:rsidR="009A75CC" w:rsidRDefault="009A75CC" w:rsidP="00232F71">
            <w:r>
              <w:rPr>
                <w:noProof/>
              </w:rPr>
              <w:drawing>
                <wp:inline distT="0" distB="0" distL="0" distR="0" wp14:anchorId="5F32466E" wp14:editId="07A5C1F6">
                  <wp:extent cx="7020560" cy="1662430"/>
                  <wp:effectExtent l="0" t="0" r="889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20560" cy="1662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A75CC" w:rsidRDefault="002B6773" w:rsidP="00232F71">
            <w:r>
              <w:rPr>
                <w:rFonts w:hint="eastAsia"/>
              </w:rPr>
              <w:t>5</w:t>
            </w:r>
            <w:r>
              <w:t xml:space="preserve"> </w:t>
            </w:r>
            <w:r>
              <w:rPr>
                <w:rFonts w:hint="eastAsia"/>
              </w:rPr>
              <w:t>解压前端项目</w:t>
            </w:r>
            <w:r>
              <w:rPr>
                <w:rFonts w:hint="eastAsia"/>
              </w:rPr>
              <w:t>(</w:t>
            </w:r>
            <w:proofErr w:type="spellStart"/>
            <w:r>
              <w:t>gmall</w:t>
            </w:r>
            <w:proofErr w:type="spellEnd"/>
            <w:r>
              <w:t>-admin)</w:t>
            </w:r>
          </w:p>
          <w:p w:rsidR="002237AF" w:rsidRDefault="00A84A4B" w:rsidP="00232F71">
            <w:r>
              <w:t>C</w:t>
            </w:r>
            <w:r w:rsidR="00671C04">
              <w:t>onf</w:t>
            </w:r>
            <w:r w:rsidR="00C524C8">
              <w:rPr>
                <w:rFonts w:hint="eastAsia"/>
              </w:rPr>
              <w:t>目录下</w:t>
            </w:r>
          </w:p>
          <w:p w:rsidR="00A84A4B" w:rsidRDefault="00A84A4B" w:rsidP="00232F71">
            <w:r>
              <w:rPr>
                <w:rFonts w:hint="eastAsia"/>
              </w:rPr>
              <w:t>配置前端服务的</w:t>
            </w:r>
            <w:proofErr w:type="spellStart"/>
            <w:r>
              <w:rPr>
                <w:rFonts w:hint="eastAsia"/>
              </w:rPr>
              <w:t>ip</w:t>
            </w:r>
            <w:proofErr w:type="spellEnd"/>
            <w:r>
              <w:rPr>
                <w:rFonts w:hint="eastAsia"/>
              </w:rPr>
              <w:t>和前端访问数据的后端的服务的</w:t>
            </w:r>
            <w:proofErr w:type="spellStart"/>
            <w:r>
              <w:rPr>
                <w:rFonts w:hint="eastAsia"/>
              </w:rPr>
              <w:t>ip</w:t>
            </w:r>
            <w:proofErr w:type="spellEnd"/>
            <w:r w:rsidR="00BE673D">
              <w:rPr>
                <w:rFonts w:hint="eastAsia"/>
              </w:rPr>
              <w:t>地址</w:t>
            </w:r>
          </w:p>
          <w:p w:rsidR="00316E79" w:rsidRDefault="00316E79" w:rsidP="00232F71">
            <w:r w:rsidRPr="00316E79">
              <w:t>dev.env.js</w:t>
            </w:r>
            <w:r>
              <w:t xml:space="preserve"> </w:t>
            </w:r>
            <w:r>
              <w:rPr>
                <w:rFonts w:hint="eastAsia"/>
              </w:rPr>
              <w:t>前端访问后端的数据服务的地址</w:t>
            </w:r>
          </w:p>
          <w:p w:rsidR="009A75CC" w:rsidRDefault="005978B0" w:rsidP="00232F71">
            <w:r w:rsidRPr="005978B0">
              <w:t>index.js</w:t>
            </w:r>
            <w:r>
              <w:t xml:space="preserve"> </w:t>
            </w:r>
            <w:r>
              <w:rPr>
                <w:rFonts w:hint="eastAsia"/>
              </w:rPr>
              <w:t>前端的服务器端口</w:t>
            </w:r>
          </w:p>
          <w:p w:rsidR="00AB1AA0" w:rsidRDefault="00AB1AA0" w:rsidP="00232F71">
            <w:r>
              <w:rPr>
                <w:rFonts w:hint="eastAsia"/>
              </w:rPr>
              <w:t>6</w:t>
            </w:r>
            <w:r>
              <w:t xml:space="preserve"> </w:t>
            </w:r>
            <w:r>
              <w:rPr>
                <w:rFonts w:hint="eastAsia"/>
              </w:rPr>
              <w:t>用</w:t>
            </w:r>
            <w:proofErr w:type="spellStart"/>
            <w:r>
              <w:rPr>
                <w:rFonts w:hint="eastAsia"/>
              </w:rPr>
              <w:t>npm</w:t>
            </w:r>
            <w:proofErr w:type="spellEnd"/>
            <w:r>
              <w:rPr>
                <w:rFonts w:hint="eastAsia"/>
              </w:rPr>
              <w:t>命令编译和启动前端项目</w:t>
            </w:r>
          </w:p>
          <w:p w:rsidR="007E6799" w:rsidRDefault="001B5A9D" w:rsidP="00232F71">
            <w:r>
              <w:rPr>
                <w:rFonts w:hint="eastAsia"/>
              </w:rPr>
              <w:t>在</w:t>
            </w:r>
            <w:proofErr w:type="spellStart"/>
            <w:r>
              <w:rPr>
                <w:rFonts w:hint="eastAsia"/>
              </w:rPr>
              <w:t>gmall</w:t>
            </w:r>
            <w:proofErr w:type="spellEnd"/>
            <w:r>
              <w:rPr>
                <w:rFonts w:hint="eastAsia"/>
              </w:rPr>
              <w:t>-admin</w:t>
            </w:r>
            <w:r>
              <w:rPr>
                <w:rFonts w:hint="eastAsia"/>
              </w:rPr>
              <w:t>目录下运行</w:t>
            </w:r>
          </w:p>
          <w:p w:rsidR="001B5A9D" w:rsidRDefault="001B5A9D" w:rsidP="00232F71">
            <w:proofErr w:type="spellStart"/>
            <w:r>
              <w:t>Npm</w:t>
            </w:r>
            <w:proofErr w:type="spellEnd"/>
            <w:r>
              <w:t xml:space="preserve"> run dev</w:t>
            </w:r>
          </w:p>
          <w:p w:rsidR="00B37CA2" w:rsidRDefault="0080760B" w:rsidP="00232F7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6A0EA1F" wp14:editId="16429556">
                  <wp:extent cx="7020560" cy="1647825"/>
                  <wp:effectExtent l="0" t="0" r="8890" b="952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20560" cy="164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0760B" w:rsidRDefault="00670C08" w:rsidP="00232F71">
            <w:pPr>
              <w:rPr>
                <w:noProof/>
              </w:rPr>
            </w:pPr>
            <w:r>
              <w:rPr>
                <w:rFonts w:hint="eastAsia"/>
                <w:noProof/>
              </w:rPr>
              <w:t>7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前后端请求格式</w:t>
            </w:r>
          </w:p>
          <w:p w:rsidR="00862FC0" w:rsidRDefault="00862FC0" w:rsidP="00232F71">
            <w:pPr>
              <w:rPr>
                <w:noProof/>
              </w:rPr>
            </w:pPr>
            <w:r>
              <w:rPr>
                <w:rFonts w:hint="eastAsia"/>
                <w:noProof/>
              </w:rPr>
              <w:t>一般前端会用</w:t>
            </w:r>
            <w:r>
              <w:rPr>
                <w:rFonts w:hint="eastAsia"/>
                <w:noProof/>
              </w:rPr>
              <w:t>post</w:t>
            </w:r>
            <w:r>
              <w:rPr>
                <w:rFonts w:hint="eastAsia"/>
                <w:noProof/>
              </w:rPr>
              <w:t>想后端发送请求</w:t>
            </w:r>
            <w:r>
              <w:rPr>
                <w:rFonts w:hint="eastAsia"/>
                <w:noProof/>
              </w:rPr>
              <w:t>(</w:t>
            </w:r>
            <w:r>
              <w:rPr>
                <w:rFonts w:hint="eastAsia"/>
                <w:noProof/>
              </w:rPr>
              <w:t>把参数封装到</w:t>
            </w:r>
            <w:r>
              <w:rPr>
                <w:rFonts w:hint="eastAsia"/>
                <w:noProof/>
              </w:rPr>
              <w:t>json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)</w:t>
            </w:r>
          </w:p>
          <w:p w:rsidR="00E34401" w:rsidRPr="0090601F" w:rsidRDefault="000B57E8" w:rsidP="00232F71">
            <w:pPr>
              <w:rPr>
                <w:noProof/>
                <w:color w:val="FF0000"/>
              </w:rPr>
            </w:pPr>
            <w:r w:rsidRPr="0090601F">
              <w:rPr>
                <w:rFonts w:hint="eastAsia"/>
                <w:noProof/>
                <w:color w:val="FF0000"/>
              </w:rPr>
              <w:t>请求格式</w:t>
            </w:r>
            <w:r w:rsidR="00D80FDF" w:rsidRPr="0090601F">
              <w:rPr>
                <w:noProof/>
                <w:color w:val="FF0000"/>
              </w:rPr>
              <w:t>@RequestBody</w:t>
            </w:r>
          </w:p>
          <w:p w:rsidR="00D80FDF" w:rsidRPr="0090601F" w:rsidRDefault="00D80FDF" w:rsidP="00232F71">
            <w:pPr>
              <w:rPr>
                <w:noProof/>
                <w:color w:val="FF0000"/>
              </w:rPr>
            </w:pPr>
            <w:r w:rsidRPr="0090601F">
              <w:rPr>
                <w:rFonts w:hint="eastAsia"/>
                <w:noProof/>
                <w:color w:val="FF0000"/>
              </w:rPr>
              <w:t>返回格式</w:t>
            </w:r>
            <w:r w:rsidRPr="0090601F">
              <w:rPr>
                <w:rFonts w:hint="eastAsia"/>
                <w:noProof/>
                <w:color w:val="FF0000"/>
              </w:rPr>
              <w:t>@</w:t>
            </w:r>
            <w:r w:rsidRPr="0090601F">
              <w:rPr>
                <w:noProof/>
                <w:color w:val="FF0000"/>
              </w:rPr>
              <w:t>ResponseBody</w:t>
            </w:r>
          </w:p>
          <w:p w:rsidR="0080760B" w:rsidRDefault="0080760B" w:rsidP="00232F71"/>
        </w:tc>
      </w:tr>
    </w:tbl>
    <w:p w:rsidR="00232F71" w:rsidRDefault="00232F71" w:rsidP="00232F71"/>
    <w:p w:rsidR="00C06C58" w:rsidRDefault="00C06C58" w:rsidP="00232F71"/>
    <w:p w:rsidR="00F84502" w:rsidRDefault="00F84502" w:rsidP="00232F71"/>
    <w:p w:rsidR="00F84502" w:rsidRDefault="00F84502" w:rsidP="00232F71"/>
    <w:p w:rsidR="00F84502" w:rsidRDefault="00F84502" w:rsidP="00232F71"/>
    <w:p w:rsidR="00F84502" w:rsidRDefault="00F84502" w:rsidP="00232F71"/>
    <w:p w:rsidR="00F84502" w:rsidRDefault="00F84502" w:rsidP="00232F71"/>
    <w:p w:rsidR="00F84502" w:rsidRDefault="00F84502" w:rsidP="00232F7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917435</wp:posOffset>
                </wp:positionH>
                <wp:positionV relativeFrom="paragraph">
                  <wp:posOffset>86112</wp:posOffset>
                </wp:positionV>
                <wp:extent cx="2535381" cy="1021278"/>
                <wp:effectExtent l="0" t="0" r="17780" b="26670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5381" cy="102127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442F2" w:rsidRDefault="00C442F2" w:rsidP="00F84502">
                            <w:pPr>
                              <w:jc w:val="center"/>
                            </w:pPr>
                            <w:proofErr w:type="spellStart"/>
                            <w:r>
                              <w:t>J</w:t>
                            </w:r>
                            <w:r>
                              <w:rPr>
                                <w:rFonts w:hint="eastAsia"/>
                              </w:rPr>
                              <w:t>ava</w:t>
                            </w:r>
                            <w:r>
                              <w:t>EE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、前端模板技术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" o:spid="_x0000_s1026" style="position:absolute;left:0;text-align:left;margin-left:72.25pt;margin-top:6.8pt;width:199.65pt;height:80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" fillcolor="#4f81bd [3204]" strokecolor="#243f60 [1604]" strokeweight="2pt">
                <v:textbox>
                  <w:txbxContent>
                    <w:p w:rsidR="00C442F2" w:rsidRDefault="00C442F2" w:rsidP="00F84502">
                      <w:pPr>
                        <w:jc w:val="center"/>
                      </w:pPr>
                      <w:proofErr w:type="spellStart"/>
                      <w:r>
                        <w:t>J</w:t>
                      </w:r>
                      <w:r>
                        <w:rPr>
                          <w:rFonts w:hint="eastAsia"/>
                        </w:rPr>
                        <w:t>ava</w:t>
                      </w:r>
                      <w:r>
                        <w:t>EE</w:t>
                      </w:r>
                      <w:proofErr w:type="spellEnd"/>
                      <w:r>
                        <w:rPr>
                          <w:rFonts w:hint="eastAsia"/>
                        </w:rPr>
                        <w:t>、前端模板技术</w:t>
                      </w:r>
                    </w:p>
                  </w:txbxContent>
                </v:textbox>
              </v:rect>
            </w:pict>
          </mc:Fallback>
        </mc:AlternateContent>
      </w:r>
    </w:p>
    <w:p w:rsidR="00F84502" w:rsidRDefault="00F84502" w:rsidP="00232F71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4729191</wp:posOffset>
                </wp:positionH>
                <wp:positionV relativeFrom="paragraph">
                  <wp:posOffset>40005</wp:posOffset>
                </wp:positionV>
                <wp:extent cx="1715985" cy="647206"/>
                <wp:effectExtent l="0" t="0" r="17780" b="19685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5985" cy="64720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442F2" w:rsidRDefault="00C442F2" w:rsidP="00F8450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浏览器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3" o:spid="_x0000_s1027" style="position:absolute;left:0;text-align:left;margin-left:372.4pt;margin-top:3.15pt;width:135.1pt;height:50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" fillcolor="#4f81bd [3204]" strokecolor="#243f60 [1604]" strokeweight="2pt">
                <v:textbox>
                  <w:txbxContent>
                    <w:p w:rsidR="00C442F2" w:rsidRDefault="00C442F2" w:rsidP="00F8450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浏览器</w:t>
                      </w:r>
                    </w:p>
                  </w:txbxContent>
                </v:textbox>
              </v:rect>
            </w:pict>
          </mc:Fallback>
        </mc:AlternateContent>
      </w:r>
    </w:p>
    <w:p w:rsidR="00F84502" w:rsidRDefault="00F84502" w:rsidP="00232F71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3162094</wp:posOffset>
                </wp:positionH>
                <wp:positionV relativeFrom="paragraph">
                  <wp:posOffset>53538</wp:posOffset>
                </wp:positionV>
                <wp:extent cx="1407226" cy="172192"/>
                <wp:effectExtent l="0" t="19050" r="40640" b="37465"/>
                <wp:wrapNone/>
                <wp:docPr id="2" name="箭头: 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7226" cy="17219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D8858A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箭头: 右 2" o:spid="_x0000_s1026" type="#_x0000_t13" style="position:absolute;left:0;text-align:left;margin-left:249pt;margin-top:4.2pt;width:110.8pt;height:13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" adj="20278" fillcolor="white [3201]" strokecolor="#f79646 [3209]" strokeweight="2pt"/>
            </w:pict>
          </mc:Fallback>
        </mc:AlternateContent>
      </w:r>
    </w:p>
    <w:p w:rsidR="00F84502" w:rsidRDefault="00F84502" w:rsidP="00232F71"/>
    <w:p w:rsidR="00F84502" w:rsidRDefault="00F84502" w:rsidP="00232F71"/>
    <w:p w:rsidR="00F84502" w:rsidRDefault="00F84502" w:rsidP="00232F71"/>
    <w:p w:rsidR="00F84502" w:rsidRDefault="00F84502" w:rsidP="00232F71"/>
    <w:p w:rsidR="00F84502" w:rsidRDefault="00F84502" w:rsidP="00232F71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2478850</wp:posOffset>
                </wp:positionH>
                <wp:positionV relativeFrom="paragraph">
                  <wp:posOffset>155476</wp:posOffset>
                </wp:positionV>
                <wp:extent cx="1330037" cy="736270"/>
                <wp:effectExtent l="0" t="0" r="22860" b="26035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0037" cy="7362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442F2" w:rsidRDefault="00C442F2" w:rsidP="00F8450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前端服务器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5" o:spid="_x0000_s1028" style="position:absolute;left:0;text-align:left;margin-left:195.2pt;margin-top:12.25pt;width:104.75pt;height:57.9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" fillcolor="#4f81bd [3204]" strokecolor="#243f60 [1604]" strokeweight="2pt">
                <v:textbox>
                  <w:txbxContent>
                    <w:p w:rsidR="00C442F2" w:rsidRDefault="00C442F2" w:rsidP="00F8450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前端服务器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323891</wp:posOffset>
                </wp:positionH>
                <wp:positionV relativeFrom="paragraph">
                  <wp:posOffset>156086</wp:posOffset>
                </wp:positionV>
                <wp:extent cx="1335974" cy="748146"/>
                <wp:effectExtent l="0" t="0" r="17145" b="1397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5974" cy="74814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442F2" w:rsidRDefault="00C442F2" w:rsidP="00F84502">
                            <w:pPr>
                              <w:jc w:val="center"/>
                            </w:pPr>
                            <w:proofErr w:type="spellStart"/>
                            <w:r>
                              <w:t>J</w:t>
                            </w:r>
                            <w:r>
                              <w:rPr>
                                <w:rFonts w:hint="eastAsia"/>
                              </w:rPr>
                              <w:t>ava</w:t>
                            </w:r>
                            <w:r>
                              <w:t>EE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4" o:spid="_x0000_s1029" style="position:absolute;left:0;text-align:left;margin-left:25.5pt;margin-top:12.3pt;width:105.2pt;height:58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" fillcolor="#4f81bd [3204]" strokecolor="#243f60 [1604]" strokeweight="2pt">
                <v:textbox>
                  <w:txbxContent>
                    <w:p w:rsidR="00C442F2" w:rsidRDefault="00C442F2" w:rsidP="00F84502">
                      <w:pPr>
                        <w:jc w:val="center"/>
                      </w:pPr>
                      <w:proofErr w:type="spellStart"/>
                      <w:r>
                        <w:t>J</w:t>
                      </w:r>
                      <w:r>
                        <w:rPr>
                          <w:rFonts w:hint="eastAsia"/>
                        </w:rPr>
                        <w:t>ava</w:t>
                      </w:r>
                      <w:r>
                        <w:t>EE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:rsidR="00F84502" w:rsidRDefault="00AA4990" w:rsidP="00232F71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1695450</wp:posOffset>
                </wp:positionH>
                <wp:positionV relativeFrom="paragraph">
                  <wp:posOffset>133796</wp:posOffset>
                </wp:positionV>
                <wp:extent cx="748146" cy="219694"/>
                <wp:effectExtent l="0" t="0" r="13970" b="28575"/>
                <wp:wrapNone/>
                <wp:docPr id="8" name="箭头: 左右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8146" cy="219694"/>
                        </a:xfrm>
                        <a:prstGeom prst="left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2382000" id="_x0000_t69" coordsize="21600,21600" o:spt="69" adj="4320,5400" path="m,10800l@0,21600@0@3@2@3@2,21600,21600,10800@2,0@2@1@0@1@0,xe">
                <v:stroke joinstyle="miter"/>
                <v:formulas>
                  <v:f eqn="val #0"/>
                  <v:f eqn="val #1"/>
                  <v:f eqn="sum 21600 0 #0"/>
                  <v:f eqn="sum 21600 0 #1"/>
                  <v:f eqn="prod #0 #1 10800"/>
                  <v:f eqn="sum #0 0 @4"/>
                  <v:f eqn="sum 21600 0 @5"/>
                </v:formulas>
                <v:path o:connecttype="custom" o:connectlocs="@2,0;10800,@1;@0,0;0,10800;@0,21600;10800,@3;@2,21600;21600,10800" o:connectangles="270,270,270,180,90,90,90,0" textboxrect="@5,@1,@6,@3"/>
                <v:handles>
                  <v:h position="#0,#1" xrange="0,10800" yrange="0,10800"/>
                </v:handles>
              </v:shapetype>
              <v:shape id="箭头: 左右 8" o:spid="_x0000_s1026" type="#_x0000_t69" style="position:absolute;left:0;text-align:left;margin-left:133.5pt;margin-top:10.55pt;width:58.9pt;height:17.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" adj="3171" fillcolor="#4f81bd [3204]" strokecolor="#243f60 [16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44C98FB" wp14:editId="4995BB89">
                <wp:simplePos x="0" y="0"/>
                <wp:positionH relativeFrom="margin">
                  <wp:align>right</wp:align>
                </wp:positionH>
                <wp:positionV relativeFrom="paragraph">
                  <wp:posOffset>34892</wp:posOffset>
                </wp:positionV>
                <wp:extent cx="1715985" cy="647206"/>
                <wp:effectExtent l="0" t="0" r="17780" b="19685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5985" cy="64720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442F2" w:rsidRDefault="00C442F2" w:rsidP="00AA4990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浏览器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4C98FB" id="矩形 7" o:spid="_x0000_s1030" style="position:absolute;left:0;text-align:left;margin-left:83.9pt;margin-top:2.75pt;width:135.1pt;height:50.95pt;z-index:25166643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" fillcolor="#4f81bd [3204]" strokecolor="#243f60 [1604]" strokeweight="2pt">
                <v:textbox>
                  <w:txbxContent>
                    <w:p w:rsidR="00C442F2" w:rsidRDefault="00C442F2" w:rsidP="00AA4990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浏览器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3916177</wp:posOffset>
                </wp:positionH>
                <wp:positionV relativeFrom="paragraph">
                  <wp:posOffset>199159</wp:posOffset>
                </wp:positionV>
                <wp:extent cx="1312223" cy="207818"/>
                <wp:effectExtent l="0" t="19050" r="40640" b="40005"/>
                <wp:wrapNone/>
                <wp:docPr id="6" name="箭头: 右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2223" cy="207818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FD7E85" id="箭头: 右 6" o:spid="_x0000_s1026" type="#_x0000_t13" style="position:absolute;left:0;text-align:left;margin-left:308.35pt;margin-top:15.7pt;width:103.3pt;height:16.3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" adj="19890" fillcolor="white [3201]" strokecolor="#f79646 [3209]" strokeweight="2pt"/>
            </w:pict>
          </mc:Fallback>
        </mc:AlternateContent>
      </w:r>
    </w:p>
    <w:p w:rsidR="00F84502" w:rsidRDefault="00AA4990" w:rsidP="00232F71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1962686</wp:posOffset>
                </wp:positionH>
                <wp:positionV relativeFrom="paragraph">
                  <wp:posOffset>141292</wp:posOffset>
                </wp:positionV>
                <wp:extent cx="219694" cy="872836"/>
                <wp:effectExtent l="19050" t="0" r="28575" b="41910"/>
                <wp:wrapNone/>
                <wp:docPr id="9" name="箭头: 下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694" cy="872836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7D43AC2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箭头: 下 9" o:spid="_x0000_s1026" type="#_x0000_t67" style="position:absolute;left:0;text-align:left;margin-left:154.55pt;margin-top:11.15pt;width:17.3pt;height:68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" adj="18882" fillcolor="white [3201]" strokecolor="#f79646 [3209]" strokeweight="2pt"/>
            </w:pict>
          </mc:Fallback>
        </mc:AlternateContent>
      </w:r>
    </w:p>
    <w:p w:rsidR="00F84502" w:rsidRDefault="00F84502" w:rsidP="00232F71"/>
    <w:p w:rsidR="00F84502" w:rsidRDefault="00F84502" w:rsidP="00232F71"/>
    <w:p w:rsidR="00AA4990" w:rsidRDefault="00AA4990" w:rsidP="00232F71"/>
    <w:p w:rsidR="00AA4990" w:rsidRDefault="00AA4990" w:rsidP="00232F71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947767</wp:posOffset>
                </wp:positionH>
                <wp:positionV relativeFrom="paragraph">
                  <wp:posOffset>34100</wp:posOffset>
                </wp:positionV>
                <wp:extent cx="2214749" cy="439387"/>
                <wp:effectExtent l="0" t="0" r="14605" b="18415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4749" cy="43938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42F2" w:rsidRDefault="00C442F2" w:rsidP="00AA4990">
                            <w:pPr>
                              <w:jc w:val="center"/>
                            </w:pPr>
                            <w:r>
                              <w:t>J</w:t>
                            </w:r>
                            <w:r>
                              <w:rPr>
                                <w:rFonts w:hint="eastAsia"/>
                              </w:rPr>
                              <w:t>son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0" o:spid="_x0000_s1031" style="position:absolute;left:0;text-align:left;margin-left:74.65pt;margin-top:2.7pt;width:174.4pt;height:34.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" fillcolor="white [3201]" strokecolor="#f79646 [3209]" strokeweight="2pt">
                <v:textbox>
                  <w:txbxContent>
                    <w:p w:rsidR="00C442F2" w:rsidRDefault="00C442F2" w:rsidP="00AA4990">
                      <w:pPr>
                        <w:jc w:val="center"/>
                      </w:pPr>
                      <w:r>
                        <w:t>J</w:t>
                      </w:r>
                      <w:r>
                        <w:rPr>
                          <w:rFonts w:hint="eastAsia"/>
                        </w:rPr>
                        <w:t>son</w:t>
                      </w:r>
                    </w:p>
                  </w:txbxContent>
                </v:textbox>
              </v:rect>
            </w:pict>
          </mc:Fallback>
        </mc:AlternateContent>
      </w:r>
    </w:p>
    <w:p w:rsidR="00AA4990" w:rsidRDefault="00AA4990" w:rsidP="00232F71"/>
    <w:p w:rsidR="00AA4990" w:rsidRPr="00232F71" w:rsidRDefault="00AA4990" w:rsidP="00232F71"/>
    <w:p w:rsidR="00966AA3" w:rsidRDefault="00314B3B" w:rsidP="00D43D54">
      <w:pPr>
        <w:pStyle w:val="1"/>
      </w:pP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商城的商品录入功能</w:t>
      </w:r>
      <w:r>
        <w:rPr>
          <w:rFonts w:hint="eastAsia"/>
        </w:rPr>
        <w:t>(</w:t>
      </w:r>
      <w:r>
        <w:t>manage)</w:t>
      </w:r>
    </w:p>
    <w:p w:rsidR="00F81638" w:rsidRDefault="00F81638" w:rsidP="00F81638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A1FD0" w:rsidTr="00C442F2">
        <w:tc>
          <w:tcPr>
            <w:tcW w:w="8522" w:type="dxa"/>
          </w:tcPr>
          <w:p w:rsidR="001A1FD0" w:rsidRDefault="001A1FD0" w:rsidP="00C442F2">
            <w:pPr>
              <w:rPr>
                <w:sz w:val="28"/>
              </w:rPr>
            </w:pPr>
            <w:r>
              <w:rPr>
                <w:sz w:val="28"/>
              </w:rPr>
              <w:t xml:space="preserve">1 </w:t>
            </w:r>
            <w:r>
              <w:rPr>
                <w:sz w:val="28"/>
              </w:rPr>
              <w:t>三级分类的查询</w:t>
            </w:r>
          </w:p>
        </w:tc>
      </w:tr>
      <w:tr w:rsidR="001A1FD0" w:rsidRPr="009D5950" w:rsidTr="00C442F2">
        <w:tc>
          <w:tcPr>
            <w:tcW w:w="8522" w:type="dxa"/>
          </w:tcPr>
          <w:p w:rsidR="001A1FD0" w:rsidRDefault="001A1FD0" w:rsidP="00C442F2">
            <w:pPr>
              <w:rPr>
                <w:sz w:val="28"/>
              </w:rPr>
            </w:pPr>
            <w:r>
              <w:rPr>
                <w:rFonts w:hint="eastAsia"/>
                <w:sz w:val="28"/>
              </w:rPr>
              <w:t>2</w:t>
            </w:r>
            <w:r>
              <w:rPr>
                <w:sz w:val="28"/>
              </w:rPr>
              <w:t xml:space="preserve"> </w:t>
            </w:r>
            <w:r>
              <w:rPr>
                <w:sz w:val="28"/>
              </w:rPr>
              <w:t>商品的平台属性列表的</w:t>
            </w:r>
            <w:proofErr w:type="gramStart"/>
            <w:r>
              <w:rPr>
                <w:sz w:val="28"/>
              </w:rPr>
              <w:t>增删改查</w:t>
            </w:r>
            <w:proofErr w:type="gramEnd"/>
          </w:p>
        </w:tc>
      </w:tr>
      <w:tr w:rsidR="001A1FD0" w:rsidRPr="00BF4E03" w:rsidTr="00C442F2">
        <w:tc>
          <w:tcPr>
            <w:tcW w:w="8522" w:type="dxa"/>
          </w:tcPr>
          <w:p w:rsidR="001A1FD0" w:rsidRDefault="001A1FD0" w:rsidP="00C442F2">
            <w:pPr>
              <w:rPr>
                <w:sz w:val="28"/>
              </w:rPr>
            </w:pPr>
            <w:r>
              <w:rPr>
                <w:rFonts w:hint="eastAsia"/>
                <w:sz w:val="28"/>
              </w:rPr>
              <w:t xml:space="preserve">3 </w:t>
            </w:r>
            <w:r>
              <w:rPr>
                <w:rFonts w:hint="eastAsia"/>
                <w:sz w:val="28"/>
              </w:rPr>
              <w:t>商品</w:t>
            </w:r>
            <w:proofErr w:type="spellStart"/>
            <w:r>
              <w:rPr>
                <w:rFonts w:hint="eastAsia"/>
                <w:sz w:val="28"/>
              </w:rPr>
              <w:t>spu</w:t>
            </w:r>
            <w:proofErr w:type="spellEnd"/>
            <w:r>
              <w:rPr>
                <w:rFonts w:hint="eastAsia"/>
                <w:sz w:val="28"/>
              </w:rPr>
              <w:t>的添加</w:t>
            </w:r>
          </w:p>
          <w:p w:rsidR="001A1FD0" w:rsidRDefault="001A1FD0" w:rsidP="00C442F2">
            <w:pPr>
              <w:rPr>
                <w:sz w:val="28"/>
              </w:rPr>
            </w:pPr>
            <w:proofErr w:type="spellStart"/>
            <w:r>
              <w:rPr>
                <w:sz w:val="28"/>
              </w:rPr>
              <w:t>Spu</w:t>
            </w:r>
            <w:proofErr w:type="spellEnd"/>
            <w:r>
              <w:rPr>
                <w:sz w:val="28"/>
              </w:rPr>
              <w:t>列表查询</w:t>
            </w:r>
          </w:p>
          <w:p w:rsidR="001A1FD0" w:rsidRDefault="001A1FD0" w:rsidP="00C442F2">
            <w:pPr>
              <w:rPr>
                <w:sz w:val="28"/>
              </w:rPr>
            </w:pPr>
            <w:proofErr w:type="spellStart"/>
            <w:r>
              <w:rPr>
                <w:sz w:val="28"/>
              </w:rPr>
              <w:t>spu</w:t>
            </w:r>
            <w:proofErr w:type="spellEnd"/>
            <w:r>
              <w:rPr>
                <w:sz w:val="28"/>
              </w:rPr>
              <w:t>的销售属性、属性值、</w:t>
            </w:r>
            <w:proofErr w:type="spellStart"/>
            <w:r>
              <w:rPr>
                <w:sz w:val="28"/>
              </w:rPr>
              <w:t>Fastdfs</w:t>
            </w:r>
            <w:proofErr w:type="spellEnd"/>
            <w:r>
              <w:rPr>
                <w:sz w:val="28"/>
              </w:rPr>
              <w:t>图片上传</w:t>
            </w:r>
          </w:p>
        </w:tc>
      </w:tr>
      <w:tr w:rsidR="001A1FD0" w:rsidRPr="00BF4E03" w:rsidTr="00C442F2">
        <w:tc>
          <w:tcPr>
            <w:tcW w:w="8522" w:type="dxa"/>
          </w:tcPr>
          <w:p w:rsidR="001A1FD0" w:rsidRDefault="001A1FD0" w:rsidP="00C442F2">
            <w:pPr>
              <w:rPr>
                <w:sz w:val="28"/>
              </w:rPr>
            </w:pPr>
            <w:r>
              <w:rPr>
                <w:rFonts w:hint="eastAsia"/>
                <w:sz w:val="28"/>
              </w:rPr>
              <w:t>4</w:t>
            </w:r>
            <w:r>
              <w:rPr>
                <w:sz w:val="28"/>
              </w:rPr>
              <w:t xml:space="preserve"> </w:t>
            </w:r>
            <w:r>
              <w:rPr>
                <w:sz w:val="28"/>
              </w:rPr>
              <w:t>商品</w:t>
            </w:r>
            <w:proofErr w:type="spellStart"/>
            <w:r>
              <w:rPr>
                <w:sz w:val="28"/>
              </w:rPr>
              <w:t>sku</w:t>
            </w:r>
            <w:proofErr w:type="spellEnd"/>
            <w:r>
              <w:rPr>
                <w:sz w:val="28"/>
              </w:rPr>
              <w:t>的添加</w:t>
            </w:r>
          </w:p>
          <w:p w:rsidR="001A1FD0" w:rsidRDefault="001A1FD0" w:rsidP="00C442F2">
            <w:pPr>
              <w:rPr>
                <w:sz w:val="28"/>
              </w:rPr>
            </w:pPr>
            <w:proofErr w:type="spellStart"/>
            <w:r>
              <w:rPr>
                <w:rFonts w:hint="eastAsia"/>
                <w:sz w:val="28"/>
              </w:rPr>
              <w:t>sku</w:t>
            </w:r>
            <w:proofErr w:type="spellEnd"/>
            <w:r>
              <w:rPr>
                <w:rFonts w:hint="eastAsia"/>
                <w:sz w:val="28"/>
              </w:rPr>
              <w:t>信息、</w:t>
            </w:r>
            <w:proofErr w:type="spellStart"/>
            <w:r>
              <w:rPr>
                <w:rFonts w:hint="eastAsia"/>
                <w:sz w:val="28"/>
              </w:rPr>
              <w:t>sku</w:t>
            </w:r>
            <w:proofErr w:type="spellEnd"/>
            <w:r>
              <w:rPr>
                <w:rFonts w:hint="eastAsia"/>
                <w:sz w:val="28"/>
              </w:rPr>
              <w:t>关联的销售属性、</w:t>
            </w:r>
            <w:proofErr w:type="spellStart"/>
            <w:r>
              <w:rPr>
                <w:rFonts w:hint="eastAsia"/>
                <w:sz w:val="28"/>
              </w:rPr>
              <w:t>sku</w:t>
            </w:r>
            <w:proofErr w:type="spellEnd"/>
            <w:r>
              <w:rPr>
                <w:rFonts w:hint="eastAsia"/>
                <w:sz w:val="28"/>
              </w:rPr>
              <w:t>关联的平台属性、</w:t>
            </w:r>
            <w:proofErr w:type="spellStart"/>
            <w:r>
              <w:rPr>
                <w:rFonts w:hint="eastAsia"/>
                <w:sz w:val="28"/>
              </w:rPr>
              <w:t>sku</w:t>
            </w:r>
            <w:proofErr w:type="spellEnd"/>
            <w:r>
              <w:rPr>
                <w:rFonts w:hint="eastAsia"/>
                <w:sz w:val="28"/>
              </w:rPr>
              <w:t>图片</w:t>
            </w:r>
          </w:p>
        </w:tc>
      </w:tr>
    </w:tbl>
    <w:p w:rsidR="0032149C" w:rsidRPr="001A1FD0" w:rsidRDefault="0032149C" w:rsidP="00F81638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46"/>
      </w:tblGrid>
      <w:tr w:rsidR="00C9544F" w:rsidTr="00C9544F">
        <w:tc>
          <w:tcPr>
            <w:tcW w:w="11046" w:type="dxa"/>
          </w:tcPr>
          <w:p w:rsidR="00C9544F" w:rsidRDefault="00C9544F" w:rsidP="00C9544F">
            <w:r>
              <w:rPr>
                <w:rFonts w:hint="eastAsia"/>
              </w:rPr>
              <w:lastRenderedPageBreak/>
              <w:t>1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sku</w:t>
            </w:r>
            <w:proofErr w:type="spellEnd"/>
            <w:r>
              <w:rPr>
                <w:rFonts w:hint="eastAsia"/>
              </w:rPr>
              <w:t>的结构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proofErr w:type="spellStart"/>
            <w:r>
              <w:t>pms_sku</w:t>
            </w:r>
            <w:proofErr w:type="spellEnd"/>
            <w:r>
              <w:t>_</w:t>
            </w:r>
          </w:p>
          <w:p w:rsidR="00C9544F" w:rsidRDefault="00C9544F" w:rsidP="00C9544F">
            <w:r>
              <w:rPr>
                <w:rFonts w:hint="eastAsia"/>
              </w:rPr>
              <w:t>2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spu</w:t>
            </w:r>
            <w:proofErr w:type="spellEnd"/>
            <w:r>
              <w:rPr>
                <w:rFonts w:hint="eastAsia"/>
              </w:rPr>
              <w:t>的结构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proofErr w:type="spellStart"/>
            <w:r>
              <w:t>pms_spu</w:t>
            </w:r>
            <w:proofErr w:type="spellEnd"/>
            <w:r>
              <w:t>_</w:t>
            </w:r>
          </w:p>
          <w:p w:rsidR="003D6D44" w:rsidRDefault="003D6D44" w:rsidP="00C9544F"/>
          <w:p w:rsidR="00C9544F" w:rsidRDefault="00C9544F" w:rsidP="00C9544F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类目的结构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pms_catalog</w:t>
            </w:r>
            <w:proofErr w:type="spellEnd"/>
            <w:r>
              <w:t>_</w:t>
            </w:r>
          </w:p>
          <w:p w:rsidR="003D6D44" w:rsidRDefault="00151B58" w:rsidP="00C9544F">
            <w:r>
              <w:rPr>
                <w:rFonts w:hint="eastAsia"/>
              </w:rPr>
              <w:t>三级分类，一级二级三级</w:t>
            </w:r>
          </w:p>
          <w:p w:rsidR="00FD155F" w:rsidRDefault="00FD155F" w:rsidP="00C9544F"/>
          <w:p w:rsidR="00C9544F" w:rsidRDefault="00C9544F" w:rsidP="00C9544F"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属性的结构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pms_attr</w:t>
            </w:r>
            <w:proofErr w:type="spellEnd"/>
            <w:r>
              <w:t>_</w:t>
            </w:r>
          </w:p>
          <w:p w:rsidR="003D6D44" w:rsidRDefault="008A241C" w:rsidP="00C9544F">
            <w:r>
              <w:rPr>
                <w:rFonts w:hint="eastAsia"/>
              </w:rPr>
              <w:t>平台属性</w:t>
            </w:r>
            <w:proofErr w:type="gramStart"/>
            <w:r>
              <w:rPr>
                <w:rFonts w:hint="eastAsia"/>
              </w:rPr>
              <w:t>的外键是</w:t>
            </w:r>
            <w:proofErr w:type="gramEnd"/>
            <w:r>
              <w:rPr>
                <w:rFonts w:hint="eastAsia"/>
              </w:rPr>
              <w:t>三级分类</w:t>
            </w:r>
            <w:r>
              <w:rPr>
                <w:rFonts w:hint="eastAsia"/>
              </w:rPr>
              <w:t>id</w:t>
            </w:r>
            <w:r w:rsidR="004A4690">
              <w:rPr>
                <w:rFonts w:hint="eastAsia"/>
              </w:rPr>
              <w:t>，在使用平台属性功能之前必须选择三级分类</w:t>
            </w:r>
          </w:p>
          <w:p w:rsidR="003E75F0" w:rsidRDefault="003E75F0" w:rsidP="00C9544F"/>
        </w:tc>
      </w:tr>
    </w:tbl>
    <w:p w:rsidR="0032149C" w:rsidRDefault="0032149C" w:rsidP="00F81638"/>
    <w:p w:rsidR="005574E9" w:rsidRDefault="005574E9" w:rsidP="005574E9">
      <w:pPr>
        <w:pStyle w:val="1"/>
      </w:pPr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商品分类的查询</w:t>
      </w:r>
    </w:p>
    <w:p w:rsidR="00E707AE" w:rsidRDefault="00E707AE" w:rsidP="00E707AE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46"/>
      </w:tblGrid>
      <w:tr w:rsidR="00E707AE" w:rsidTr="00E707AE">
        <w:tc>
          <w:tcPr>
            <w:tcW w:w="11046" w:type="dxa"/>
          </w:tcPr>
          <w:p w:rsidR="00E707AE" w:rsidRDefault="00E707AE" w:rsidP="00E707AE">
            <w:r>
              <w:rPr>
                <w:rFonts w:hint="eastAsia"/>
              </w:rPr>
              <w:t>1</w:t>
            </w:r>
            <w:r>
              <w:t xml:space="preserve"> </w:t>
            </w:r>
            <w:r>
              <w:rPr>
                <w:rFonts w:hint="eastAsia"/>
              </w:rPr>
              <w:t>新建</w:t>
            </w:r>
            <w:proofErr w:type="spellStart"/>
            <w:r>
              <w:rPr>
                <w:rFonts w:hint="eastAsia"/>
              </w:rPr>
              <w:t>gmall</w:t>
            </w:r>
            <w:proofErr w:type="spellEnd"/>
            <w:r>
              <w:rPr>
                <w:rFonts w:hint="eastAsia"/>
              </w:rPr>
              <w:t>-manage</w:t>
            </w:r>
            <w:r>
              <w:t>-web</w:t>
            </w:r>
            <w:r>
              <w:rPr>
                <w:rFonts w:hint="eastAsia"/>
              </w:rPr>
              <w:t>项目</w:t>
            </w:r>
          </w:p>
          <w:p w:rsidR="00061F38" w:rsidRDefault="00061F38" w:rsidP="00E707AE">
            <w:r>
              <w:rPr>
                <w:rFonts w:hint="eastAsia"/>
              </w:rPr>
              <w:t>2</w:t>
            </w:r>
            <w:r>
              <w:t xml:space="preserve"> </w:t>
            </w:r>
            <w:r>
              <w:rPr>
                <w:rFonts w:hint="eastAsia"/>
              </w:rPr>
              <w:t>配置</w:t>
            </w:r>
            <w:proofErr w:type="spellStart"/>
            <w:r>
              <w:rPr>
                <w:rFonts w:hint="eastAsia"/>
              </w:rPr>
              <w:t>gmall</w:t>
            </w:r>
            <w:proofErr w:type="spellEnd"/>
            <w:r>
              <w:rPr>
                <w:rFonts w:hint="eastAsia"/>
              </w:rPr>
              <w:t>-manage</w:t>
            </w:r>
            <w:r>
              <w:t>-web</w:t>
            </w:r>
          </w:p>
          <w:p w:rsidR="00061F38" w:rsidRDefault="00061F38" w:rsidP="002B40CF">
            <w:pPr>
              <w:pStyle w:val="HTML"/>
              <w:shd w:val="clear" w:color="auto" w:fill="FFFFFF"/>
            </w:pPr>
            <w:r>
              <w:rPr>
                <w:rFonts w:hint="eastAsia"/>
              </w:rPr>
              <w:t>3</w:t>
            </w:r>
            <w:r>
              <w:t xml:space="preserve"> </w:t>
            </w:r>
            <w:r w:rsidR="00A8612B">
              <w:rPr>
                <w:rFonts w:hint="eastAsia"/>
              </w:rPr>
              <w:t>写一个</w:t>
            </w:r>
            <w:r w:rsidR="002B40CF" w:rsidRPr="002B40CF">
              <w:rPr>
                <w:rFonts w:hint="eastAsia"/>
                <w:color w:val="000000"/>
                <w:sz w:val="17"/>
                <w:szCs w:val="17"/>
              </w:rPr>
              <w:t>getCatalog1</w:t>
            </w:r>
            <w:r w:rsidR="00BB0742">
              <w:rPr>
                <w:rFonts w:hint="eastAsia"/>
              </w:rPr>
              <w:t>写给前端项目调用</w:t>
            </w:r>
          </w:p>
          <w:p w:rsidR="008053A8" w:rsidRDefault="008053A8" w:rsidP="002B40CF">
            <w:pPr>
              <w:pStyle w:val="HTML"/>
              <w:shd w:val="clear" w:color="auto" w:fill="FFFFFF"/>
            </w:pPr>
            <w:r>
              <w:rPr>
                <w:rFonts w:hint="eastAsia"/>
              </w:rPr>
              <w:t>4</w:t>
            </w:r>
            <w:r>
              <w:t xml:space="preserve"> </w:t>
            </w:r>
            <w:r>
              <w:rPr>
                <w:rFonts w:hint="eastAsia"/>
              </w:rPr>
              <w:t>返回一个分类列表的集合</w:t>
            </w:r>
            <w:r w:rsidR="002E6214">
              <w:rPr>
                <w:rFonts w:hint="eastAsia"/>
              </w:rPr>
              <w:t>(</w:t>
            </w:r>
            <w:proofErr w:type="spellStart"/>
            <w:r w:rsidR="002E6214">
              <w:t>josn</w:t>
            </w:r>
            <w:proofErr w:type="spellEnd"/>
            <w:r w:rsidR="002E6214">
              <w:t>)</w:t>
            </w:r>
          </w:p>
          <w:p w:rsidR="00862D43" w:rsidRDefault="00862D43" w:rsidP="002B40CF">
            <w:pPr>
              <w:pStyle w:val="HTML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t xml:space="preserve">5 </w:t>
            </w:r>
            <w:r>
              <w:rPr>
                <w:rFonts w:hint="eastAsia"/>
                <w:color w:val="000000"/>
              </w:rPr>
              <w:t>新建一个</w:t>
            </w:r>
            <w:proofErr w:type="spellStart"/>
            <w:r>
              <w:rPr>
                <w:rFonts w:hint="eastAsia"/>
                <w:color w:val="000000"/>
              </w:rPr>
              <w:t>catalogService</w:t>
            </w:r>
            <w:proofErr w:type="spellEnd"/>
            <w:r>
              <w:rPr>
                <w:rFonts w:hint="eastAsia"/>
                <w:color w:val="000000"/>
              </w:rPr>
              <w:t>的服务</w:t>
            </w:r>
          </w:p>
          <w:p w:rsidR="00862D43" w:rsidRDefault="00862D43" w:rsidP="002B40CF">
            <w:pPr>
              <w:pStyle w:val="HTML"/>
              <w:shd w:val="clear" w:color="auto" w:fill="FFFFFF"/>
              <w:rPr>
                <w:color w:val="000000"/>
                <w:sz w:val="17"/>
                <w:szCs w:val="17"/>
              </w:rPr>
            </w:pPr>
            <w:r>
              <w:rPr>
                <w:noProof/>
              </w:rPr>
              <w:drawing>
                <wp:inline distT="0" distB="0" distL="0" distR="0" wp14:anchorId="6DA87460" wp14:editId="40449041">
                  <wp:extent cx="6780952" cy="1847619"/>
                  <wp:effectExtent l="0" t="0" r="1270" b="63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80952" cy="184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E5196" w:rsidRDefault="0018263D" w:rsidP="002B40CF">
            <w:pPr>
              <w:pStyle w:val="HTML"/>
              <w:shd w:val="clear" w:color="auto" w:fill="FFFFFF"/>
              <w:rPr>
                <w:color w:val="000000"/>
                <w:sz w:val="17"/>
                <w:szCs w:val="17"/>
              </w:rPr>
            </w:pPr>
            <w:r>
              <w:rPr>
                <w:rFonts w:hint="eastAsia"/>
                <w:color w:val="000000"/>
                <w:sz w:val="17"/>
                <w:szCs w:val="17"/>
              </w:rPr>
              <w:t>6</w:t>
            </w:r>
            <w:r>
              <w:rPr>
                <w:color w:val="000000"/>
                <w:sz w:val="17"/>
                <w:szCs w:val="17"/>
              </w:rPr>
              <w:t xml:space="preserve"> </w:t>
            </w:r>
            <w:r>
              <w:rPr>
                <w:rFonts w:hint="eastAsia"/>
                <w:color w:val="000000"/>
                <w:sz w:val="17"/>
                <w:szCs w:val="17"/>
              </w:rPr>
              <w:t>实现</w:t>
            </w:r>
            <w:proofErr w:type="spellStart"/>
            <w:r>
              <w:rPr>
                <w:rFonts w:hint="eastAsia"/>
                <w:color w:val="000000"/>
                <w:sz w:val="17"/>
                <w:szCs w:val="17"/>
              </w:rPr>
              <w:t>cagalogService</w:t>
            </w:r>
            <w:proofErr w:type="spellEnd"/>
            <w:r>
              <w:rPr>
                <w:rFonts w:hint="eastAsia"/>
                <w:color w:val="000000"/>
                <w:sz w:val="17"/>
                <w:szCs w:val="17"/>
              </w:rPr>
              <w:t>的功能</w:t>
            </w:r>
          </w:p>
          <w:p w:rsidR="00030A33" w:rsidRDefault="00030A33" w:rsidP="002B40CF">
            <w:pPr>
              <w:pStyle w:val="HTML"/>
              <w:shd w:val="clear" w:color="auto" w:fill="FFFFFF"/>
              <w:rPr>
                <w:color w:val="000000"/>
                <w:sz w:val="17"/>
                <w:szCs w:val="17"/>
              </w:rPr>
            </w:pPr>
            <w:r>
              <w:rPr>
                <w:rFonts w:hint="eastAsia"/>
                <w:color w:val="000000"/>
                <w:sz w:val="17"/>
                <w:szCs w:val="17"/>
              </w:rPr>
              <w:t>新建mapper</w:t>
            </w:r>
          </w:p>
          <w:p w:rsidR="00030A33" w:rsidRDefault="00030A33" w:rsidP="002B40CF">
            <w:pPr>
              <w:pStyle w:val="HTML"/>
              <w:shd w:val="clear" w:color="auto" w:fill="FFFFFF"/>
              <w:rPr>
                <w:color w:val="000000"/>
                <w:sz w:val="17"/>
                <w:szCs w:val="17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2F58A45" wp14:editId="76AE2FCF">
                  <wp:extent cx="7020560" cy="1831340"/>
                  <wp:effectExtent l="0" t="0" r="889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20560" cy="1831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30A33" w:rsidRPr="00862D43" w:rsidRDefault="00030A33" w:rsidP="002B40CF">
            <w:pPr>
              <w:pStyle w:val="HTML"/>
              <w:shd w:val="clear" w:color="auto" w:fill="FFFFFF"/>
              <w:rPr>
                <w:color w:val="000000"/>
                <w:sz w:val="17"/>
                <w:szCs w:val="17"/>
              </w:rPr>
            </w:pPr>
          </w:p>
        </w:tc>
      </w:tr>
    </w:tbl>
    <w:p w:rsidR="00E707AE" w:rsidRPr="00E707AE" w:rsidRDefault="00E707AE" w:rsidP="00E707AE"/>
    <w:p w:rsidR="005574E9" w:rsidRDefault="006659A0" w:rsidP="006659A0">
      <w:pPr>
        <w:pStyle w:val="1"/>
      </w:pPr>
      <w:r>
        <w:rPr>
          <w:rFonts w:hint="eastAsia"/>
        </w:rPr>
        <w:t>6</w:t>
      </w:r>
      <w:r>
        <w:t xml:space="preserve"> </w:t>
      </w:r>
      <w:r>
        <w:rPr>
          <w:rFonts w:hint="eastAsia"/>
        </w:rPr>
        <w:t>前后端的跨域问题</w:t>
      </w:r>
    </w:p>
    <w:p w:rsidR="00E365D3" w:rsidRDefault="00E365D3" w:rsidP="00E365D3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46"/>
      </w:tblGrid>
      <w:tr w:rsidR="00E365D3" w:rsidTr="00E365D3">
        <w:tc>
          <w:tcPr>
            <w:tcW w:w="11046" w:type="dxa"/>
          </w:tcPr>
          <w:p w:rsidR="00E365D3" w:rsidRDefault="00BE4F20" w:rsidP="00E365D3">
            <w:r>
              <w:rPr>
                <w:rFonts w:hint="eastAsia"/>
              </w:rPr>
              <w:t>1</w:t>
            </w:r>
            <w:r>
              <w:t xml:space="preserve"> </w:t>
            </w:r>
            <w:r>
              <w:rPr>
                <w:rFonts w:hint="eastAsia"/>
              </w:rPr>
              <w:t>前端</w:t>
            </w:r>
            <w:r>
              <w:rPr>
                <w:rFonts w:hint="eastAsia"/>
              </w:rPr>
              <w:t>1</w:t>
            </w:r>
            <w:r>
              <w:t>27.0.0.1:8888</w:t>
            </w:r>
          </w:p>
          <w:p w:rsidR="00BE4F20" w:rsidRDefault="00BE4F20" w:rsidP="00E365D3">
            <w:r>
              <w:rPr>
                <w:rFonts w:hint="eastAsia"/>
              </w:rPr>
              <w:t>2</w:t>
            </w:r>
            <w:r>
              <w:t xml:space="preserve"> </w:t>
            </w:r>
            <w:r>
              <w:rPr>
                <w:rFonts w:hint="eastAsia"/>
              </w:rPr>
              <w:t>后端</w:t>
            </w:r>
            <w:r>
              <w:rPr>
                <w:rFonts w:hint="eastAsia"/>
              </w:rPr>
              <w:t>127.0.0.1</w:t>
            </w:r>
            <w:r w:rsidR="001409A8">
              <w:rPr>
                <w:rFonts w:hint="eastAsia"/>
              </w:rPr>
              <w:t>:</w:t>
            </w:r>
            <w:r w:rsidR="001409A8">
              <w:t>8080</w:t>
            </w:r>
          </w:p>
          <w:p w:rsidR="00AE3688" w:rsidRDefault="00AE3688" w:rsidP="00E365D3">
            <w:r>
              <w:rPr>
                <w:rFonts w:hint="eastAsia"/>
              </w:rPr>
              <w:t>前端</w:t>
            </w:r>
            <w:r w:rsidR="00F318FA">
              <w:rPr>
                <w:rFonts w:hint="eastAsia"/>
              </w:rPr>
              <w:t>和后端</w:t>
            </w:r>
            <w:r w:rsidR="005D1CDF">
              <w:rPr>
                <w:rFonts w:hint="eastAsia"/>
              </w:rPr>
              <w:t>因为来自不同的网域，所以在</w:t>
            </w:r>
            <w:r w:rsidR="005D1CDF">
              <w:rPr>
                <w:rFonts w:hint="eastAsia"/>
              </w:rPr>
              <w:t>http</w:t>
            </w:r>
            <w:r w:rsidR="005D1CDF">
              <w:rPr>
                <w:rFonts w:hint="eastAsia"/>
              </w:rPr>
              <w:t>的安全协议策略下，不信任</w:t>
            </w:r>
          </w:p>
          <w:p w:rsidR="00FF2679" w:rsidRDefault="00B2583D" w:rsidP="00E365D3">
            <w:r>
              <w:rPr>
                <w:noProof/>
              </w:rPr>
              <w:drawing>
                <wp:inline distT="0" distB="0" distL="0" distR="0" wp14:anchorId="7EFA6B6D" wp14:editId="77AE9AE7">
                  <wp:extent cx="7020560" cy="1381760"/>
                  <wp:effectExtent l="0" t="0" r="8890" b="889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20560" cy="1381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3D" w:rsidRDefault="0079522A" w:rsidP="00E365D3">
            <w:pPr>
              <w:rPr>
                <w:rStyle w:val="HTML1"/>
              </w:rPr>
            </w:pPr>
            <w:r>
              <w:rPr>
                <w:rFonts w:hint="eastAsia"/>
              </w:rPr>
              <w:t>3</w:t>
            </w:r>
            <w:r>
              <w:t xml:space="preserve"> </w:t>
            </w:r>
            <w:r>
              <w:rPr>
                <w:rFonts w:hint="eastAsia"/>
              </w:rPr>
              <w:t>解决方案</w:t>
            </w:r>
            <w:r w:rsidR="00130E11">
              <w:rPr>
                <w:rFonts w:hint="eastAsia"/>
              </w:rPr>
              <w:t>，在</w:t>
            </w:r>
            <w:proofErr w:type="spellStart"/>
            <w:r w:rsidR="00130E11">
              <w:rPr>
                <w:rFonts w:hint="eastAsia"/>
              </w:rPr>
              <w:t>springmvc</w:t>
            </w:r>
            <w:proofErr w:type="spellEnd"/>
            <w:r w:rsidR="00130E11">
              <w:rPr>
                <w:rFonts w:hint="eastAsia"/>
              </w:rPr>
              <w:t>的控制层加入</w:t>
            </w:r>
            <w:r w:rsidR="00E1220D" w:rsidRPr="00F46DE1">
              <w:rPr>
                <w:rStyle w:val="HTML1"/>
                <w:color w:val="FF0000"/>
              </w:rPr>
              <w:t>@</w:t>
            </w:r>
            <w:proofErr w:type="spellStart"/>
            <w:r w:rsidR="00E1220D" w:rsidRPr="00F46DE1">
              <w:rPr>
                <w:rStyle w:val="HTML1"/>
                <w:color w:val="FF0000"/>
              </w:rPr>
              <w:t>CrossOrigin</w:t>
            </w:r>
            <w:proofErr w:type="spellEnd"/>
            <w:r w:rsidR="00502523">
              <w:rPr>
                <w:rStyle w:val="HTML1"/>
                <w:rFonts w:hint="eastAsia"/>
              </w:rPr>
              <w:t>跨域访问的注解</w:t>
            </w:r>
          </w:p>
          <w:p w:rsidR="00AE0DD5" w:rsidRDefault="00AE0DD5" w:rsidP="00E365D3">
            <w:pPr>
              <w:rPr>
                <w:rStyle w:val="HTML1"/>
              </w:rPr>
            </w:pPr>
            <w:r>
              <w:rPr>
                <w:noProof/>
              </w:rPr>
              <w:drawing>
                <wp:inline distT="0" distB="0" distL="0" distR="0" wp14:anchorId="26F7E0B4" wp14:editId="11A57EB0">
                  <wp:extent cx="7020560" cy="1974850"/>
                  <wp:effectExtent l="0" t="0" r="8890" b="635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20560" cy="197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E0DD5" w:rsidRDefault="00AE0DD5" w:rsidP="00E365D3"/>
        </w:tc>
      </w:tr>
    </w:tbl>
    <w:p w:rsidR="00E365D3" w:rsidRDefault="00E365D3" w:rsidP="00E365D3"/>
    <w:p w:rsidR="00BF2867" w:rsidRDefault="00BF2867" w:rsidP="00E365D3"/>
    <w:p w:rsidR="00BF2867" w:rsidRDefault="00BF2867" w:rsidP="00E365D3"/>
    <w:p w:rsidR="00BF2867" w:rsidRDefault="00BA1E7B" w:rsidP="00E365D3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671195</wp:posOffset>
                </wp:positionH>
                <wp:positionV relativeFrom="paragraph">
                  <wp:posOffset>114935</wp:posOffset>
                </wp:positionV>
                <wp:extent cx="1289685" cy="723265"/>
                <wp:effectExtent l="0" t="0" r="24765" b="19685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9685" cy="7232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442F2" w:rsidRDefault="00C442F2" w:rsidP="00BF286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27.0.0.1</w:t>
                            </w:r>
                            <w:r>
                              <w:rPr>
                                <w:rFonts w:hint="eastAsia"/>
                              </w:rPr>
                              <w:t>:8</w:t>
                            </w:r>
                            <w:r>
                              <w:t>888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5" o:spid="_x0000_s1032" style="position:absolute;left:0;text-align:left;margin-left:52.85pt;margin-top:9.05pt;width:101.55pt;height:56.9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" fillcolor="#4f81bd [3204]" strokecolor="#243f60 [1604]" strokeweight="2pt">
                <v:textbox>
                  <w:txbxContent>
                    <w:p w:rsidR="00C442F2" w:rsidRDefault="00C442F2" w:rsidP="00BF286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  <w:r>
                        <w:t>27.0.0.1</w:t>
                      </w:r>
                      <w:r>
                        <w:rPr>
                          <w:rFonts w:hint="eastAsia"/>
                        </w:rPr>
                        <w:t>:8</w:t>
                      </w:r>
                      <w:r>
                        <w:t>888</w:t>
                      </w:r>
                    </w:p>
                  </w:txbxContent>
                </v:textbox>
              </v:rect>
            </w:pict>
          </mc:Fallback>
        </mc:AlternateContent>
      </w:r>
      <w:r w:rsidR="00BF2867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C503292" wp14:editId="4BB0BB11">
                <wp:simplePos x="0" y="0"/>
                <wp:positionH relativeFrom="column">
                  <wp:posOffset>4700744</wp:posOffset>
                </wp:positionH>
                <wp:positionV relativeFrom="paragraph">
                  <wp:posOffset>151765</wp:posOffset>
                </wp:positionV>
                <wp:extent cx="1289685" cy="723265"/>
                <wp:effectExtent l="0" t="0" r="24765" b="19685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9685" cy="7232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442F2" w:rsidRDefault="00C442F2" w:rsidP="00BF286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27.0.0.1</w:t>
                            </w:r>
                            <w:r>
                              <w:rPr>
                                <w:rFonts w:hint="eastAsia"/>
                              </w:rPr>
                              <w:t>:</w:t>
                            </w:r>
                            <w:r>
                              <w:t>8080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503292" id="矩形 16" o:spid="_x0000_s1033" style="position:absolute;left:0;text-align:left;margin-left:370.15pt;margin-top:11.95pt;width:101.55pt;height:56.9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" fillcolor="#4f81bd [3204]" strokecolor="#243f60 [1604]" strokeweight="2pt">
                <v:textbox>
                  <w:txbxContent>
                    <w:p w:rsidR="00C442F2" w:rsidRDefault="00C442F2" w:rsidP="00BF286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  <w:r>
                        <w:t>27.0.0.1</w:t>
                      </w:r>
                      <w:r>
                        <w:rPr>
                          <w:rFonts w:hint="eastAsia"/>
                        </w:rPr>
                        <w:t>:</w:t>
                      </w:r>
                      <w:r>
                        <w:t>8080</w:t>
                      </w:r>
                    </w:p>
                  </w:txbxContent>
                </v:textbox>
              </v:rect>
            </w:pict>
          </mc:Fallback>
        </mc:AlternateContent>
      </w:r>
    </w:p>
    <w:p w:rsidR="00BF2867" w:rsidRDefault="00BF2867" w:rsidP="00E365D3"/>
    <w:p w:rsidR="00BF2867" w:rsidRDefault="00BF2867" w:rsidP="00E365D3"/>
    <w:p w:rsidR="00BF2867" w:rsidRDefault="00FF2679" w:rsidP="00E365D3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3838101</wp:posOffset>
                </wp:positionH>
                <wp:positionV relativeFrom="paragraph">
                  <wp:posOffset>235528</wp:posOffset>
                </wp:positionV>
                <wp:extent cx="1003111" cy="525439"/>
                <wp:effectExtent l="38100" t="0" r="26035" b="65405"/>
                <wp:wrapNone/>
                <wp:docPr id="19" name="直接箭头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3111" cy="5254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8BDD407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9" o:spid="_x0000_s1026" type="#_x0000_t32" style="position:absolute;left:0;text-align:left;margin-left:302.2pt;margin-top:18.55pt;width:79pt;height:41.35pt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1470214</wp:posOffset>
                </wp:positionH>
                <wp:positionV relativeFrom="paragraph">
                  <wp:posOffset>187761</wp:posOffset>
                </wp:positionV>
                <wp:extent cx="1071349" cy="504967"/>
                <wp:effectExtent l="0" t="0" r="71755" b="66675"/>
                <wp:wrapNone/>
                <wp:docPr id="18" name="直接箭头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1349" cy="5049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A1D71B" id="直接箭头连接符 18" o:spid="_x0000_s1026" type="#_x0000_t32" style="position:absolute;left:0;text-align:left;margin-left:115.75pt;margin-top:14.8pt;width:84.35pt;height:39.7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" strokecolor="#4579b8 [3044]">
                <v:stroke endarrow="block"/>
              </v:shape>
            </w:pict>
          </mc:Fallback>
        </mc:AlternateContent>
      </w:r>
    </w:p>
    <w:p w:rsidR="00BF2867" w:rsidRDefault="00BA1E7B" w:rsidP="00E365D3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2629772</wp:posOffset>
                </wp:positionH>
                <wp:positionV relativeFrom="paragraph">
                  <wp:posOffset>130023</wp:posOffset>
                </wp:positionV>
                <wp:extent cx="1180532" cy="743803"/>
                <wp:effectExtent l="0" t="0" r="19685" b="18415"/>
                <wp:wrapNone/>
                <wp:docPr id="17" name="椭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532" cy="74380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42F2" w:rsidRDefault="00C442F2" w:rsidP="00BA1E7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h</w:t>
                            </w:r>
                            <w:r>
                              <w:t>ttp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椭圆 17" o:spid="_x0000_s1034" style="position:absolute;left:0;text-align:left;margin-left:207.05pt;margin-top:10.25pt;width:92.95pt;height:58.5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" fillcolor="white [3201]" strokecolor="#f79646 [3209]" strokeweight="2pt">
                <v:textbox>
                  <w:txbxContent>
                    <w:p w:rsidR="00C442F2" w:rsidRDefault="00C442F2" w:rsidP="00BA1E7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h</w:t>
                      </w:r>
                      <w:r>
                        <w:t>ttp</w:t>
                      </w:r>
                    </w:p>
                  </w:txbxContent>
                </v:textbox>
              </v:oval>
            </w:pict>
          </mc:Fallback>
        </mc:AlternateContent>
      </w:r>
    </w:p>
    <w:p w:rsidR="00BF2867" w:rsidRDefault="00BF2867" w:rsidP="00E365D3"/>
    <w:p w:rsidR="00BF2867" w:rsidRDefault="00BF2867" w:rsidP="00E365D3"/>
    <w:p w:rsidR="00BF2867" w:rsidRDefault="00BF2867" w:rsidP="00E365D3"/>
    <w:p w:rsidR="00FF2679" w:rsidRDefault="00F94FAB" w:rsidP="00F94FAB">
      <w:pPr>
        <w:pStyle w:val="1"/>
      </w:pPr>
      <w:r>
        <w:rPr>
          <w:rFonts w:hint="eastAsia"/>
        </w:rPr>
        <w:t>7</w:t>
      </w:r>
      <w:r>
        <w:t xml:space="preserve"> </w:t>
      </w:r>
      <w:r>
        <w:rPr>
          <w:rFonts w:hint="eastAsia"/>
        </w:rPr>
        <w:t>商品平台属性的管理功能</w:t>
      </w:r>
      <w:r>
        <w:rPr>
          <w:rFonts w:hint="eastAsia"/>
        </w:rPr>
        <w:t>(</w:t>
      </w:r>
      <w:proofErr w:type="gramStart"/>
      <w:r>
        <w:rPr>
          <w:rFonts w:hint="eastAsia"/>
        </w:rPr>
        <w:t>增删改查</w:t>
      </w:r>
      <w:proofErr w:type="gramEnd"/>
      <w: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46"/>
      </w:tblGrid>
      <w:tr w:rsidR="006B213F" w:rsidTr="006B213F">
        <w:tc>
          <w:tcPr>
            <w:tcW w:w="11046" w:type="dxa"/>
          </w:tcPr>
          <w:p w:rsidR="006B213F" w:rsidRDefault="006B213F" w:rsidP="006B213F">
            <w:r>
              <w:rPr>
                <w:rFonts w:hint="eastAsia"/>
              </w:rPr>
              <w:t>1</w:t>
            </w:r>
            <w:r>
              <w:t xml:space="preserve"> </w:t>
            </w:r>
            <w:r>
              <w:rPr>
                <w:rFonts w:hint="eastAsia"/>
              </w:rPr>
              <w:t>根据三级分类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c</w:t>
            </w:r>
            <w:r>
              <w:t>atalog3Id</w:t>
            </w:r>
            <w:r>
              <w:rPr>
                <w:rFonts w:hint="eastAsia"/>
              </w:rPr>
              <w:t>查询平台属性列表</w:t>
            </w:r>
          </w:p>
          <w:p w:rsidR="00007443" w:rsidRDefault="00226858" w:rsidP="006B213F">
            <w:r>
              <w:t>A</w:t>
            </w:r>
            <w:r>
              <w:rPr>
                <w:rFonts w:hint="eastAsia"/>
              </w:rPr>
              <w:t>新建一个</w:t>
            </w:r>
            <w:proofErr w:type="spellStart"/>
            <w:r>
              <w:rPr>
                <w:rFonts w:hint="eastAsia"/>
              </w:rPr>
              <w:t>AttrController</w:t>
            </w:r>
            <w:proofErr w:type="spellEnd"/>
            <w:r>
              <w:rPr>
                <w:rFonts w:hint="eastAsia"/>
              </w:rPr>
              <w:t>，方法</w:t>
            </w:r>
            <w:proofErr w:type="spellStart"/>
            <w:r w:rsidR="00CF0823" w:rsidRPr="00CF0823">
              <w:t>attrInfoList</w:t>
            </w:r>
            <w:proofErr w:type="spellEnd"/>
          </w:p>
          <w:p w:rsidR="003F0020" w:rsidRDefault="003F0020" w:rsidP="00FA3D32">
            <w:pPr>
              <w:pStyle w:val="HTML"/>
              <w:shd w:val="clear" w:color="auto" w:fill="FFFFFF"/>
              <w:rPr>
                <w:color w:val="000000"/>
                <w:sz w:val="17"/>
                <w:szCs w:val="17"/>
              </w:rPr>
            </w:pPr>
            <w:r>
              <w:t>B</w:t>
            </w:r>
            <w:r>
              <w:rPr>
                <w:rFonts w:hint="eastAsia"/>
              </w:rPr>
              <w:t>新建</w:t>
            </w:r>
            <w:proofErr w:type="spellStart"/>
            <w:r w:rsidR="00B638F7">
              <w:rPr>
                <w:rFonts w:hint="eastAsia"/>
                <w:color w:val="000000"/>
                <w:sz w:val="17"/>
                <w:szCs w:val="17"/>
              </w:rPr>
              <w:t>PmsBaseAttrInfo</w:t>
            </w:r>
            <w:proofErr w:type="spellEnd"/>
            <w:r w:rsidR="00FA3D32">
              <w:rPr>
                <w:rFonts w:hint="eastAsia"/>
                <w:color w:val="000000"/>
                <w:sz w:val="17"/>
                <w:szCs w:val="17"/>
              </w:rPr>
              <w:t>和</w:t>
            </w:r>
            <w:proofErr w:type="spellStart"/>
            <w:r w:rsidR="00EC5BA2" w:rsidRPr="00EC5BA2">
              <w:rPr>
                <w:color w:val="000000"/>
                <w:sz w:val="17"/>
                <w:szCs w:val="17"/>
              </w:rPr>
              <w:t>PmsBaseAttrValue</w:t>
            </w:r>
            <w:proofErr w:type="spellEnd"/>
            <w:r w:rsidR="00EC5BA2">
              <w:rPr>
                <w:rFonts w:hint="eastAsia"/>
                <w:color w:val="000000"/>
                <w:sz w:val="17"/>
                <w:szCs w:val="17"/>
              </w:rPr>
              <w:t>的映射</w:t>
            </w:r>
            <w:r w:rsidR="005B4147">
              <w:rPr>
                <w:rFonts w:hint="eastAsia"/>
                <w:color w:val="000000"/>
                <w:sz w:val="17"/>
                <w:szCs w:val="17"/>
              </w:rPr>
              <w:t>类</w:t>
            </w:r>
          </w:p>
          <w:p w:rsidR="0039662D" w:rsidRPr="00FA3D32" w:rsidRDefault="0039662D" w:rsidP="00852831">
            <w:pPr>
              <w:rPr>
                <w:color w:val="000000"/>
                <w:sz w:val="17"/>
                <w:szCs w:val="17"/>
              </w:rPr>
            </w:pPr>
            <w:r>
              <w:rPr>
                <w:color w:val="000000"/>
                <w:sz w:val="17"/>
                <w:szCs w:val="17"/>
              </w:rPr>
              <w:t>C</w:t>
            </w:r>
            <w:r w:rsidR="00726A4C">
              <w:rPr>
                <w:rFonts w:hint="eastAsia"/>
              </w:rPr>
              <w:t>新建</w:t>
            </w:r>
            <w:r w:rsidR="00E159D8">
              <w:rPr>
                <w:rFonts w:hint="eastAsia"/>
              </w:rPr>
              <w:t>service</w:t>
            </w:r>
            <w:r w:rsidR="00E159D8">
              <w:rPr>
                <w:rFonts w:hint="eastAsia"/>
              </w:rPr>
              <w:t>、</w:t>
            </w:r>
            <w:r w:rsidR="00E159D8">
              <w:rPr>
                <w:rFonts w:hint="eastAsia"/>
              </w:rPr>
              <w:t>mapper</w:t>
            </w:r>
          </w:p>
        </w:tc>
      </w:tr>
    </w:tbl>
    <w:p w:rsidR="006B213F" w:rsidRPr="006B213F" w:rsidRDefault="006B213F" w:rsidP="006B213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46"/>
      </w:tblGrid>
      <w:tr w:rsidR="006165DD" w:rsidTr="006165DD">
        <w:tc>
          <w:tcPr>
            <w:tcW w:w="11046" w:type="dxa"/>
          </w:tcPr>
          <w:p w:rsidR="006165DD" w:rsidRDefault="006165DD" w:rsidP="00E365D3">
            <w:r>
              <w:t>A</w:t>
            </w:r>
            <w:r>
              <w:rPr>
                <w:rFonts w:hint="eastAsia"/>
              </w:rPr>
              <w:t>jax</w:t>
            </w:r>
          </w:p>
          <w:p w:rsidR="006165DD" w:rsidRDefault="006165DD" w:rsidP="00E365D3">
            <w:proofErr w:type="spellStart"/>
            <w:r>
              <w:t>A</w:t>
            </w:r>
            <w:r>
              <w:rPr>
                <w:rFonts w:hint="eastAsia"/>
              </w:rPr>
              <w:t>xios</w:t>
            </w:r>
            <w:proofErr w:type="spellEnd"/>
          </w:p>
        </w:tc>
      </w:tr>
    </w:tbl>
    <w:p w:rsidR="00FF2679" w:rsidRDefault="00FF2679" w:rsidP="00E365D3"/>
    <w:p w:rsidR="00BF2867" w:rsidRDefault="004A28A6" w:rsidP="004A28A6">
      <w:pPr>
        <w:pStyle w:val="1"/>
      </w:pPr>
      <w:r>
        <w:rPr>
          <w:rFonts w:hint="eastAsia"/>
        </w:rPr>
        <w:t>8</w:t>
      </w:r>
      <w:r>
        <w:t xml:space="preserve"> </w:t>
      </w:r>
      <w:r>
        <w:rPr>
          <w:rFonts w:hint="eastAsia"/>
        </w:rPr>
        <w:t>作业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46"/>
      </w:tblGrid>
      <w:tr w:rsidR="00F44EDA" w:rsidTr="00F44EDA">
        <w:tc>
          <w:tcPr>
            <w:tcW w:w="11046" w:type="dxa"/>
          </w:tcPr>
          <w:p w:rsidR="00F44EDA" w:rsidRDefault="00F44EDA" w:rsidP="004A28A6">
            <w:r>
              <w:rPr>
                <w:rFonts w:hint="eastAsia"/>
              </w:rPr>
              <w:t>1</w:t>
            </w:r>
            <w:r>
              <w:t xml:space="preserve"> </w:t>
            </w:r>
            <w:r>
              <w:rPr>
                <w:rFonts w:hint="eastAsia"/>
              </w:rPr>
              <w:t>复习</w:t>
            </w:r>
            <w:r w:rsidR="00246F92">
              <w:rPr>
                <w:rFonts w:hint="eastAsia"/>
              </w:rPr>
              <w:t>《</w:t>
            </w:r>
            <w:r w:rsidR="00246F92" w:rsidRPr="00246F92">
              <w:rPr>
                <w:rFonts w:hint="eastAsia"/>
              </w:rPr>
              <w:t xml:space="preserve">04 </w:t>
            </w:r>
            <w:r w:rsidR="00246F92" w:rsidRPr="00246F92">
              <w:rPr>
                <w:rFonts w:hint="eastAsia"/>
              </w:rPr>
              <w:t>谷粒商品</w:t>
            </w:r>
            <w:r w:rsidR="00246F92" w:rsidRPr="00246F92">
              <w:rPr>
                <w:rFonts w:hint="eastAsia"/>
              </w:rPr>
              <w:t>pms.docx</w:t>
            </w:r>
            <w:r w:rsidR="00246F92">
              <w:rPr>
                <w:rFonts w:hint="eastAsia"/>
              </w:rPr>
              <w:t>》的数据结构</w:t>
            </w:r>
          </w:p>
          <w:p w:rsidR="008534FE" w:rsidRDefault="008534FE" w:rsidP="004A28A6">
            <w:r>
              <w:rPr>
                <w:rFonts w:hint="eastAsia"/>
              </w:rPr>
              <w:t>2</w:t>
            </w:r>
            <w:r>
              <w:t xml:space="preserve"> </w:t>
            </w:r>
            <w:r>
              <w:rPr>
                <w:rFonts w:hint="eastAsia"/>
              </w:rPr>
              <w:t>完成</w:t>
            </w:r>
            <w:proofErr w:type="spellStart"/>
            <w:r w:rsidR="005674B4">
              <w:rPr>
                <w:rFonts w:hint="eastAsia"/>
              </w:rPr>
              <w:t>pms</w:t>
            </w:r>
            <w:proofErr w:type="spellEnd"/>
            <w:r w:rsidR="005674B4">
              <w:rPr>
                <w:rFonts w:hint="eastAsia"/>
              </w:rPr>
              <w:t>的属性增删改查</w:t>
            </w:r>
          </w:p>
        </w:tc>
      </w:tr>
    </w:tbl>
    <w:p w:rsidR="004A28A6" w:rsidRDefault="004A28A6" w:rsidP="004A28A6"/>
    <w:p w:rsidR="00D7493D" w:rsidRDefault="00514230" w:rsidP="00514230">
      <w:pPr>
        <w:pStyle w:val="1"/>
      </w:pPr>
      <w:r>
        <w:rPr>
          <w:rFonts w:hint="eastAsia"/>
        </w:rPr>
        <w:t>9</w:t>
      </w:r>
      <w:r>
        <w:t xml:space="preserve"> </w:t>
      </w:r>
      <w:r>
        <w:rPr>
          <w:rFonts w:hint="eastAsia"/>
        </w:rPr>
        <w:t>数据结构的复习</w:t>
      </w:r>
    </w:p>
    <w:p w:rsidR="00405353" w:rsidRDefault="00405353" w:rsidP="00405353"/>
    <w:p w:rsidR="00405353" w:rsidRDefault="00405353" w:rsidP="00405353"/>
    <w:p w:rsidR="00405353" w:rsidRDefault="00405353" w:rsidP="00405353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46"/>
      </w:tblGrid>
      <w:tr w:rsidR="00405353" w:rsidTr="00405353">
        <w:tc>
          <w:tcPr>
            <w:tcW w:w="11046" w:type="dxa"/>
          </w:tcPr>
          <w:p w:rsidR="00405353" w:rsidRDefault="003B1910" w:rsidP="00405353">
            <w:r>
              <w:rPr>
                <w:rFonts w:hint="eastAsia"/>
              </w:rPr>
              <w:lastRenderedPageBreak/>
              <w:t>1</w:t>
            </w:r>
            <w:r>
              <w:t xml:space="preserve"> </w:t>
            </w:r>
            <w:r>
              <w:rPr>
                <w:rFonts w:hint="eastAsia"/>
              </w:rPr>
              <w:t>什么是</w:t>
            </w:r>
            <w:proofErr w:type="spellStart"/>
            <w:r>
              <w:rPr>
                <w:rFonts w:hint="eastAsia"/>
              </w:rPr>
              <w:t>spu</w:t>
            </w:r>
            <w:proofErr w:type="spellEnd"/>
            <w:r>
              <w:rPr>
                <w:rFonts w:hint="eastAsia"/>
              </w:rPr>
              <w:t>和</w:t>
            </w:r>
            <w:proofErr w:type="spellStart"/>
            <w:r>
              <w:rPr>
                <w:rFonts w:hint="eastAsia"/>
              </w:rPr>
              <w:t>sku</w:t>
            </w:r>
            <w:proofErr w:type="spellEnd"/>
            <w:r w:rsidR="00B70A5D">
              <w:rPr>
                <w:rFonts w:hint="eastAsia"/>
              </w:rPr>
              <w:t>？</w:t>
            </w:r>
            <w:r w:rsidR="00B70A5D">
              <w:t xml:space="preserve"> </w:t>
            </w:r>
          </w:p>
          <w:p w:rsidR="00734A1F" w:rsidRDefault="00B41B4F" w:rsidP="00405353">
            <w:proofErr w:type="spellStart"/>
            <w:r>
              <w:t>S</w:t>
            </w:r>
            <w:r>
              <w:rPr>
                <w:rFonts w:hint="eastAsia"/>
              </w:rPr>
              <w:t>pu</w:t>
            </w:r>
            <w:proofErr w:type="spellEnd"/>
            <w:r w:rsidR="00BF3662">
              <w:rPr>
                <w:rFonts w:hint="eastAsia"/>
              </w:rPr>
              <w:t>(</w:t>
            </w:r>
            <w:r w:rsidR="00520FA4">
              <w:rPr>
                <w:rFonts w:hint="eastAsia"/>
              </w:rPr>
              <w:t>标准的商品单元</w:t>
            </w:r>
            <w:r w:rsidR="00BF3662">
              <w:t>)</w:t>
            </w:r>
            <w:r>
              <w:t xml:space="preserve"> </w:t>
            </w:r>
            <w:r w:rsidR="00CC105E">
              <w:t>standard product un</w:t>
            </w:r>
            <w:r w:rsidR="007761DC">
              <w:t>it</w:t>
            </w:r>
          </w:p>
          <w:p w:rsidR="00CC105E" w:rsidRDefault="00CC105E" w:rsidP="00405353">
            <w:proofErr w:type="spellStart"/>
            <w:r>
              <w:t>Sku</w:t>
            </w:r>
            <w:proofErr w:type="spellEnd"/>
            <w:r w:rsidR="00265129">
              <w:t>(</w:t>
            </w:r>
            <w:r w:rsidR="00265129">
              <w:rPr>
                <w:rFonts w:hint="eastAsia"/>
              </w:rPr>
              <w:t>库存存储单元，单位件、台、部、盒</w:t>
            </w:r>
            <w:r w:rsidR="00265129">
              <w:t>)</w:t>
            </w:r>
            <w:r>
              <w:t xml:space="preserve"> </w:t>
            </w:r>
            <w:r w:rsidR="00AE08D3">
              <w:t>stock keep unit</w:t>
            </w:r>
          </w:p>
          <w:p w:rsidR="00B70A5D" w:rsidRDefault="00B70A5D" w:rsidP="00405353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它们之间的关系是什么</w:t>
            </w:r>
            <w:r>
              <w:rPr>
                <w:rFonts w:hint="eastAsia"/>
              </w:rPr>
              <w:t>?</w:t>
            </w:r>
          </w:p>
          <w:p w:rsidR="00AF24F6" w:rsidRDefault="00AF24F6" w:rsidP="00405353">
            <w:r>
              <w:rPr>
                <w:rFonts w:hint="eastAsia"/>
              </w:rPr>
              <w:t>范围上来说</w:t>
            </w:r>
            <w:proofErr w:type="spellStart"/>
            <w:r>
              <w:t>Spu</w:t>
            </w:r>
            <w:proofErr w:type="spellEnd"/>
            <w:r>
              <w:rPr>
                <w:rFonts w:hint="eastAsia"/>
              </w:rPr>
              <w:t>包含</w:t>
            </w:r>
            <w:proofErr w:type="spellStart"/>
            <w:r>
              <w:rPr>
                <w:rFonts w:hint="eastAsia"/>
              </w:rPr>
              <w:t>sku</w:t>
            </w:r>
            <w:proofErr w:type="spellEnd"/>
          </w:p>
          <w:p w:rsidR="00AF24F6" w:rsidRDefault="002A4BA5" w:rsidP="00405353">
            <w:proofErr w:type="spellStart"/>
            <w:r>
              <w:t>S</w:t>
            </w:r>
            <w:r>
              <w:rPr>
                <w:rFonts w:hint="eastAsia"/>
              </w:rPr>
              <w:t>pu</w:t>
            </w:r>
            <w:proofErr w:type="spellEnd"/>
            <w:r>
              <w:rPr>
                <w:rFonts w:hint="eastAsia"/>
              </w:rPr>
              <w:t>表和</w:t>
            </w:r>
            <w:proofErr w:type="spellStart"/>
            <w:r>
              <w:rPr>
                <w:rFonts w:hint="eastAsia"/>
              </w:rPr>
              <w:t>sku</w:t>
            </w:r>
            <w:proofErr w:type="spellEnd"/>
            <w:r>
              <w:rPr>
                <w:rFonts w:hint="eastAsia"/>
              </w:rPr>
              <w:t>表是一对多的关系</w:t>
            </w:r>
          </w:p>
          <w:p w:rsidR="00910FB4" w:rsidRDefault="00910FB4" w:rsidP="00405353">
            <w:r>
              <w:rPr>
                <w:rFonts w:hint="eastAsia"/>
              </w:rPr>
              <w:t>3</w:t>
            </w:r>
            <w:r>
              <w:t xml:space="preserve"> </w:t>
            </w:r>
            <w:r w:rsidR="002453F0">
              <w:rPr>
                <w:rFonts w:hint="eastAsia"/>
              </w:rPr>
              <w:t>什么是平台属性</w:t>
            </w:r>
            <w:r w:rsidR="00713D94">
              <w:rPr>
                <w:rFonts w:hint="eastAsia"/>
              </w:rPr>
              <w:t>，平台属性功能涉及的表由那两张</w:t>
            </w:r>
          </w:p>
          <w:p w:rsidR="002B5065" w:rsidRDefault="00333932" w:rsidP="00405353">
            <w:r>
              <w:rPr>
                <w:rFonts w:hint="eastAsia"/>
              </w:rPr>
              <w:t>两张：</w:t>
            </w:r>
            <w:proofErr w:type="spellStart"/>
            <w:r>
              <w:rPr>
                <w:rFonts w:hint="eastAsia"/>
              </w:rPr>
              <w:t>p</w:t>
            </w:r>
            <w:r>
              <w:t>ms_base_attr_info</w:t>
            </w:r>
            <w:proofErr w:type="spellEnd"/>
            <w:r w:rsidR="00334139">
              <w:rPr>
                <w:rFonts w:hint="eastAsia"/>
              </w:rPr>
              <w:t>(</w:t>
            </w:r>
            <w:r w:rsidR="00334139">
              <w:rPr>
                <w:rFonts w:hint="eastAsia"/>
              </w:rPr>
              <w:t>平台属性表</w:t>
            </w:r>
            <w:r w:rsidR="00334139">
              <w:t>)</w:t>
            </w:r>
            <w:r>
              <w:t xml:space="preserve"> </w:t>
            </w:r>
            <w:proofErr w:type="spellStart"/>
            <w:r>
              <w:t>pms_base_attr_value</w:t>
            </w:r>
            <w:proofErr w:type="spellEnd"/>
            <w:r w:rsidR="00334139">
              <w:t>(</w:t>
            </w:r>
            <w:r w:rsidR="00334139">
              <w:rPr>
                <w:rFonts w:hint="eastAsia"/>
              </w:rPr>
              <w:t>平台</w:t>
            </w:r>
            <w:proofErr w:type="gramStart"/>
            <w:r w:rsidR="00334139">
              <w:rPr>
                <w:rFonts w:hint="eastAsia"/>
              </w:rPr>
              <w:t>属性值表</w:t>
            </w:r>
            <w:proofErr w:type="gramEnd"/>
            <w:r w:rsidR="00334139">
              <w:t>)</w:t>
            </w:r>
          </w:p>
          <w:p w:rsidR="001E19F7" w:rsidRDefault="005B46A4" w:rsidP="00405353">
            <w:r>
              <w:rPr>
                <w:rFonts w:hint="eastAsia"/>
              </w:rPr>
              <w:t>4</w:t>
            </w:r>
            <w:r>
              <w:t xml:space="preserve"> </w:t>
            </w:r>
            <w:r>
              <w:rPr>
                <w:rFonts w:hint="eastAsia"/>
              </w:rPr>
              <w:t>平台属性和商品分类、商品之间是什么关系</w:t>
            </w:r>
          </w:p>
          <w:p w:rsidR="00EA3392" w:rsidRPr="002A4BA5" w:rsidRDefault="00EA3392" w:rsidP="00405353"/>
        </w:tc>
      </w:tr>
    </w:tbl>
    <w:p w:rsidR="00405353" w:rsidRPr="00405353" w:rsidRDefault="00405353" w:rsidP="00405353"/>
    <w:p w:rsidR="00E01EDF" w:rsidRDefault="008925D4" w:rsidP="004A28A6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2179272</wp:posOffset>
                </wp:positionH>
                <wp:positionV relativeFrom="paragraph">
                  <wp:posOffset>130023</wp:posOffset>
                </wp:positionV>
                <wp:extent cx="2593074" cy="402609"/>
                <wp:effectExtent l="0" t="0" r="17145" b="16510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3074" cy="40260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442F2" w:rsidRDefault="00C442F2" w:rsidP="008925D4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商品的分类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20" o:spid="_x0000_s1035" style="position:absolute;left:0;text-align:left;margin-left:171.6pt;margin-top:10.25pt;width:204.2pt;height:31.7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" fillcolor="#4f81bd [3204]" strokecolor="#243f60 [1604]" strokeweight="2pt">
                <v:textbox>
                  <w:txbxContent>
                    <w:p w:rsidR="00C442F2" w:rsidRDefault="00C442F2" w:rsidP="008925D4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商品的分类</w:t>
                      </w:r>
                    </w:p>
                  </w:txbxContent>
                </v:textbox>
              </v:rect>
            </w:pict>
          </mc:Fallback>
        </mc:AlternateContent>
      </w:r>
    </w:p>
    <w:p w:rsidR="008925D4" w:rsidRDefault="008925D4" w:rsidP="004A28A6"/>
    <w:p w:rsidR="008925D4" w:rsidRDefault="00DE0932" w:rsidP="004A28A6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1456567</wp:posOffset>
                </wp:positionH>
                <wp:positionV relativeFrom="paragraph">
                  <wp:posOffset>69841</wp:posOffset>
                </wp:positionV>
                <wp:extent cx="1262418" cy="409432"/>
                <wp:effectExtent l="38100" t="0" r="13970" b="67310"/>
                <wp:wrapNone/>
                <wp:docPr id="22" name="直接箭头连接符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62418" cy="4094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F6298E7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2" o:spid="_x0000_s1026" type="#_x0000_t32" style="position:absolute;left:0;text-align:left;margin-left:114.7pt;margin-top:5.5pt;width:99.4pt;height:32.25pt;flip:x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" strokecolor="#4579b8 [3044]">
                <v:stroke endarrow="block"/>
              </v:shape>
            </w:pict>
          </mc:Fallback>
        </mc:AlternateContent>
      </w:r>
    </w:p>
    <w:p w:rsidR="008925D4" w:rsidRDefault="00E32F11" w:rsidP="004A28A6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3742567</wp:posOffset>
                </wp:positionH>
                <wp:positionV relativeFrom="paragraph">
                  <wp:posOffset>236846</wp:posOffset>
                </wp:positionV>
                <wp:extent cx="2149522" cy="580522"/>
                <wp:effectExtent l="0" t="0" r="22225" b="10160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9522" cy="58052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442F2" w:rsidRDefault="00C442F2" w:rsidP="00E32F1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商品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26" o:spid="_x0000_s1036" style="position:absolute;left:0;text-align:left;margin-left:294.7pt;margin-top:18.65pt;width:169.25pt;height:45.7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" fillcolor="#4f81bd [3204]" strokecolor="#243f60 [1604]" strokeweight="2pt">
                <v:textbox>
                  <w:txbxContent>
                    <w:p w:rsidR="00C442F2" w:rsidRDefault="00C442F2" w:rsidP="00E32F1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商品</w:t>
                      </w:r>
                    </w:p>
                  </w:txbxContent>
                </v:textbox>
              </v:rect>
            </w:pict>
          </mc:Fallback>
        </mc:AlternateContent>
      </w:r>
    </w:p>
    <w:p w:rsidR="008925D4" w:rsidRDefault="00E32F11" w:rsidP="004A28A6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2602978</wp:posOffset>
                </wp:positionH>
                <wp:positionV relativeFrom="paragraph">
                  <wp:posOffset>241063</wp:posOffset>
                </wp:positionV>
                <wp:extent cx="955343" cy="6824"/>
                <wp:effectExtent l="0" t="57150" r="35560" b="88900"/>
                <wp:wrapNone/>
                <wp:docPr id="25" name="直接箭头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5343" cy="682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E9F737" id="直接箭头连接符 25" o:spid="_x0000_s1026" type="#_x0000_t32" style="position:absolute;left:0;text-align:left;margin-left:204.95pt;margin-top:19pt;width:75.2pt;height:.5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" strokecolor="#4579b8 [3044]">
                <v:stroke endarrow="block"/>
              </v:shape>
            </w:pict>
          </mc:Fallback>
        </mc:AlternateContent>
      </w:r>
      <w:r w:rsidR="00DE0932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261999</wp:posOffset>
                </wp:positionH>
                <wp:positionV relativeFrom="paragraph">
                  <wp:posOffset>21581</wp:posOffset>
                </wp:positionV>
                <wp:extent cx="2313295" cy="444045"/>
                <wp:effectExtent l="0" t="0" r="11430" b="13335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3295" cy="4440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442F2" w:rsidRDefault="00C442F2" w:rsidP="00DE093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分类下的平台属性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24" o:spid="_x0000_s1037" style="position:absolute;left:0;text-align:left;margin-left:20.65pt;margin-top:1.7pt;width:182.15pt;height:34.9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" fillcolor="#4f81bd [3204]" strokecolor="#243f60 [1604]" strokeweight="2pt">
                <v:textbox>
                  <w:txbxContent>
                    <w:p w:rsidR="00C442F2" w:rsidRDefault="00C442F2" w:rsidP="00DE093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分类下的平台属性</w:t>
                      </w:r>
                    </w:p>
                  </w:txbxContent>
                </v:textbox>
              </v:rect>
            </w:pict>
          </mc:Fallback>
        </mc:AlternateContent>
      </w:r>
    </w:p>
    <w:p w:rsidR="008925D4" w:rsidRDefault="0021135D" w:rsidP="004A28A6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2657570</wp:posOffset>
                </wp:positionH>
                <wp:positionV relativeFrom="paragraph">
                  <wp:posOffset>156077</wp:posOffset>
                </wp:positionV>
                <wp:extent cx="859809" cy="27296"/>
                <wp:effectExtent l="38100" t="76200" r="16510" b="68580"/>
                <wp:wrapNone/>
                <wp:docPr id="27" name="直接箭头连接符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59809" cy="2729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5583D4" id="直接箭头连接符 27" o:spid="_x0000_s1026" type="#_x0000_t32" style="position:absolute;left:0;text-align:left;margin-left:209.25pt;margin-top:12.3pt;width:67.7pt;height:2.15pt;flip:x 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" strokecolor="#4579b8 [3044]">
                <v:stroke endarrow="block"/>
              </v:shape>
            </w:pict>
          </mc:Fallback>
        </mc:AlternateContent>
      </w:r>
    </w:p>
    <w:p w:rsidR="008925D4" w:rsidRDefault="008925D4" w:rsidP="004A28A6"/>
    <w:p w:rsidR="008925D4" w:rsidRDefault="00BE1102" w:rsidP="00BE1102">
      <w:pPr>
        <w:pStyle w:val="1"/>
      </w:pPr>
      <w:r>
        <w:rPr>
          <w:rFonts w:hint="eastAsia"/>
        </w:rPr>
        <w:t>10</w:t>
      </w:r>
      <w:r>
        <w:t xml:space="preserve"> </w:t>
      </w:r>
      <w:r>
        <w:rPr>
          <w:rFonts w:hint="eastAsia"/>
        </w:rPr>
        <w:t>平台属性的修改操作</w:t>
      </w:r>
    </w:p>
    <w:p w:rsidR="00F1575B" w:rsidRDefault="00F1575B" w:rsidP="00F1575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46"/>
      </w:tblGrid>
      <w:tr w:rsidR="00E16E20" w:rsidTr="00E16E20">
        <w:tc>
          <w:tcPr>
            <w:tcW w:w="11046" w:type="dxa"/>
          </w:tcPr>
          <w:p w:rsidR="00E16E20" w:rsidRDefault="00E564EB" w:rsidP="00F1575B">
            <w:r>
              <w:rPr>
                <w:rFonts w:hint="eastAsia"/>
              </w:rPr>
              <w:t>1</w:t>
            </w:r>
            <w:r>
              <w:t xml:space="preserve"> </w:t>
            </w:r>
            <w:r>
              <w:rPr>
                <w:rFonts w:hint="eastAsia"/>
              </w:rPr>
              <w:t>根据平台属性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判断，</w:t>
            </w:r>
            <w:r w:rsidR="00E32491">
              <w:rPr>
                <w:rFonts w:hint="eastAsia"/>
              </w:rPr>
              <w:t>有</w:t>
            </w:r>
            <w:r w:rsidR="00E32491">
              <w:rPr>
                <w:rFonts w:hint="eastAsia"/>
              </w:rPr>
              <w:t>id</w:t>
            </w:r>
            <w:r w:rsidR="00E32491">
              <w:rPr>
                <w:rFonts w:hint="eastAsia"/>
              </w:rPr>
              <w:t>是修改操作，没有</w:t>
            </w:r>
            <w:r w:rsidR="00E32491">
              <w:rPr>
                <w:rFonts w:hint="eastAsia"/>
              </w:rPr>
              <w:t>id</w:t>
            </w:r>
            <w:r w:rsidR="00E32491">
              <w:rPr>
                <w:rFonts w:hint="eastAsia"/>
              </w:rPr>
              <w:t>是添加操作</w:t>
            </w:r>
          </w:p>
          <w:p w:rsidR="00146009" w:rsidRDefault="00146009" w:rsidP="00F1575B">
            <w:r>
              <w:rPr>
                <w:rFonts w:hint="eastAsia"/>
              </w:rPr>
              <w:t>2</w:t>
            </w:r>
            <w:r>
              <w:t xml:space="preserve"> </w:t>
            </w:r>
            <w:r>
              <w:rPr>
                <w:rFonts w:hint="eastAsia"/>
              </w:rPr>
              <w:t>修改操作</w:t>
            </w:r>
          </w:p>
          <w:p w:rsidR="00146009" w:rsidRDefault="00146009" w:rsidP="00F1575B">
            <w:r>
              <w:t>A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先修改平台属性</w:t>
            </w:r>
          </w:p>
          <w:p w:rsidR="00766AB3" w:rsidRPr="00766AB3" w:rsidRDefault="00766AB3" w:rsidP="00766AB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21"/>
                <w:szCs w:val="21"/>
              </w:rPr>
            </w:pPr>
            <w:r w:rsidRPr="00766AB3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1"/>
                <w:szCs w:val="21"/>
              </w:rPr>
              <w:t>// 属性修改</w:t>
            </w:r>
            <w:r w:rsidRPr="00766AB3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1"/>
                <w:szCs w:val="21"/>
              </w:rPr>
              <w:br/>
            </w:r>
            <w:r w:rsidRPr="00766AB3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 xml:space="preserve">Example </w:t>
            </w:r>
            <w:proofErr w:type="spellStart"/>
            <w:r w:rsidRPr="00766AB3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>example</w:t>
            </w:r>
            <w:proofErr w:type="spellEnd"/>
            <w:r w:rsidRPr="00766AB3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 xml:space="preserve"> = </w:t>
            </w:r>
            <w:r w:rsidRPr="00766AB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1"/>
                <w:szCs w:val="21"/>
              </w:rPr>
              <w:t xml:space="preserve">new </w:t>
            </w:r>
            <w:r w:rsidRPr="00766AB3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>Example(</w:t>
            </w:r>
            <w:proofErr w:type="spellStart"/>
            <w:r w:rsidRPr="00766AB3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>PmsBaseAttrInfo.</w:t>
            </w:r>
            <w:r w:rsidRPr="00766AB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1"/>
                <w:szCs w:val="21"/>
              </w:rPr>
              <w:t>class</w:t>
            </w:r>
            <w:proofErr w:type="spellEnd"/>
            <w:r w:rsidRPr="00766AB3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>);</w:t>
            </w:r>
            <w:r w:rsidRPr="00766AB3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br/>
            </w:r>
            <w:proofErr w:type="gramStart"/>
            <w:r w:rsidRPr="00766AB3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>example.createCriteria</w:t>
            </w:r>
            <w:proofErr w:type="gramEnd"/>
            <w:r w:rsidRPr="00766AB3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>().andEqualTo(</w:t>
            </w:r>
            <w:r w:rsidRPr="00766AB3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1"/>
                <w:szCs w:val="21"/>
              </w:rPr>
              <w:t>"id"</w:t>
            </w:r>
            <w:r w:rsidRPr="00766AB3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>,pmsBaseAttrInfo.getId());</w:t>
            </w:r>
            <w:r w:rsidRPr="00766AB3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br/>
            </w:r>
            <w:r w:rsidRPr="00766AB3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1"/>
                <w:szCs w:val="21"/>
              </w:rPr>
              <w:t>pmsBaseAttrInfoMapper</w:t>
            </w:r>
            <w:r w:rsidRPr="00766AB3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>.updateByExampleSelective(pmsBaseAttrInfo,example);</w:t>
            </w:r>
          </w:p>
          <w:p w:rsidR="00766AB3" w:rsidRDefault="00301DDF" w:rsidP="00F1575B">
            <w:r>
              <w:t xml:space="preserve">B </w:t>
            </w:r>
            <w:r>
              <w:rPr>
                <w:rFonts w:hint="eastAsia"/>
              </w:rPr>
              <w:t>修改平台属性值</w:t>
            </w:r>
          </w:p>
          <w:p w:rsidR="001F36F2" w:rsidRPr="001F36F2" w:rsidRDefault="001F36F2" w:rsidP="001F36F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21"/>
                <w:szCs w:val="21"/>
              </w:rPr>
            </w:pPr>
            <w:r w:rsidRPr="001F36F2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1"/>
                <w:szCs w:val="21"/>
              </w:rPr>
              <w:t>// 属性</w:t>
            </w:r>
            <w:proofErr w:type="gramStart"/>
            <w:r w:rsidRPr="001F36F2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1"/>
                <w:szCs w:val="21"/>
              </w:rPr>
              <w:t>值修改</w:t>
            </w:r>
            <w:proofErr w:type="gramEnd"/>
            <w:r w:rsidRPr="001F36F2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1"/>
                <w:szCs w:val="21"/>
              </w:rPr>
              <w:br/>
              <w:t>// 按照属性id删除所有属性值</w:t>
            </w:r>
            <w:r w:rsidRPr="001F36F2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1"/>
                <w:szCs w:val="21"/>
              </w:rPr>
              <w:br/>
            </w:r>
            <w:proofErr w:type="spellStart"/>
            <w:r w:rsidRPr="001F36F2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>PmsBaseAttrValue</w:t>
            </w:r>
            <w:proofErr w:type="spellEnd"/>
            <w:r w:rsidRPr="001F36F2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F36F2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>pmsBaseAttrValueDel</w:t>
            </w:r>
            <w:proofErr w:type="spellEnd"/>
            <w:r w:rsidRPr="001F36F2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 xml:space="preserve"> = </w:t>
            </w:r>
            <w:r w:rsidRPr="001F36F2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1"/>
                <w:szCs w:val="21"/>
              </w:rPr>
              <w:t xml:space="preserve">new </w:t>
            </w:r>
            <w:proofErr w:type="spellStart"/>
            <w:r w:rsidRPr="001F36F2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>PmsBaseAttrValue</w:t>
            </w:r>
            <w:proofErr w:type="spellEnd"/>
            <w:r w:rsidRPr="001F36F2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>();</w:t>
            </w:r>
            <w:r w:rsidRPr="001F36F2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br/>
            </w:r>
            <w:proofErr w:type="spellStart"/>
            <w:r w:rsidRPr="001F36F2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>pmsBaseAttrValueDel.setAttrId</w:t>
            </w:r>
            <w:proofErr w:type="spellEnd"/>
            <w:r w:rsidRPr="001F36F2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1F36F2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>pmsBaseAttrInfo.getId</w:t>
            </w:r>
            <w:proofErr w:type="spellEnd"/>
            <w:r w:rsidRPr="001F36F2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>());</w:t>
            </w:r>
            <w:r w:rsidRPr="001F36F2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br/>
            </w:r>
            <w:proofErr w:type="spellStart"/>
            <w:r w:rsidRPr="001F36F2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1"/>
                <w:szCs w:val="21"/>
              </w:rPr>
              <w:t>pmsBaseAttrValueMapper</w:t>
            </w:r>
            <w:r w:rsidRPr="001F36F2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>.delete</w:t>
            </w:r>
            <w:proofErr w:type="spellEnd"/>
            <w:r w:rsidRPr="001F36F2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1F36F2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>pmsBaseAttrValueDel</w:t>
            </w:r>
            <w:proofErr w:type="spellEnd"/>
            <w:r w:rsidRPr="001F36F2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>);</w:t>
            </w:r>
            <w:r w:rsidRPr="001F36F2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br/>
            </w:r>
            <w:r w:rsidRPr="001F36F2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lastRenderedPageBreak/>
              <w:br/>
            </w:r>
            <w:r w:rsidRPr="001F36F2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1"/>
                <w:szCs w:val="21"/>
              </w:rPr>
              <w:t>// 删除后，将新的属性值插入</w:t>
            </w:r>
            <w:r w:rsidRPr="001F36F2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1"/>
                <w:szCs w:val="21"/>
              </w:rPr>
              <w:br/>
            </w:r>
            <w:r w:rsidRPr="001F36F2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>List&lt;</w:t>
            </w:r>
            <w:proofErr w:type="spellStart"/>
            <w:r w:rsidRPr="001F36F2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>PmsBaseAttrValue</w:t>
            </w:r>
            <w:proofErr w:type="spellEnd"/>
            <w:r w:rsidRPr="001F36F2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 xml:space="preserve">&gt; </w:t>
            </w:r>
            <w:proofErr w:type="spellStart"/>
            <w:r w:rsidRPr="001F36F2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>attrValueList</w:t>
            </w:r>
            <w:proofErr w:type="spellEnd"/>
            <w:r w:rsidRPr="001F36F2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1F36F2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>pmsBaseAttrInfo.</w:t>
            </w:r>
            <w:proofErr w:type="gramStart"/>
            <w:r w:rsidRPr="001F36F2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>getAttrValueList</w:t>
            </w:r>
            <w:proofErr w:type="spellEnd"/>
            <w:r w:rsidRPr="001F36F2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F36F2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>);</w:t>
            </w:r>
            <w:r w:rsidRPr="001F36F2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br/>
            </w:r>
            <w:r w:rsidRPr="001F36F2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1"/>
                <w:szCs w:val="21"/>
              </w:rPr>
              <w:t xml:space="preserve">for </w:t>
            </w:r>
            <w:r w:rsidRPr="001F36F2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1F36F2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>PmsBaseAttrValue</w:t>
            </w:r>
            <w:proofErr w:type="spellEnd"/>
            <w:r w:rsidRPr="001F36F2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F36F2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>pmsBaseAttrValue</w:t>
            </w:r>
            <w:proofErr w:type="spellEnd"/>
            <w:r w:rsidRPr="001F36F2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 xml:space="preserve"> : </w:t>
            </w:r>
            <w:proofErr w:type="spellStart"/>
            <w:r w:rsidRPr="001F36F2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>attrValueList</w:t>
            </w:r>
            <w:proofErr w:type="spellEnd"/>
            <w:r w:rsidRPr="001F36F2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>) {</w:t>
            </w:r>
            <w:r w:rsidRPr="001F36F2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br/>
              <w:t xml:space="preserve">    </w:t>
            </w:r>
            <w:proofErr w:type="spellStart"/>
            <w:r w:rsidRPr="001F36F2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1"/>
                <w:szCs w:val="21"/>
              </w:rPr>
              <w:t>pmsBaseAttrValueMapper</w:t>
            </w:r>
            <w:r w:rsidRPr="001F36F2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>.insertSelective</w:t>
            </w:r>
            <w:proofErr w:type="spellEnd"/>
            <w:r w:rsidRPr="001F36F2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1F36F2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>pmsBaseAttrValue</w:t>
            </w:r>
            <w:proofErr w:type="spellEnd"/>
            <w:r w:rsidRPr="001F36F2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>);</w:t>
            </w:r>
            <w:r w:rsidRPr="001F36F2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br/>
              <w:t>}</w:t>
            </w:r>
          </w:p>
          <w:p w:rsidR="00917D76" w:rsidRDefault="00917D76" w:rsidP="00F1575B"/>
          <w:p w:rsidR="00820876" w:rsidRDefault="001E30BE" w:rsidP="00F1575B">
            <w:pPr>
              <w:rPr>
                <w:rStyle w:val="tabpanel-summary-value"/>
              </w:rPr>
            </w:pPr>
            <w:r>
              <w:rPr>
                <w:rFonts w:hint="eastAsia"/>
              </w:rPr>
              <w:t>3</w:t>
            </w:r>
            <w:r>
              <w:t xml:space="preserve"> </w:t>
            </w:r>
            <w:r>
              <w:rPr>
                <w:rFonts w:hint="eastAsia"/>
              </w:rPr>
              <w:t>进入修改页面</w:t>
            </w:r>
            <w:r w:rsidR="00820876">
              <w:rPr>
                <w:rFonts w:hint="eastAsia"/>
              </w:rPr>
              <w:t>，调用</w:t>
            </w:r>
            <w:hyperlink r:id="rId12" w:history="1">
              <w:r w:rsidR="008E5DBB" w:rsidRPr="00C567F4">
                <w:rPr>
                  <w:rStyle w:val="a7"/>
                </w:rPr>
                <w:t>http://127.0.0.1:8081/getAttrValueList?attrId=43</w:t>
              </w:r>
            </w:hyperlink>
          </w:p>
          <w:p w:rsidR="008E5DBB" w:rsidRPr="00155E25" w:rsidRDefault="00EC4F8F" w:rsidP="00F1575B">
            <w:pPr>
              <w:rPr>
                <w:rStyle w:val="tabpanel-summary-value"/>
                <w:color w:val="FF0000"/>
              </w:rPr>
            </w:pPr>
            <w:r w:rsidRPr="00155E25">
              <w:rPr>
                <w:rStyle w:val="tabpanel-summary-value"/>
                <w:rFonts w:hint="eastAsia"/>
                <w:color w:val="FF0000"/>
              </w:rPr>
              <w:t>实现</w:t>
            </w:r>
            <w:proofErr w:type="spellStart"/>
            <w:r w:rsidR="00246F32" w:rsidRPr="00155E25">
              <w:rPr>
                <w:rStyle w:val="tabpanel-summary-value"/>
                <w:rFonts w:hint="eastAsia"/>
                <w:color w:val="FF0000"/>
              </w:rPr>
              <w:t>get</w:t>
            </w:r>
            <w:r w:rsidR="00246F32" w:rsidRPr="00155E25">
              <w:rPr>
                <w:rStyle w:val="tabpanel-summary-value"/>
                <w:color w:val="FF0000"/>
              </w:rPr>
              <w:t>AttrValueList</w:t>
            </w:r>
            <w:proofErr w:type="spellEnd"/>
            <w:r w:rsidR="00246F32" w:rsidRPr="00155E25">
              <w:rPr>
                <w:rStyle w:val="tabpanel-summary-value"/>
                <w:rFonts w:hint="eastAsia"/>
                <w:color w:val="FF0000"/>
              </w:rPr>
              <w:t>的方法，为修改页面查询一个平台属性值的集合</w:t>
            </w:r>
          </w:p>
          <w:p w:rsidR="001A1308" w:rsidRPr="008E5DBB" w:rsidRDefault="001A1308" w:rsidP="00F1575B"/>
        </w:tc>
      </w:tr>
    </w:tbl>
    <w:p w:rsidR="00F1575B" w:rsidRDefault="00F1575B" w:rsidP="00F1575B"/>
    <w:p w:rsidR="00F1575B" w:rsidRDefault="000227F4" w:rsidP="005F5D0D">
      <w:pPr>
        <w:pStyle w:val="1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1626378</wp:posOffset>
                </wp:positionH>
                <wp:positionV relativeFrom="paragraph">
                  <wp:posOffset>942170</wp:posOffset>
                </wp:positionV>
                <wp:extent cx="2190466" cy="511791"/>
                <wp:effectExtent l="0" t="0" r="19685" b="22225"/>
                <wp:wrapNone/>
                <wp:docPr id="38" name="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466" cy="51179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442F2" w:rsidRDefault="00C442F2" w:rsidP="000227F4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商品分类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38" o:spid="_x0000_s1038" style="position:absolute;left:0;text-align:left;margin-left:128.05pt;margin-top:74.2pt;width:172.5pt;height:40.3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" fillcolor="#4f81bd [3204]" strokecolor="#243f60 [1604]" strokeweight="2pt">
                <v:textbox>
                  <w:txbxContent>
                    <w:p w:rsidR="00C442F2" w:rsidRDefault="00C442F2" w:rsidP="000227F4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商品分类</w:t>
                      </w:r>
                    </w:p>
                  </w:txbxContent>
                </v:textbox>
              </v:rect>
            </w:pict>
          </mc:Fallback>
        </mc:AlternateContent>
      </w:r>
      <w:r w:rsidR="005F5D0D">
        <w:rPr>
          <w:rFonts w:hint="eastAsia"/>
        </w:rPr>
        <w:t>11</w:t>
      </w:r>
      <w:r w:rsidR="005F5D0D">
        <w:t xml:space="preserve"> </w:t>
      </w:r>
      <w:r w:rsidR="005F5D0D">
        <w:rPr>
          <w:rFonts w:hint="eastAsia"/>
        </w:rPr>
        <w:t>商品</w:t>
      </w:r>
      <w:proofErr w:type="spellStart"/>
      <w:r w:rsidR="005F5D0D">
        <w:rPr>
          <w:rFonts w:hint="eastAsia"/>
        </w:rPr>
        <w:t>spu</w:t>
      </w:r>
      <w:proofErr w:type="spellEnd"/>
      <w:r w:rsidR="005F5D0D">
        <w:rPr>
          <w:rFonts w:hint="eastAsia"/>
        </w:rPr>
        <w:t>的功能</w:t>
      </w:r>
      <w:r w:rsidR="003D699E">
        <w:rPr>
          <w:rFonts w:hint="eastAsia"/>
        </w:rPr>
        <w:t>介绍</w:t>
      </w:r>
    </w:p>
    <w:p w:rsidR="00D12036" w:rsidRDefault="00D12036" w:rsidP="00D12036"/>
    <w:p w:rsidR="00D12036" w:rsidRDefault="000227F4" w:rsidP="00D12036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3142065</wp:posOffset>
                </wp:positionH>
                <wp:positionV relativeFrom="paragraph">
                  <wp:posOffset>224619</wp:posOffset>
                </wp:positionV>
                <wp:extent cx="1719618" cy="723332"/>
                <wp:effectExtent l="0" t="0" r="71120" b="57785"/>
                <wp:wrapNone/>
                <wp:docPr id="40" name="直接箭头连接符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9618" cy="7233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70CAD5" id="直接箭头连接符 40" o:spid="_x0000_s1026" type="#_x0000_t32" style="position:absolute;left:0;text-align:left;margin-left:247.4pt;margin-top:17.7pt;width:135.4pt;height:56.9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" strokecolor="#4579b8 [3044]">
                <v:stroke endarrow="block"/>
              </v:shape>
            </w:pict>
          </mc:Fallback>
        </mc:AlternateContent>
      </w:r>
    </w:p>
    <w:p w:rsidR="00FD6BA3" w:rsidRDefault="000227F4" w:rsidP="00D12036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1381504</wp:posOffset>
                </wp:positionH>
                <wp:positionV relativeFrom="paragraph">
                  <wp:posOffset>3156</wp:posOffset>
                </wp:positionV>
                <wp:extent cx="1030406" cy="655093"/>
                <wp:effectExtent l="38100" t="0" r="17780" b="50165"/>
                <wp:wrapNone/>
                <wp:docPr id="39" name="直接箭头连接符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30406" cy="6550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4D8BB2" id="直接箭头连接符 39" o:spid="_x0000_s1026" type="#_x0000_t32" style="position:absolute;left:0;text-align:left;margin-left:108.8pt;margin-top:.25pt;width:81.15pt;height:51.6pt;flip:x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" strokecolor="#4579b8 [3044]">
                <v:stroke endarrow="block"/>
              </v:shape>
            </w:pict>
          </mc:Fallback>
        </mc:AlternateContent>
      </w:r>
    </w:p>
    <w:p w:rsidR="00FD6BA3" w:rsidRDefault="00FD6BA3" w:rsidP="00D12036"/>
    <w:p w:rsidR="00FD6BA3" w:rsidRDefault="00FD6BA3" w:rsidP="00D12036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268567</wp:posOffset>
                </wp:positionH>
                <wp:positionV relativeFrom="paragraph">
                  <wp:posOffset>228458</wp:posOffset>
                </wp:positionV>
                <wp:extent cx="1644555" cy="675564"/>
                <wp:effectExtent l="0" t="0" r="13335" b="10795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4555" cy="67556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442F2" w:rsidRDefault="00C442F2" w:rsidP="00FD6BA3">
                            <w:pPr>
                              <w:jc w:val="center"/>
                            </w:pPr>
                            <w:r>
                              <w:t>商品</w:t>
                            </w:r>
                            <w:r>
                              <w:rPr>
                                <w:rFonts w:hint="eastAsia"/>
                              </w:rPr>
                              <w:t>的属性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28" o:spid="_x0000_s1039" style="position:absolute;left:0;text-align:left;margin-left:21.15pt;margin-top:18pt;width:129.5pt;height:53.2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" fillcolor="#4f81bd [3204]" strokecolor="#243f60 [1604]" strokeweight="2pt">
                <v:textbox>
                  <w:txbxContent>
                    <w:p w:rsidR="00C442F2" w:rsidRDefault="00C442F2" w:rsidP="00FD6BA3">
                      <w:pPr>
                        <w:jc w:val="center"/>
                      </w:pPr>
                      <w:r>
                        <w:t>商品</w:t>
                      </w:r>
                      <w:r>
                        <w:rPr>
                          <w:rFonts w:hint="eastAsia"/>
                        </w:rPr>
                        <w:t>的属性</w:t>
                      </w:r>
                    </w:p>
                  </w:txbxContent>
                </v:textbox>
              </v:rect>
            </w:pict>
          </mc:Fallback>
        </mc:AlternateContent>
      </w:r>
    </w:p>
    <w:p w:rsidR="00FD6BA3" w:rsidRDefault="00FD6BA3" w:rsidP="00D12036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4008697</wp:posOffset>
                </wp:positionH>
                <wp:positionV relativeFrom="paragraph">
                  <wp:posOffset>7507</wp:posOffset>
                </wp:positionV>
                <wp:extent cx="1685461" cy="580030"/>
                <wp:effectExtent l="0" t="0" r="10160" b="10795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461" cy="5800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442F2" w:rsidRDefault="00C442F2" w:rsidP="00FD6BA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商品的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spu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9" o:spid="_x0000_s1040" style="position:absolute;left:0;text-align:left;margin-left:315.65pt;margin-top:.6pt;width:132.7pt;height:45.6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" fillcolor="#4f81bd [3204]" strokecolor="#243f60 [1604]" strokeweight="2pt">
                <v:textbox>
                  <w:txbxContent>
                    <w:p w:rsidR="00C442F2" w:rsidRDefault="00C442F2" w:rsidP="00FD6BA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商品的</w:t>
                      </w:r>
                      <w:proofErr w:type="spellStart"/>
                      <w:r>
                        <w:rPr>
                          <w:rFonts w:hint="eastAsia"/>
                        </w:rPr>
                        <w:t>spu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:rsidR="00FD6BA3" w:rsidRDefault="000227F4" w:rsidP="00D12036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1886471</wp:posOffset>
                </wp:positionH>
                <wp:positionV relativeFrom="paragraph">
                  <wp:posOffset>73280</wp:posOffset>
                </wp:positionV>
                <wp:extent cx="1958454" cy="1207827"/>
                <wp:effectExtent l="38100" t="0" r="22860" b="49530"/>
                <wp:wrapNone/>
                <wp:docPr id="36" name="直接箭头连接符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58454" cy="12078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34638B" id="直接箭头连接符 36" o:spid="_x0000_s1026" type="#_x0000_t32" style="position:absolute;left:0;text-align:left;margin-left:148.55pt;margin-top:5.75pt;width:154.2pt;height:95.1pt;flip:x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" strokecolor="#4579b8 [3044]">
                <v:stroke endarrow="block"/>
              </v:shape>
            </w:pict>
          </mc:Fallback>
        </mc:AlternateContent>
      </w:r>
    </w:p>
    <w:p w:rsidR="00FD6BA3" w:rsidRDefault="000227F4" w:rsidP="00D12036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5216525</wp:posOffset>
                </wp:positionH>
                <wp:positionV relativeFrom="paragraph">
                  <wp:posOffset>233955</wp:posOffset>
                </wp:positionV>
                <wp:extent cx="504967" cy="586854"/>
                <wp:effectExtent l="0" t="0" r="66675" b="60960"/>
                <wp:wrapNone/>
                <wp:docPr id="31" name="直接箭头连接符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4967" cy="5868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68ED37" id="直接箭头连接符 31" o:spid="_x0000_s1026" type="#_x0000_t32" style="position:absolute;left:0;text-align:left;margin-left:410.75pt;margin-top:18.4pt;width:39.75pt;height:46.2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3995050</wp:posOffset>
                </wp:positionH>
                <wp:positionV relativeFrom="paragraph">
                  <wp:posOffset>178805</wp:posOffset>
                </wp:positionV>
                <wp:extent cx="464024" cy="655651"/>
                <wp:effectExtent l="38100" t="0" r="31750" b="49530"/>
                <wp:wrapNone/>
                <wp:docPr id="30" name="直接箭头连接符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4024" cy="6556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BF8EF5" id="直接箭头连接符 30" o:spid="_x0000_s1026" type="#_x0000_t32" style="position:absolute;left:0;text-align:left;margin-left:314.55pt;margin-top:14.1pt;width:36.55pt;height:51.65pt;flip:x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" strokecolor="#4579b8 [3044]">
                <v:stroke endarrow="block"/>
              </v:shape>
            </w:pict>
          </mc:Fallback>
        </mc:AlternateContent>
      </w:r>
    </w:p>
    <w:p w:rsidR="00FD6BA3" w:rsidRDefault="000227F4" w:rsidP="00D12036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862889</wp:posOffset>
                </wp:positionH>
                <wp:positionV relativeFrom="paragraph">
                  <wp:posOffset>12491</wp:posOffset>
                </wp:positionV>
                <wp:extent cx="293427" cy="580258"/>
                <wp:effectExtent l="0" t="0" r="49530" b="48895"/>
                <wp:wrapNone/>
                <wp:docPr id="35" name="直接箭头连接符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3427" cy="58025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4256F8" id="直接箭头连接符 35" o:spid="_x0000_s1026" type="#_x0000_t32" style="position:absolute;left:0;text-align:left;margin-left:67.95pt;margin-top:1pt;width:23.1pt;height:45.7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" strokecolor="#4579b8 [3044]">
                <v:stroke endarrow="block"/>
              </v:shape>
            </w:pict>
          </mc:Fallback>
        </mc:AlternateContent>
      </w:r>
    </w:p>
    <w:p w:rsidR="00FD6BA3" w:rsidRDefault="00FD6BA3" w:rsidP="00D12036"/>
    <w:p w:rsidR="000227F4" w:rsidRDefault="000227F4" w:rsidP="00D12036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8F7B11B" wp14:editId="315237E5">
                <wp:simplePos x="0" y="0"/>
                <wp:positionH relativeFrom="column">
                  <wp:posOffset>4855684</wp:posOffset>
                </wp:positionH>
                <wp:positionV relativeFrom="paragraph">
                  <wp:posOffset>187960</wp:posOffset>
                </wp:positionV>
                <wp:extent cx="1501140" cy="607060"/>
                <wp:effectExtent l="0" t="0" r="22860" b="21590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1140" cy="6070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442F2" w:rsidRDefault="00C442F2" w:rsidP="000227F4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商品的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sku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F7B11B" id="矩形 33" o:spid="_x0000_s1041" style="position:absolute;left:0;text-align:left;margin-left:382.35pt;margin-top:14.8pt;width:118.2pt;height:47.8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" fillcolor="#4f81bd [3204]" strokecolor="#243f60 [1604]" strokeweight="2pt">
                <v:textbox>
                  <w:txbxContent>
                    <w:p w:rsidR="00C442F2" w:rsidRDefault="00C442F2" w:rsidP="000227F4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商品的</w:t>
                      </w:r>
                      <w:proofErr w:type="spellStart"/>
                      <w:r>
                        <w:rPr>
                          <w:rFonts w:hint="eastAsia"/>
                        </w:rPr>
                        <w:t>sku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2930222</wp:posOffset>
                </wp:positionH>
                <wp:positionV relativeFrom="paragraph">
                  <wp:posOffset>162873</wp:posOffset>
                </wp:positionV>
                <wp:extent cx="1501254" cy="607325"/>
                <wp:effectExtent l="0" t="0" r="22860" b="21590"/>
                <wp:wrapNone/>
                <wp:docPr id="32" name="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1254" cy="607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442F2" w:rsidRDefault="00C442F2" w:rsidP="000227F4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商品的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sku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32" o:spid="_x0000_s1042" style="position:absolute;left:0;text-align:left;margin-left:230.75pt;margin-top:12.8pt;width:118.2pt;height:47.8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" fillcolor="#4f81bd [3204]" strokecolor="#243f60 [1604]" strokeweight="2pt">
                <v:textbox>
                  <w:txbxContent>
                    <w:p w:rsidR="00C442F2" w:rsidRDefault="00C442F2" w:rsidP="000227F4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商品的</w:t>
                      </w:r>
                      <w:proofErr w:type="spellStart"/>
                      <w:r>
                        <w:rPr>
                          <w:rFonts w:hint="eastAsia"/>
                        </w:rPr>
                        <w:t>sku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:rsidR="000227F4" w:rsidRDefault="000227F4" w:rsidP="00D12036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377825</wp:posOffset>
                </wp:positionH>
                <wp:positionV relativeFrom="paragraph">
                  <wp:posOffset>22860</wp:posOffset>
                </wp:positionV>
                <wp:extent cx="1637665" cy="532130"/>
                <wp:effectExtent l="0" t="0" r="19685" b="20320"/>
                <wp:wrapNone/>
                <wp:docPr id="34" name="椭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7665" cy="53213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42F2" w:rsidRDefault="00C442F2" w:rsidP="000227F4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商品关联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spu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34" o:spid="_x0000_s1043" style="position:absolute;left:0;text-align:left;margin-left:29.75pt;margin-top:1.8pt;width:128.95pt;height:41.9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" fillcolor="white [3201]" strokecolor="#f79646 [3209]" strokeweight="2pt">
                <v:textbox>
                  <w:txbxContent>
                    <w:p w:rsidR="00C442F2" w:rsidRDefault="00C442F2" w:rsidP="000227F4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商品关联</w:t>
                      </w:r>
                      <w:proofErr w:type="spellStart"/>
                      <w:r>
                        <w:rPr>
                          <w:rFonts w:hint="eastAsia"/>
                        </w:rPr>
                        <w:t>spu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</w:p>
    <w:p w:rsidR="000227F4" w:rsidRDefault="000227F4" w:rsidP="00D1203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1988829</wp:posOffset>
                </wp:positionH>
                <wp:positionV relativeFrom="paragraph">
                  <wp:posOffset>20566</wp:posOffset>
                </wp:positionV>
                <wp:extent cx="934872" cy="27296"/>
                <wp:effectExtent l="0" t="76200" r="17780" b="68580"/>
                <wp:wrapNone/>
                <wp:docPr id="37" name="直接箭头连接符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34872" cy="2729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533CDA" id="直接箭头连接符 37" o:spid="_x0000_s1026" type="#_x0000_t32" style="position:absolute;left:0;text-align:left;margin-left:156.6pt;margin-top:1.6pt;width:73.6pt;height:2.15pt;flip: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" strokecolor="#4579b8 [3044]">
                <v:stroke endarrow="block"/>
              </v:shape>
            </w:pict>
          </mc:Fallback>
        </mc:AlternateContent>
      </w:r>
    </w:p>
    <w:p w:rsidR="00FD6BA3" w:rsidRDefault="00FD6BA3" w:rsidP="00D12036"/>
    <w:p w:rsidR="000227F4" w:rsidRDefault="000227F4" w:rsidP="00D12036"/>
    <w:p w:rsidR="000227F4" w:rsidRDefault="000227F4" w:rsidP="00D12036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46"/>
      </w:tblGrid>
      <w:tr w:rsidR="000F08B7" w:rsidTr="000F08B7">
        <w:tc>
          <w:tcPr>
            <w:tcW w:w="11046" w:type="dxa"/>
          </w:tcPr>
          <w:p w:rsidR="000F08B7" w:rsidRDefault="00F50B17" w:rsidP="00D12036">
            <w:r>
              <w:rPr>
                <w:rFonts w:hint="eastAsia"/>
              </w:rPr>
              <w:t>1</w:t>
            </w:r>
            <w:r>
              <w:t xml:space="preserve"> </w:t>
            </w:r>
            <w:r>
              <w:rPr>
                <w:rFonts w:hint="eastAsia"/>
              </w:rPr>
              <w:t>根据</w:t>
            </w:r>
            <w:proofErr w:type="spellStart"/>
            <w:r>
              <w:rPr>
                <w:rFonts w:hint="eastAsia"/>
              </w:rPr>
              <w:t>spu</w:t>
            </w:r>
            <w:proofErr w:type="spellEnd"/>
            <w:r>
              <w:rPr>
                <w:rFonts w:hint="eastAsia"/>
              </w:rPr>
              <w:t>和</w:t>
            </w:r>
            <w:proofErr w:type="spellStart"/>
            <w:r>
              <w:rPr>
                <w:rFonts w:hint="eastAsia"/>
              </w:rPr>
              <w:t>sku</w:t>
            </w:r>
            <w:proofErr w:type="spellEnd"/>
            <w:r>
              <w:rPr>
                <w:rFonts w:hint="eastAsia"/>
              </w:rPr>
              <w:t>的电</w:t>
            </w:r>
            <w:proofErr w:type="gramStart"/>
            <w:r>
              <w:rPr>
                <w:rFonts w:hint="eastAsia"/>
              </w:rPr>
              <w:t>商设计</w:t>
            </w:r>
            <w:proofErr w:type="gramEnd"/>
            <w:r>
              <w:rPr>
                <w:rFonts w:hint="eastAsia"/>
              </w:rPr>
              <w:t>模型</w:t>
            </w:r>
          </w:p>
          <w:p w:rsidR="00F50B17" w:rsidRDefault="00F50B17" w:rsidP="00D12036">
            <w:r>
              <w:rPr>
                <w:rFonts w:hint="eastAsia"/>
              </w:rPr>
              <w:t>2</w:t>
            </w:r>
            <w:r>
              <w:t xml:space="preserve"> </w:t>
            </w:r>
            <w:r>
              <w:rPr>
                <w:rFonts w:hint="eastAsia"/>
              </w:rPr>
              <w:t>根据电商网站用户检索和过滤的需求</w:t>
            </w:r>
          </w:p>
          <w:p w:rsidR="001D0EE0" w:rsidRDefault="001D0EE0" w:rsidP="00D12036">
            <w:r>
              <w:rPr>
                <w:noProof/>
              </w:rPr>
              <w:lastRenderedPageBreak/>
              <w:drawing>
                <wp:inline distT="0" distB="0" distL="0" distR="0" wp14:anchorId="26C7B8D2" wp14:editId="5C1670EA">
                  <wp:extent cx="7020560" cy="2665095"/>
                  <wp:effectExtent l="0" t="0" r="8890" b="1905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20560" cy="2665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D0EE0" w:rsidRDefault="001D0EE0" w:rsidP="00D12036"/>
        </w:tc>
      </w:tr>
    </w:tbl>
    <w:p w:rsidR="000227F4" w:rsidRDefault="000227F4" w:rsidP="00D12036"/>
    <w:p w:rsidR="00D12036" w:rsidRDefault="00D12036" w:rsidP="00D12036"/>
    <w:p w:rsidR="00256076" w:rsidRDefault="00A469D9" w:rsidP="00D12036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39674</wp:posOffset>
                </wp:positionV>
                <wp:extent cx="2385391" cy="381663"/>
                <wp:effectExtent l="0" t="0" r="15240" b="18415"/>
                <wp:wrapNone/>
                <wp:docPr id="44" name="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1" cy="38166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442F2" w:rsidRDefault="00C442F2" w:rsidP="00A469D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分类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4" o:spid="_x0000_s1044" style="position:absolute;left:0;text-align:left;margin-left:0;margin-top:3.1pt;width:187.85pt;height:30.05pt;z-index:2516971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" fillcolor="#4f81bd [3204]" strokecolor="#243f60 [1604]" strokeweight="2pt">
                <v:textbox>
                  <w:txbxContent>
                    <w:p w:rsidR="00C442F2" w:rsidRDefault="00C442F2" w:rsidP="00A469D9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分类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256076" w:rsidRDefault="00B806D2" w:rsidP="00D12036"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4055635</wp:posOffset>
                </wp:positionH>
                <wp:positionV relativeFrom="paragraph">
                  <wp:posOffset>187408</wp:posOffset>
                </wp:positionV>
                <wp:extent cx="1463040" cy="461175"/>
                <wp:effectExtent l="0" t="0" r="80010" b="72390"/>
                <wp:wrapNone/>
                <wp:docPr id="48" name="直接箭头连接符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63040" cy="461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7C9D8F" id="直接箭头连接符 48" o:spid="_x0000_s1026" type="#_x0000_t32" style="position:absolute;left:0;text-align:left;margin-left:319.35pt;margin-top:14.75pt;width:115.2pt;height:36.3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" strokecolor="#4579b8 [3044]">
                <v:stroke endarrow="block"/>
              </v:shape>
            </w:pict>
          </mc:Fallback>
        </mc:AlternateContent>
      </w:r>
      <w:r w:rsidR="00A469D9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1861075</wp:posOffset>
                </wp:positionH>
                <wp:positionV relativeFrom="paragraph">
                  <wp:posOffset>155603</wp:posOffset>
                </wp:positionV>
                <wp:extent cx="890546" cy="357808"/>
                <wp:effectExtent l="38100" t="0" r="24130" b="61595"/>
                <wp:wrapNone/>
                <wp:docPr id="45" name="直接箭头连接符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0546" cy="35780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E062F5" id="直接箭头连接符 45" o:spid="_x0000_s1026" type="#_x0000_t32" style="position:absolute;left:0;text-align:left;margin-left:146.55pt;margin-top:12.25pt;width:70.1pt;height:28.15pt;flip:x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" strokecolor="#4579b8 [3044]">
                <v:stroke endarrow="block"/>
              </v:shape>
            </w:pict>
          </mc:Fallback>
        </mc:AlternateContent>
      </w:r>
    </w:p>
    <w:p w:rsidR="00256076" w:rsidRDefault="00256076" w:rsidP="00D12036"/>
    <w:p w:rsidR="00A469D9" w:rsidRDefault="00B806D2" w:rsidP="00D1203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4571586</wp:posOffset>
                </wp:positionH>
                <wp:positionV relativeFrom="paragraph">
                  <wp:posOffset>156210</wp:posOffset>
                </wp:positionV>
                <wp:extent cx="2202511" cy="373712"/>
                <wp:effectExtent l="0" t="0" r="26670" b="26670"/>
                <wp:wrapNone/>
                <wp:docPr id="47" name="矩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2511" cy="37371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442F2" w:rsidRDefault="00C442F2" w:rsidP="00B806D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商品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spu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47" o:spid="_x0000_s1045" style="position:absolute;left:0;text-align:left;margin-left:359.95pt;margin-top:12.3pt;width:173.45pt;height:29.4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" fillcolor="#4f81bd [3204]" strokecolor="#243f60 [1604]" strokeweight="2pt">
                <v:textbox>
                  <w:txbxContent>
                    <w:p w:rsidR="00C442F2" w:rsidRDefault="00C442F2" w:rsidP="00B806D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商品</w:t>
                      </w:r>
                      <w:proofErr w:type="spellStart"/>
                      <w:r>
                        <w:rPr>
                          <w:rFonts w:hint="eastAsia"/>
                        </w:rPr>
                        <w:t>spu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A469D9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159440</wp:posOffset>
                </wp:positionH>
                <wp:positionV relativeFrom="paragraph">
                  <wp:posOffset>68746</wp:posOffset>
                </wp:positionV>
                <wp:extent cx="2091193" cy="373711"/>
                <wp:effectExtent l="0" t="0" r="23495" b="26670"/>
                <wp:wrapNone/>
                <wp:docPr id="46" name="矩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1193" cy="37371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442F2" w:rsidRDefault="00C442F2" w:rsidP="00A469D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平台属性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46" o:spid="_x0000_s1046" style="position:absolute;left:0;text-align:left;margin-left:12.55pt;margin-top:5.4pt;width:164.65pt;height:29.4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" fillcolor="#4f81bd [3204]" strokecolor="#243f60 [1604]" strokeweight="2pt">
                <v:textbox>
                  <w:txbxContent>
                    <w:p w:rsidR="00C442F2" w:rsidRDefault="00C442F2" w:rsidP="00A469D9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平台属性</w:t>
                      </w:r>
                    </w:p>
                  </w:txbxContent>
                </v:textbox>
              </v:rect>
            </w:pict>
          </mc:Fallback>
        </mc:AlternateContent>
      </w:r>
    </w:p>
    <w:p w:rsidR="00256076" w:rsidRDefault="00705748" w:rsidP="00D12036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1207795</wp:posOffset>
                </wp:positionH>
                <wp:positionV relativeFrom="paragraph">
                  <wp:posOffset>218567</wp:posOffset>
                </wp:positionV>
                <wp:extent cx="1667866" cy="760781"/>
                <wp:effectExtent l="0" t="0" r="66040" b="58420"/>
                <wp:wrapNone/>
                <wp:docPr id="49" name="直接箭头连接符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67866" cy="76078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EF26D9" id="直接箭头连接符 49" o:spid="_x0000_s1026" type="#_x0000_t32" style="position:absolute;left:0;text-align:left;margin-left:95.1pt;margin-top:17.2pt;width:131.35pt;height:59.9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" strokecolor="#4579b8 [3044]">
                <v:stroke endarrow="block"/>
              </v:shape>
            </w:pict>
          </mc:Fallback>
        </mc:AlternateContent>
      </w:r>
    </w:p>
    <w:p w:rsidR="00256076" w:rsidRDefault="00705748" w:rsidP="00D12036"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4075354</wp:posOffset>
                </wp:positionH>
                <wp:positionV relativeFrom="paragraph">
                  <wp:posOffset>86360</wp:posOffset>
                </wp:positionV>
                <wp:extent cx="1828800" cy="651002"/>
                <wp:effectExtent l="38100" t="0" r="19050" b="73025"/>
                <wp:wrapNone/>
                <wp:docPr id="50" name="直接箭头连接符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28800" cy="65100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70E19D" id="直接箭头连接符 50" o:spid="_x0000_s1026" type="#_x0000_t32" style="position:absolute;left:0;text-align:left;margin-left:320.9pt;margin-top:6.8pt;width:2in;height:51.25pt;flip:x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" strokecolor="#4579b8 [3044]">
                <v:stroke endarrow="block"/>
              </v:shape>
            </w:pict>
          </mc:Fallback>
        </mc:AlternateContent>
      </w:r>
    </w:p>
    <w:p w:rsidR="00256076" w:rsidRDefault="00256076" w:rsidP="00D12036"/>
    <w:p w:rsidR="00256076" w:rsidRDefault="00256076" w:rsidP="00D12036"/>
    <w:p w:rsidR="00A64443" w:rsidRDefault="00705748" w:rsidP="00D12036"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margin">
                  <wp:posOffset>1975891</wp:posOffset>
                </wp:positionH>
                <wp:positionV relativeFrom="paragraph">
                  <wp:posOffset>33553</wp:posOffset>
                </wp:positionV>
                <wp:extent cx="3101645" cy="365760"/>
                <wp:effectExtent l="0" t="0" r="22860" b="15240"/>
                <wp:wrapNone/>
                <wp:docPr id="51" name="矩形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1645" cy="3657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442F2" w:rsidRDefault="00C442F2" w:rsidP="0070574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商品的可购买单元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sku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51" o:spid="_x0000_s1047" style="position:absolute;left:0;text-align:left;margin-left:155.6pt;margin-top:2.65pt;width:244.2pt;height:28.8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" fillcolor="#4f81bd [3204]" strokecolor="#243f60 [1604]" strokeweight="2pt">
                <v:textbox>
                  <w:txbxContent>
                    <w:p w:rsidR="00C442F2" w:rsidRDefault="00C442F2" w:rsidP="00705748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商品的可购买单元</w:t>
                      </w:r>
                      <w:proofErr w:type="spellStart"/>
                      <w:r>
                        <w:rPr>
                          <w:rFonts w:hint="eastAsia"/>
                        </w:rPr>
                        <w:t>sku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A64443" w:rsidRDefault="00A64443" w:rsidP="00D12036"/>
    <w:p w:rsidR="00256076" w:rsidRDefault="00256076" w:rsidP="00D12036"/>
    <w:p w:rsidR="00256076" w:rsidRDefault="003D699E" w:rsidP="003D699E">
      <w:pPr>
        <w:pStyle w:val="1"/>
      </w:pPr>
      <w:r>
        <w:rPr>
          <w:rFonts w:hint="eastAsia"/>
        </w:rPr>
        <w:t>12</w:t>
      </w:r>
      <w:r>
        <w:t xml:space="preserve"> </w:t>
      </w:r>
      <w:proofErr w:type="spellStart"/>
      <w:r>
        <w:rPr>
          <w:rFonts w:hint="eastAsia"/>
        </w:rPr>
        <w:t>spu</w:t>
      </w:r>
      <w:proofErr w:type="spellEnd"/>
      <w:r>
        <w:rPr>
          <w:rFonts w:hint="eastAsia"/>
        </w:rPr>
        <w:t>的功能</w:t>
      </w:r>
    </w:p>
    <w:p w:rsidR="003D699E" w:rsidRDefault="003D699E" w:rsidP="003D699E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46"/>
      </w:tblGrid>
      <w:tr w:rsidR="003D699E" w:rsidTr="003D699E">
        <w:tc>
          <w:tcPr>
            <w:tcW w:w="11046" w:type="dxa"/>
          </w:tcPr>
          <w:p w:rsidR="003D699E" w:rsidRDefault="003D699E" w:rsidP="003D699E">
            <w:pPr>
              <w:rPr>
                <w:rStyle w:val="tabpanel-summary-value"/>
              </w:rPr>
            </w:pPr>
            <w:r>
              <w:rPr>
                <w:rStyle w:val="tabpanel-summary-value"/>
                <w:rFonts w:hint="eastAsia"/>
              </w:rPr>
              <w:t>1</w:t>
            </w:r>
            <w:r>
              <w:rPr>
                <w:rStyle w:val="tabpanel-summary-value"/>
              </w:rPr>
              <w:t xml:space="preserve"> </w:t>
            </w:r>
            <w:hyperlink r:id="rId14" w:history="1">
              <w:r w:rsidR="00F10FD3" w:rsidRPr="00C567F4">
                <w:rPr>
                  <w:rStyle w:val="a7"/>
                </w:rPr>
                <w:t>http://127.0.0.1:8081/spuList?catalog3Id=61</w:t>
              </w:r>
            </w:hyperlink>
          </w:p>
          <w:p w:rsidR="00980CC9" w:rsidRDefault="00980CC9" w:rsidP="003D699E">
            <w:r>
              <w:rPr>
                <w:rFonts w:hint="eastAsia"/>
              </w:rPr>
              <w:t>2</w:t>
            </w:r>
            <w:r>
              <w:t xml:space="preserve"> </w:t>
            </w:r>
            <w:proofErr w:type="spellStart"/>
            <w:r>
              <w:t>spu</w:t>
            </w:r>
            <w:proofErr w:type="spellEnd"/>
            <w:r>
              <w:rPr>
                <w:rFonts w:hint="eastAsia"/>
              </w:rPr>
              <w:t>数据列表的查询</w:t>
            </w:r>
          </w:p>
          <w:p w:rsidR="00FA66EF" w:rsidRPr="00F10FD3" w:rsidRDefault="00980CC9" w:rsidP="003D699E">
            <w:r>
              <w:rPr>
                <w:rFonts w:hint="eastAsia"/>
              </w:rPr>
              <w:t>3</w:t>
            </w:r>
            <w:r>
              <w:t xml:space="preserve"> </w:t>
            </w:r>
            <w:proofErr w:type="spellStart"/>
            <w:r w:rsidR="006601BB">
              <w:rPr>
                <w:rFonts w:hint="eastAsia"/>
              </w:rPr>
              <w:t>spu</w:t>
            </w:r>
            <w:proofErr w:type="spellEnd"/>
            <w:r w:rsidR="006601BB">
              <w:rPr>
                <w:rFonts w:hint="eastAsia"/>
              </w:rPr>
              <w:t>的</w:t>
            </w:r>
            <w:r w:rsidR="00E761D6">
              <w:rPr>
                <w:rFonts w:hint="eastAsia"/>
              </w:rPr>
              <w:t>添加功能</w:t>
            </w:r>
          </w:p>
        </w:tc>
      </w:tr>
    </w:tbl>
    <w:p w:rsidR="003D699E" w:rsidRDefault="003D699E" w:rsidP="003D699E"/>
    <w:p w:rsidR="005868B6" w:rsidRDefault="005868B6" w:rsidP="003D699E"/>
    <w:p w:rsidR="005868B6" w:rsidRDefault="005868B6" w:rsidP="005868B6">
      <w:pPr>
        <w:pStyle w:val="1"/>
      </w:pPr>
      <w:r>
        <w:rPr>
          <w:rFonts w:hint="eastAsia"/>
        </w:rPr>
        <w:lastRenderedPageBreak/>
        <w:t>1</w:t>
      </w:r>
      <w:r>
        <w:t xml:space="preserve">3 </w:t>
      </w:r>
      <w:proofErr w:type="spellStart"/>
      <w:r>
        <w:t>spu</w:t>
      </w:r>
      <w:proofErr w:type="spellEnd"/>
      <w:r>
        <w:t xml:space="preserve"> </w:t>
      </w:r>
      <w:r>
        <w:rPr>
          <w:rFonts w:hint="eastAsia"/>
        </w:rPr>
        <w:t>的添加功能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46"/>
      </w:tblGrid>
      <w:tr w:rsidR="00437AE7" w:rsidRPr="00077C84" w:rsidTr="00437AE7">
        <w:tc>
          <w:tcPr>
            <w:tcW w:w="11046" w:type="dxa"/>
          </w:tcPr>
          <w:p w:rsidR="00437AE7" w:rsidRDefault="00AE62C9" w:rsidP="00AE195C">
            <w:r>
              <w:rPr>
                <w:rFonts w:hint="eastAsia"/>
              </w:rPr>
              <w:t>1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spu</w:t>
            </w:r>
            <w:proofErr w:type="spellEnd"/>
            <w:r>
              <w:rPr>
                <w:rFonts w:hint="eastAsia"/>
              </w:rPr>
              <w:t>信息</w:t>
            </w:r>
          </w:p>
          <w:p w:rsidR="00AE62C9" w:rsidRDefault="00AE62C9" w:rsidP="00AE195C">
            <w:proofErr w:type="spellStart"/>
            <w:r>
              <w:t>S</w:t>
            </w:r>
            <w:r>
              <w:rPr>
                <w:rFonts w:hint="eastAsia"/>
              </w:rPr>
              <w:t>pu</w:t>
            </w:r>
            <w:proofErr w:type="spellEnd"/>
            <w:r>
              <w:rPr>
                <w:rFonts w:hint="eastAsia"/>
              </w:rPr>
              <w:t>名称，</w:t>
            </w:r>
            <w:proofErr w:type="spellStart"/>
            <w:r>
              <w:rPr>
                <w:rFonts w:hint="eastAsia"/>
              </w:rPr>
              <w:t>spu</w:t>
            </w:r>
            <w:proofErr w:type="spellEnd"/>
            <w:r>
              <w:rPr>
                <w:rFonts w:hint="eastAsia"/>
              </w:rPr>
              <w:t>的描述</w:t>
            </w:r>
          </w:p>
          <w:p w:rsidR="00FA064E" w:rsidRDefault="00FA064E" w:rsidP="00AE195C">
            <w:r>
              <w:rPr>
                <w:rFonts w:hint="eastAsia"/>
              </w:rPr>
              <w:t>2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spu</w:t>
            </w:r>
            <w:proofErr w:type="spellEnd"/>
            <w:r>
              <w:rPr>
                <w:rFonts w:hint="eastAsia"/>
              </w:rPr>
              <w:t>图片信息</w:t>
            </w:r>
          </w:p>
          <w:p w:rsidR="00DF5C1A" w:rsidRDefault="00624EC1" w:rsidP="00AE195C">
            <w:r>
              <w:rPr>
                <w:rFonts w:hint="eastAsia"/>
              </w:rPr>
              <w:t>图片的对象数据</w:t>
            </w:r>
            <w:r w:rsidR="003B2245">
              <w:rPr>
                <w:rFonts w:hint="eastAsia"/>
              </w:rPr>
              <w:t>保存在分布式的文件存储服务器</w:t>
            </w:r>
            <w:r w:rsidR="00DF5C1A">
              <w:rPr>
                <w:rFonts w:hint="eastAsia"/>
              </w:rPr>
              <w:t>上</w:t>
            </w:r>
            <w:r w:rsidR="00DF5C1A">
              <w:rPr>
                <w:rFonts w:hint="eastAsia"/>
              </w:rPr>
              <w:t>(</w:t>
            </w:r>
            <w:proofErr w:type="spellStart"/>
            <w:r w:rsidR="00DF5C1A">
              <w:t>fastdfs</w:t>
            </w:r>
            <w:proofErr w:type="spellEnd"/>
            <w:r w:rsidR="00DF5C1A">
              <w:t>)</w:t>
            </w:r>
          </w:p>
          <w:p w:rsidR="00B167D2" w:rsidRDefault="00205F57" w:rsidP="00AE195C">
            <w:r>
              <w:rPr>
                <w:rFonts w:hint="eastAsia"/>
              </w:rPr>
              <w:t>图片的元数据信息保存在数据库中</w:t>
            </w:r>
          </w:p>
          <w:p w:rsidR="0050655E" w:rsidRDefault="00495BE4" w:rsidP="00AE195C">
            <w:r>
              <w:rPr>
                <w:rFonts w:hint="eastAsia"/>
              </w:rPr>
              <w:t>用户在选择</w:t>
            </w:r>
            <w:proofErr w:type="gramStart"/>
            <w:r>
              <w:rPr>
                <w:rFonts w:hint="eastAsia"/>
              </w:rPr>
              <w:t>完图片</w:t>
            </w:r>
            <w:proofErr w:type="gramEnd"/>
            <w:r>
              <w:rPr>
                <w:rFonts w:hint="eastAsia"/>
              </w:rPr>
              <w:t>后</w:t>
            </w:r>
          </w:p>
          <w:p w:rsidR="00495BE4" w:rsidRDefault="0050655E" w:rsidP="00AE195C">
            <w:r>
              <w:rPr>
                <w:rFonts w:hint="eastAsia"/>
              </w:rPr>
              <w:t>a</w:t>
            </w:r>
            <w:r w:rsidR="00612671">
              <w:rPr>
                <w:rFonts w:hint="eastAsia"/>
              </w:rPr>
              <w:t>我们把图片在用户提交时候和其他的商品</w:t>
            </w:r>
            <w:proofErr w:type="spellStart"/>
            <w:r w:rsidR="00612671">
              <w:rPr>
                <w:rFonts w:hint="eastAsia"/>
              </w:rPr>
              <w:t>spu</w:t>
            </w:r>
            <w:proofErr w:type="spellEnd"/>
            <w:r w:rsidR="00612671">
              <w:rPr>
                <w:rFonts w:hint="eastAsia"/>
              </w:rPr>
              <w:t>信息一起提交到后台</w:t>
            </w:r>
          </w:p>
          <w:p w:rsidR="0050655E" w:rsidRDefault="00266F3E" w:rsidP="00AE195C">
            <w:pPr>
              <w:rPr>
                <w:color w:val="FF0000"/>
              </w:rPr>
            </w:pPr>
            <w:r w:rsidRPr="006B1570">
              <w:rPr>
                <w:rFonts w:hint="eastAsia"/>
                <w:color w:val="FF0000"/>
              </w:rPr>
              <w:t>b</w:t>
            </w:r>
            <w:r w:rsidRPr="006B1570">
              <w:rPr>
                <w:rFonts w:hint="eastAsia"/>
                <w:color w:val="FF0000"/>
              </w:rPr>
              <w:t>我们在用户选择图片是，就</w:t>
            </w:r>
            <w:r w:rsidR="0096157F" w:rsidRPr="006B1570">
              <w:rPr>
                <w:rFonts w:hint="eastAsia"/>
                <w:color w:val="FF0000"/>
              </w:rPr>
              <w:t>将图片上传至服务器</w:t>
            </w:r>
          </w:p>
          <w:p w:rsidR="006B1570" w:rsidRDefault="006B1570" w:rsidP="006B1570">
            <w:r>
              <w:rPr>
                <w:rFonts w:hint="eastAsia"/>
              </w:rPr>
              <w:t>3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spu</w:t>
            </w:r>
            <w:proofErr w:type="spellEnd"/>
            <w:r>
              <w:rPr>
                <w:rFonts w:hint="eastAsia"/>
              </w:rPr>
              <w:t>的销售属性信息</w:t>
            </w:r>
          </w:p>
          <w:p w:rsidR="006B1570" w:rsidRDefault="00EA2B08" w:rsidP="00AE195C">
            <w:r>
              <w:rPr>
                <w:rFonts w:hint="eastAsia"/>
              </w:rPr>
              <w:t>商品的平台属性属于电商网站后台管理</w:t>
            </w:r>
            <w:r w:rsidR="00AD16AB">
              <w:rPr>
                <w:rFonts w:hint="eastAsia"/>
              </w:rPr>
              <w:t>（整个商品平台的</w:t>
            </w:r>
            <w:r w:rsidR="00B92E9E">
              <w:rPr>
                <w:rFonts w:hint="eastAsia"/>
              </w:rPr>
              <w:t>维度下的</w:t>
            </w:r>
            <w:r w:rsidR="00AD16AB">
              <w:rPr>
                <w:rFonts w:hint="eastAsia"/>
              </w:rPr>
              <w:t>）</w:t>
            </w:r>
          </w:p>
          <w:p w:rsidR="00EA2B08" w:rsidRDefault="00EA2B08" w:rsidP="00AE195C">
            <w:r>
              <w:rPr>
                <w:rFonts w:hint="eastAsia"/>
              </w:rPr>
              <w:t>商品的销售属性属于在电商网站上卖商品的商家管理</w:t>
            </w:r>
            <w:r w:rsidR="00AD16AB">
              <w:rPr>
                <w:rFonts w:hint="eastAsia"/>
              </w:rPr>
              <w:t>(</w:t>
            </w:r>
            <w:r w:rsidR="00AD16AB">
              <w:rPr>
                <w:rFonts w:hint="eastAsia"/>
              </w:rPr>
              <w:t>属于某一件商品的</w:t>
            </w:r>
            <w:r w:rsidR="00B92E9E">
              <w:rPr>
                <w:rFonts w:hint="eastAsia"/>
              </w:rPr>
              <w:t>维度下的</w:t>
            </w:r>
            <w:r w:rsidR="00AD16AB">
              <w:t>)</w:t>
            </w:r>
          </w:p>
          <w:p w:rsidR="00646A38" w:rsidRDefault="00646A38" w:rsidP="00AE195C"/>
          <w:p w:rsidR="00646A38" w:rsidRPr="00A77B03" w:rsidRDefault="00646A38" w:rsidP="00A77B03">
            <w:pPr>
              <w:pStyle w:val="HTML"/>
              <w:shd w:val="clear" w:color="auto" w:fill="FFFFFF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</w:rPr>
              <w:t>4销售属性字典表</w:t>
            </w:r>
            <w:r w:rsidR="00731525">
              <w:rPr>
                <w:rFonts w:hint="eastAsia"/>
              </w:rPr>
              <w:t>（</w:t>
            </w:r>
            <w:proofErr w:type="spellStart"/>
            <w:r w:rsidR="00D4036A" w:rsidRPr="00D4036A">
              <w:rPr>
                <w:rFonts w:hint="eastAsia"/>
                <w:b/>
                <w:bCs/>
                <w:color w:val="008000"/>
                <w:sz w:val="21"/>
                <w:szCs w:val="21"/>
              </w:rPr>
              <w:t>baseSaleAttrList</w:t>
            </w:r>
            <w:proofErr w:type="spellEnd"/>
            <w:r w:rsidR="00731525">
              <w:rPr>
                <w:rFonts w:hint="eastAsia"/>
              </w:rPr>
              <w:t>）</w:t>
            </w:r>
          </w:p>
          <w:p w:rsidR="00646A38" w:rsidRDefault="00303C23" w:rsidP="00AE195C">
            <w:r>
              <w:rPr>
                <w:rFonts w:hint="eastAsia"/>
              </w:rPr>
              <w:t>商家在添加</w:t>
            </w:r>
            <w:proofErr w:type="spellStart"/>
            <w:r>
              <w:rPr>
                <w:rFonts w:hint="eastAsia"/>
              </w:rPr>
              <w:t>spu</w:t>
            </w:r>
            <w:proofErr w:type="spellEnd"/>
            <w:r>
              <w:rPr>
                <w:rFonts w:hint="eastAsia"/>
              </w:rPr>
              <w:t>商品信息时，需要添加销售属性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自定义</w:t>
            </w:r>
            <w:r>
              <w:t>)</w:t>
            </w:r>
          </w:p>
          <w:p w:rsidR="00077C84" w:rsidRDefault="00077C84" w:rsidP="00AE195C">
            <w:r>
              <w:rPr>
                <w:rFonts w:hint="eastAsia"/>
              </w:rPr>
              <w:t>在添加</w:t>
            </w:r>
            <w:proofErr w:type="spellStart"/>
            <w:r>
              <w:rPr>
                <w:rFonts w:hint="eastAsia"/>
              </w:rPr>
              <w:t>spu</w:t>
            </w:r>
            <w:proofErr w:type="spellEnd"/>
            <w:r>
              <w:rPr>
                <w:rFonts w:hint="eastAsia"/>
              </w:rPr>
              <w:t>的页面，商家先选择销售属性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平台后台定义的销售属性字典表</w:t>
            </w:r>
            <w:r>
              <w:t>)</w:t>
            </w:r>
            <w:r w:rsidR="00984C9A">
              <w:rPr>
                <w:rFonts w:hint="eastAsia"/>
              </w:rPr>
              <w:t>，然后自定义当前商品的销售属性值</w:t>
            </w:r>
          </w:p>
          <w:p w:rsidR="008E70E9" w:rsidRDefault="008E70E9" w:rsidP="00AE195C"/>
          <w:p w:rsidR="008E70E9" w:rsidRDefault="006E2EAA" w:rsidP="00AE195C">
            <w:r>
              <w:rPr>
                <w:noProof/>
              </w:rPr>
              <w:drawing>
                <wp:inline distT="0" distB="0" distL="0" distR="0" wp14:anchorId="7C39A8FA" wp14:editId="68C4E41B">
                  <wp:extent cx="5838095" cy="1400000"/>
                  <wp:effectExtent l="0" t="0" r="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8095" cy="14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E1144" w:rsidRPr="00C42B56" w:rsidRDefault="00F94928" w:rsidP="00AE195C">
            <w:pPr>
              <w:rPr>
                <w:color w:val="FF0000"/>
              </w:rPr>
            </w:pPr>
            <w:r w:rsidRPr="00C42B56">
              <w:rPr>
                <w:rFonts w:hint="eastAsia"/>
                <w:color w:val="FF0000"/>
              </w:rPr>
              <w:t>*</w:t>
            </w:r>
            <w:r w:rsidRPr="00C42B56">
              <w:rPr>
                <w:rFonts w:hint="eastAsia"/>
                <w:color w:val="FF0000"/>
              </w:rPr>
              <w:t>修改前端的数据属性名和后端的数据属性名不对应的地方</w:t>
            </w:r>
          </w:p>
          <w:p w:rsidR="006E6369" w:rsidRPr="006E6369" w:rsidRDefault="004A4648" w:rsidP="006E6369">
            <w:pPr>
              <w:pStyle w:val="HTML"/>
              <w:shd w:val="clear" w:color="auto" w:fill="FFFFFF"/>
              <w:rPr>
                <w:color w:val="000000"/>
                <w:sz w:val="21"/>
                <w:szCs w:val="21"/>
              </w:rPr>
            </w:pPr>
            <w:proofErr w:type="spellStart"/>
            <w:r>
              <w:t>spuSaleAttrList</w:t>
            </w:r>
            <w:proofErr w:type="spellEnd"/>
            <w:r>
              <w:t xml:space="preserve"> -&gt; </w:t>
            </w:r>
            <w:proofErr w:type="spellStart"/>
            <w:r w:rsidR="006E6369" w:rsidRPr="006E6369">
              <w:rPr>
                <w:rFonts w:hint="eastAsia"/>
                <w:b/>
                <w:bCs/>
                <w:color w:val="660E7A"/>
                <w:sz w:val="21"/>
                <w:szCs w:val="21"/>
              </w:rPr>
              <w:t>pmsProductSaleAttrList</w:t>
            </w:r>
            <w:proofErr w:type="spellEnd"/>
          </w:p>
          <w:p w:rsidR="00261E8D" w:rsidRPr="00261E8D" w:rsidRDefault="00E62123" w:rsidP="00261E8D">
            <w:pPr>
              <w:pStyle w:val="HTML"/>
              <w:shd w:val="clear" w:color="auto" w:fill="FFFFFF"/>
              <w:rPr>
                <w:color w:val="000000"/>
                <w:sz w:val="21"/>
                <w:szCs w:val="21"/>
              </w:rPr>
            </w:pPr>
            <w:proofErr w:type="spellStart"/>
            <w:r>
              <w:rPr>
                <w:rFonts w:hint="eastAsia"/>
              </w:rPr>
              <w:t>s</w:t>
            </w:r>
            <w:r>
              <w:t>puSaleAttrValueList</w:t>
            </w:r>
            <w:proofErr w:type="spellEnd"/>
            <w:r w:rsidR="00F0091B">
              <w:t xml:space="preserve"> -&gt; </w:t>
            </w:r>
            <w:proofErr w:type="spellStart"/>
            <w:r w:rsidR="00261E8D" w:rsidRPr="00261E8D">
              <w:rPr>
                <w:rFonts w:hint="eastAsia"/>
                <w:b/>
                <w:bCs/>
                <w:color w:val="660E7A"/>
                <w:sz w:val="21"/>
                <w:szCs w:val="21"/>
              </w:rPr>
              <w:t>pmsProductSaleAttrValueList</w:t>
            </w:r>
            <w:proofErr w:type="spellEnd"/>
          </w:p>
          <w:p w:rsidR="008E70E9" w:rsidRDefault="00D759D7" w:rsidP="00601A90">
            <w:pPr>
              <w:pStyle w:val="HTML"/>
              <w:shd w:val="clear" w:color="auto" w:fill="FFFFFF"/>
              <w:rPr>
                <w:b/>
                <w:bCs/>
                <w:color w:val="660E7A"/>
                <w:sz w:val="21"/>
                <w:szCs w:val="21"/>
              </w:rPr>
            </w:pPr>
            <w:proofErr w:type="spellStart"/>
            <w:r>
              <w:rPr>
                <w:rFonts w:hint="eastAsia"/>
              </w:rPr>
              <w:t>s</w:t>
            </w:r>
            <w:r>
              <w:t>puImageList</w:t>
            </w:r>
            <w:proofErr w:type="spellEnd"/>
            <w:r>
              <w:t xml:space="preserve"> -&gt; </w:t>
            </w:r>
            <w:proofErr w:type="spellStart"/>
            <w:r w:rsidR="0098012D" w:rsidRPr="0098012D">
              <w:rPr>
                <w:rFonts w:hint="eastAsia"/>
                <w:b/>
                <w:bCs/>
                <w:color w:val="660E7A"/>
                <w:sz w:val="21"/>
                <w:szCs w:val="21"/>
              </w:rPr>
              <w:t>pmsProductImageList</w:t>
            </w:r>
            <w:proofErr w:type="spellEnd"/>
          </w:p>
          <w:p w:rsidR="00831485" w:rsidRDefault="00831485" w:rsidP="00601A90">
            <w:pPr>
              <w:pStyle w:val="HTML"/>
              <w:shd w:val="clear" w:color="auto" w:fill="FFFFFF"/>
              <w:rPr>
                <w:b/>
                <w:bCs/>
                <w:color w:val="660E7A"/>
                <w:sz w:val="21"/>
                <w:szCs w:val="21"/>
              </w:rPr>
            </w:pPr>
          </w:p>
          <w:p w:rsidR="00831485" w:rsidRPr="00C81D7A" w:rsidRDefault="00831485" w:rsidP="00601A90">
            <w:pPr>
              <w:pStyle w:val="HTML"/>
              <w:shd w:val="clear" w:color="auto" w:fill="FFFFFF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b/>
                <w:bCs/>
                <w:color w:val="660E7A"/>
                <w:sz w:val="21"/>
                <w:szCs w:val="21"/>
              </w:rPr>
              <w:t>5</w:t>
            </w:r>
            <w:r>
              <w:rPr>
                <w:b/>
                <w:bCs/>
                <w:color w:val="660E7A"/>
                <w:sz w:val="21"/>
                <w:szCs w:val="21"/>
              </w:rPr>
              <w:t xml:space="preserve"> </w:t>
            </w:r>
            <w:r>
              <w:rPr>
                <w:rFonts w:hint="eastAsia"/>
                <w:b/>
                <w:bCs/>
                <w:color w:val="660E7A"/>
                <w:sz w:val="21"/>
                <w:szCs w:val="21"/>
              </w:rPr>
              <w:t>图片信息的处理</w:t>
            </w:r>
            <w:r w:rsidR="00D004B9">
              <w:rPr>
                <w:rFonts w:hint="eastAsia"/>
                <w:b/>
                <w:bCs/>
                <w:color w:val="660E7A"/>
                <w:sz w:val="21"/>
                <w:szCs w:val="21"/>
              </w:rPr>
              <w:t>（</w:t>
            </w:r>
            <w:proofErr w:type="spellStart"/>
            <w:r w:rsidR="00D004B9" w:rsidRPr="00D004B9">
              <w:rPr>
                <w:rFonts w:hint="eastAsia"/>
                <w:color w:val="000000"/>
                <w:sz w:val="21"/>
                <w:szCs w:val="21"/>
              </w:rPr>
              <w:t>fileUpload</w:t>
            </w:r>
            <w:proofErr w:type="spellEnd"/>
            <w:r w:rsidR="00D004B9">
              <w:rPr>
                <w:rFonts w:hint="eastAsia"/>
                <w:b/>
                <w:bCs/>
                <w:color w:val="660E7A"/>
                <w:sz w:val="21"/>
                <w:szCs w:val="21"/>
              </w:rPr>
              <w:t>）</w:t>
            </w:r>
          </w:p>
          <w:p w:rsidR="00EF0A9C" w:rsidRDefault="00EF0A9C" w:rsidP="00601A90">
            <w:pPr>
              <w:pStyle w:val="HTML"/>
              <w:shd w:val="clear" w:color="auto" w:fill="FFFFFF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&lt;</w:t>
            </w:r>
            <w:r>
              <w:rPr>
                <w:color w:val="000000"/>
                <w:sz w:val="21"/>
                <w:szCs w:val="21"/>
              </w:rPr>
              <w:t>form</w:t>
            </w:r>
            <w:r w:rsidR="002A31CF">
              <w:rPr>
                <w:color w:val="000000"/>
                <w:sz w:val="21"/>
                <w:szCs w:val="21"/>
              </w:rPr>
              <w:t xml:space="preserve"> method = “post”</w:t>
            </w:r>
            <w:r w:rsidR="000A262E">
              <w:rPr>
                <w:color w:val="000000"/>
                <w:sz w:val="21"/>
                <w:szCs w:val="21"/>
              </w:rPr>
              <w:t xml:space="preserve"> </w:t>
            </w:r>
            <w:proofErr w:type="spellStart"/>
            <w:r w:rsidR="000A262E">
              <w:rPr>
                <w:color w:val="000000"/>
                <w:sz w:val="21"/>
                <w:szCs w:val="21"/>
              </w:rPr>
              <w:t>enctype</w:t>
            </w:r>
            <w:proofErr w:type="spellEnd"/>
            <w:proofErr w:type="gramStart"/>
            <w:r w:rsidR="000A262E">
              <w:rPr>
                <w:color w:val="000000"/>
                <w:sz w:val="21"/>
                <w:szCs w:val="21"/>
              </w:rPr>
              <w:t>=”multipart</w:t>
            </w:r>
            <w:proofErr w:type="gramEnd"/>
            <w:r w:rsidR="000A262E">
              <w:rPr>
                <w:color w:val="000000"/>
                <w:sz w:val="21"/>
                <w:szCs w:val="21"/>
              </w:rPr>
              <w:t>/Form-data”</w:t>
            </w:r>
            <w:r>
              <w:rPr>
                <w:color w:val="000000"/>
                <w:sz w:val="21"/>
                <w:szCs w:val="21"/>
              </w:rPr>
              <w:t>&gt;</w:t>
            </w:r>
          </w:p>
          <w:p w:rsidR="008A5B76" w:rsidRDefault="008A5B76" w:rsidP="00601A90">
            <w:pPr>
              <w:pStyle w:val="HTML"/>
              <w:shd w:val="clear" w:color="auto" w:fill="FFFFFF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 xml:space="preserve">  &lt;</w:t>
            </w:r>
            <w:proofErr w:type="gramStart"/>
            <w:r>
              <w:rPr>
                <w:color w:val="000000"/>
                <w:sz w:val="21"/>
                <w:szCs w:val="21"/>
              </w:rPr>
              <w:t>input  type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= “file”/&gt;</w:t>
            </w:r>
          </w:p>
          <w:p w:rsidR="00EF0A9C" w:rsidRDefault="00EF0A9C" w:rsidP="00601A90">
            <w:pPr>
              <w:pStyle w:val="HTML"/>
              <w:shd w:val="clear" w:color="auto" w:fill="FFFFFF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&lt;</w:t>
            </w:r>
            <w:r>
              <w:rPr>
                <w:color w:val="000000"/>
                <w:sz w:val="21"/>
                <w:szCs w:val="21"/>
              </w:rPr>
              <w:t>/for</w:t>
            </w:r>
            <w:r w:rsidR="0011118E">
              <w:rPr>
                <w:color w:val="000000"/>
                <w:sz w:val="21"/>
                <w:szCs w:val="21"/>
              </w:rPr>
              <w:t>m</w:t>
            </w:r>
            <w:r>
              <w:rPr>
                <w:color w:val="000000"/>
                <w:sz w:val="21"/>
                <w:szCs w:val="21"/>
              </w:rPr>
              <w:t>&gt;</w:t>
            </w:r>
          </w:p>
          <w:p w:rsidR="00830A4D" w:rsidRDefault="00830A4D" w:rsidP="00601A90">
            <w:pPr>
              <w:pStyle w:val="HTML"/>
              <w:shd w:val="clear" w:color="auto" w:fill="FFFFFF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用户点击上</w:t>
            </w:r>
            <w:proofErr w:type="gramStart"/>
            <w:r>
              <w:rPr>
                <w:rFonts w:hint="eastAsia"/>
                <w:color w:val="000000"/>
                <w:sz w:val="21"/>
                <w:szCs w:val="21"/>
              </w:rPr>
              <w:t>传图片</w:t>
            </w:r>
            <w:proofErr w:type="gramEnd"/>
            <w:r>
              <w:rPr>
                <w:rFonts w:hint="eastAsia"/>
                <w:color w:val="000000"/>
                <w:sz w:val="21"/>
                <w:szCs w:val="21"/>
              </w:rPr>
              <w:t>后</w:t>
            </w:r>
            <w:r w:rsidR="00EF1861">
              <w:rPr>
                <w:rFonts w:hint="eastAsia"/>
                <w:color w:val="000000"/>
                <w:sz w:val="21"/>
                <w:szCs w:val="21"/>
              </w:rPr>
              <w:t>，后台将图片存储到服务器上，然后返回图片的访问路径给前端</w:t>
            </w:r>
          </w:p>
          <w:p w:rsidR="00DF259A" w:rsidRDefault="00DF259A" w:rsidP="00601A90">
            <w:pPr>
              <w:pStyle w:val="HTML"/>
              <w:shd w:val="clear" w:color="auto" w:fill="FFFFFF"/>
              <w:rPr>
                <w:color w:val="000000"/>
                <w:sz w:val="21"/>
                <w:szCs w:val="21"/>
              </w:rPr>
            </w:pPr>
          </w:p>
          <w:p w:rsidR="00DF259A" w:rsidRDefault="00DF259A" w:rsidP="00601A90">
            <w:pPr>
              <w:pStyle w:val="HTML"/>
              <w:shd w:val="clear" w:color="auto" w:fill="FFFFFF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6</w:t>
            </w:r>
            <w:r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/>
                <w:color w:val="000000"/>
                <w:sz w:val="21"/>
                <w:szCs w:val="21"/>
              </w:rPr>
              <w:t>用户点击保存</w:t>
            </w:r>
            <w:proofErr w:type="spellStart"/>
            <w:r>
              <w:rPr>
                <w:rFonts w:hint="eastAsia"/>
                <w:color w:val="000000"/>
                <w:sz w:val="21"/>
                <w:szCs w:val="21"/>
              </w:rPr>
              <w:t>spu</w:t>
            </w:r>
            <w:proofErr w:type="spellEnd"/>
            <w:r>
              <w:rPr>
                <w:rFonts w:hint="eastAsia"/>
                <w:color w:val="000000"/>
                <w:sz w:val="21"/>
                <w:szCs w:val="21"/>
              </w:rPr>
              <w:t>信息</w:t>
            </w:r>
            <w:r w:rsidR="00624345">
              <w:rPr>
                <w:rFonts w:hint="eastAsia"/>
                <w:color w:val="000000"/>
                <w:sz w:val="21"/>
                <w:szCs w:val="21"/>
              </w:rPr>
              <w:t>（</w:t>
            </w:r>
            <w:proofErr w:type="spellStart"/>
            <w:r w:rsidR="00653CAF" w:rsidRPr="00653CAF">
              <w:rPr>
                <w:rFonts w:hint="eastAsia"/>
                <w:color w:val="000000"/>
                <w:sz w:val="21"/>
                <w:szCs w:val="21"/>
              </w:rPr>
              <w:t>saveSpuInfo</w:t>
            </w:r>
            <w:proofErr w:type="spellEnd"/>
            <w:r w:rsidR="00624345">
              <w:rPr>
                <w:rFonts w:hint="eastAsia"/>
                <w:color w:val="000000"/>
                <w:sz w:val="21"/>
                <w:szCs w:val="21"/>
              </w:rPr>
              <w:t>）</w:t>
            </w:r>
          </w:p>
          <w:p w:rsidR="00DF259A" w:rsidRDefault="00DF259A" w:rsidP="00601A90">
            <w:pPr>
              <w:pStyle w:val="HTML"/>
              <w:shd w:val="clear" w:color="auto" w:fill="FFFFFF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将</w:t>
            </w:r>
            <w:proofErr w:type="spellStart"/>
            <w:r>
              <w:rPr>
                <w:rFonts w:hint="eastAsia"/>
                <w:color w:val="000000"/>
                <w:sz w:val="21"/>
                <w:szCs w:val="21"/>
              </w:rPr>
              <w:t>spu</w:t>
            </w:r>
            <w:proofErr w:type="spellEnd"/>
            <w:r>
              <w:rPr>
                <w:rFonts w:hint="eastAsia"/>
                <w:color w:val="000000"/>
                <w:sz w:val="21"/>
                <w:szCs w:val="21"/>
              </w:rPr>
              <w:t>的基本信息、销售属性列表、图片地址列表的元数据保存到后台</w:t>
            </w:r>
          </w:p>
          <w:p w:rsidR="00EC46E9" w:rsidRPr="00601A90" w:rsidRDefault="00EC46E9" w:rsidP="00601A90">
            <w:pPr>
              <w:pStyle w:val="HTML"/>
              <w:shd w:val="clear" w:color="auto" w:fill="FFFFFF"/>
              <w:rPr>
                <w:color w:val="000000"/>
                <w:sz w:val="21"/>
                <w:szCs w:val="21"/>
              </w:rPr>
            </w:pPr>
          </w:p>
        </w:tc>
      </w:tr>
    </w:tbl>
    <w:p w:rsidR="00AE195C" w:rsidRPr="00AE195C" w:rsidRDefault="00AE195C" w:rsidP="00AE195C"/>
    <w:p w:rsidR="00256076" w:rsidRDefault="00362AB5" w:rsidP="00362AB5">
      <w:pPr>
        <w:pStyle w:val="1"/>
      </w:pPr>
      <w:r>
        <w:rPr>
          <w:rFonts w:hint="eastAsia"/>
        </w:rPr>
        <w:t>14</w:t>
      </w:r>
      <w:r>
        <w:t xml:space="preserve"> </w:t>
      </w:r>
      <w:r>
        <w:rPr>
          <w:rFonts w:hint="eastAsia"/>
        </w:rPr>
        <w:t>分布式文件存储</w:t>
      </w:r>
      <w:r>
        <w:rPr>
          <w:rFonts w:hint="eastAsia"/>
        </w:rPr>
        <w:t>(</w:t>
      </w:r>
      <w:proofErr w:type="spellStart"/>
      <w:r>
        <w:t>fastdfs</w:t>
      </w:r>
      <w:proofErr w:type="spellEnd"/>
      <w:r>
        <w:t>)</w:t>
      </w:r>
    </w:p>
    <w:p w:rsidR="00FF3331" w:rsidRDefault="00FF3331" w:rsidP="00FF3331"/>
    <w:p w:rsidR="00FF3331" w:rsidRDefault="00FF3331" w:rsidP="00FF3331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36051</wp:posOffset>
                </wp:positionV>
                <wp:extent cx="3355676" cy="2518914"/>
                <wp:effectExtent l="0" t="0" r="16510" b="15240"/>
                <wp:wrapNone/>
                <wp:docPr id="60" name="矩形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5676" cy="251891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17D57D" id="矩形 60" o:spid="_x0000_s1026" style="position:absolute;left:0;text-align:left;margin-left:213.05pt;margin-top:2.85pt;width:264.25pt;height:198.35pt;z-index:251658239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" fillcolor="white [3201]" strokecolor="#f79646 [3209]" strokeweight="2pt">
                <w10:wrap anchorx="margin"/>
              </v:rect>
            </w:pict>
          </mc:Fallback>
        </mc:AlternateContent>
      </w:r>
    </w:p>
    <w:p w:rsidR="00FF3331" w:rsidRPr="00FF3331" w:rsidRDefault="00FF3331" w:rsidP="00FF3331"/>
    <w:p w:rsidR="00526071" w:rsidRDefault="00FF3331" w:rsidP="00526071"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FA50252" wp14:editId="5856FB99">
                <wp:simplePos x="0" y="0"/>
                <wp:positionH relativeFrom="column">
                  <wp:posOffset>5511800</wp:posOffset>
                </wp:positionH>
                <wp:positionV relativeFrom="paragraph">
                  <wp:posOffset>36555</wp:posOffset>
                </wp:positionV>
                <wp:extent cx="1017917" cy="715992"/>
                <wp:effectExtent l="0" t="0" r="10795" b="27305"/>
                <wp:wrapNone/>
                <wp:docPr id="61" name="矩形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7917" cy="71599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442F2" w:rsidRDefault="00C442F2" w:rsidP="00C442F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图片存储服务器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A50252" id="矩形 61" o:spid="_x0000_s1048" style="position:absolute;left:0;text-align:left;margin-left:434pt;margin-top:2.9pt;width:80.15pt;height:56.4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" fillcolor="#4f81bd [3204]" strokecolor="#243f60 [1604]" strokeweight="2pt">
                <v:textbox>
                  <w:txbxContent>
                    <w:p w:rsidR="00C442F2" w:rsidRDefault="00C442F2" w:rsidP="00C442F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图片存储服务器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4068816</wp:posOffset>
                </wp:positionH>
                <wp:positionV relativeFrom="paragraph">
                  <wp:posOffset>36818</wp:posOffset>
                </wp:positionV>
                <wp:extent cx="1017917" cy="715992"/>
                <wp:effectExtent l="0" t="0" r="10795" b="27305"/>
                <wp:wrapNone/>
                <wp:docPr id="53" name="矩形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7917" cy="71599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442F2" w:rsidRDefault="00C442F2" w:rsidP="00C442F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图片存储服务器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53" o:spid="_x0000_s1049" style="position:absolute;left:0;text-align:left;margin-left:320.4pt;margin-top:2.9pt;width:80.15pt;height:56.4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" fillcolor="#4f81bd [3204]" strokecolor="#243f60 [1604]" strokeweight="2pt">
                <v:textbox>
                  <w:txbxContent>
                    <w:p w:rsidR="00C442F2" w:rsidRDefault="00C442F2" w:rsidP="00C442F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图片存储服务器</w:t>
                      </w:r>
                    </w:p>
                  </w:txbxContent>
                </v:textbox>
              </v:rect>
            </w:pict>
          </mc:Fallback>
        </mc:AlternateContent>
      </w:r>
      <w:r w:rsidR="00C442F2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955076</wp:posOffset>
                </wp:positionH>
                <wp:positionV relativeFrom="paragraph">
                  <wp:posOffset>81124</wp:posOffset>
                </wp:positionV>
                <wp:extent cx="845389" cy="448574"/>
                <wp:effectExtent l="0" t="0" r="12065" b="27940"/>
                <wp:wrapNone/>
                <wp:docPr id="54" name="椭圆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389" cy="44857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D5F4114" id="椭圆 54" o:spid="_x0000_s1026" style="position:absolute;left:0;text-align:left;margin-left:75.2pt;margin-top:6.4pt;width:66.55pt;height:35.3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" fillcolor="#4f81bd [3204]" strokecolor="#243f60 [1604]" strokeweight="2pt"/>
            </w:pict>
          </mc:Fallback>
        </mc:AlternateContent>
      </w:r>
    </w:p>
    <w:p w:rsidR="00C442F2" w:rsidRDefault="00C442F2" w:rsidP="00526071"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2032791</wp:posOffset>
                </wp:positionH>
                <wp:positionV relativeFrom="paragraph">
                  <wp:posOffset>97682</wp:posOffset>
                </wp:positionV>
                <wp:extent cx="1699404" cy="638354"/>
                <wp:effectExtent l="0" t="0" r="72390" b="66675"/>
                <wp:wrapNone/>
                <wp:docPr id="57" name="直接箭头连接符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99404" cy="6383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9486F4" id="直接箭头连接符 57" o:spid="_x0000_s1026" type="#_x0000_t32" style="position:absolute;left:0;text-align:left;margin-left:160.05pt;margin-top:7.7pt;width:133.8pt;height:50.2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" strokecolor="#4579b8 [3044]">
                <v:stroke endarrow="block"/>
              </v:shape>
            </w:pict>
          </mc:Fallback>
        </mc:AlternateContent>
      </w:r>
    </w:p>
    <w:p w:rsidR="00C442F2" w:rsidRDefault="00C442F2" w:rsidP="00526071"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1EC56A6" wp14:editId="32C4D621">
                <wp:simplePos x="0" y="0"/>
                <wp:positionH relativeFrom="margin">
                  <wp:posOffset>931653</wp:posOffset>
                </wp:positionH>
                <wp:positionV relativeFrom="paragraph">
                  <wp:posOffset>226480</wp:posOffset>
                </wp:positionV>
                <wp:extent cx="845389" cy="431057"/>
                <wp:effectExtent l="0" t="0" r="12065" b="26670"/>
                <wp:wrapNone/>
                <wp:docPr id="55" name="椭圆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389" cy="43105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964D42" id="椭圆 55" o:spid="_x0000_s1026" style="position:absolute;left:0;text-align:left;margin-left:73.35pt;margin-top:17.85pt;width:66.55pt;height:33.95pt;z-index:25170841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" fillcolor="#4f81bd [3204]" strokecolor="#243f60 [1604]" strokeweight="2pt">
                <w10:wrap anchorx="margin"/>
              </v:oval>
            </w:pict>
          </mc:Fallback>
        </mc:AlternateContent>
      </w:r>
    </w:p>
    <w:p w:rsidR="00C442F2" w:rsidRDefault="00C442F2" w:rsidP="00526071"/>
    <w:p w:rsidR="00C442F2" w:rsidRDefault="00C442F2" w:rsidP="00526071"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FA50252" wp14:editId="5856FB99">
                <wp:simplePos x="0" y="0"/>
                <wp:positionH relativeFrom="column">
                  <wp:posOffset>4799019</wp:posOffset>
                </wp:positionH>
                <wp:positionV relativeFrom="paragraph">
                  <wp:posOffset>84887</wp:posOffset>
                </wp:positionV>
                <wp:extent cx="1017917" cy="715992"/>
                <wp:effectExtent l="0" t="0" r="10795" b="27305"/>
                <wp:wrapNone/>
                <wp:docPr id="62" name="矩形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7917" cy="71599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442F2" w:rsidRDefault="00C442F2" w:rsidP="00C442F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图片存储服务器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A50252" id="矩形 62" o:spid="_x0000_s1050" style="position:absolute;left:0;text-align:left;margin-left:377.9pt;margin-top:6.7pt;width:80.15pt;height:56.4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" fillcolor="#4f81bd [3204]" strokecolor="#243f60 [1604]" strokeweight="2pt">
                <v:textbox>
                  <w:txbxContent>
                    <w:p w:rsidR="00C442F2" w:rsidRDefault="00C442F2" w:rsidP="00C442F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图片存储服务器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2240411</wp:posOffset>
                </wp:positionH>
                <wp:positionV relativeFrom="paragraph">
                  <wp:posOffset>45037</wp:posOffset>
                </wp:positionV>
                <wp:extent cx="1138687" cy="25879"/>
                <wp:effectExtent l="0" t="38100" r="42545" b="88900"/>
                <wp:wrapNone/>
                <wp:docPr id="58" name="直接箭头连接符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38687" cy="258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DD12F2" id="直接箭头连接符 58" o:spid="_x0000_s1026" type="#_x0000_t32" style="position:absolute;left:0;text-align:left;margin-left:176.4pt;margin-top:3.55pt;width:89.65pt;height:2.0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" strokecolor="#4579b8 [3044]">
                <v:stroke endarrow="block"/>
              </v:shape>
            </w:pict>
          </mc:Fallback>
        </mc:AlternateContent>
      </w:r>
    </w:p>
    <w:p w:rsidR="00C442F2" w:rsidRDefault="00C442F2" w:rsidP="00526071"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2093762</wp:posOffset>
                </wp:positionH>
                <wp:positionV relativeFrom="paragraph">
                  <wp:posOffset>36015</wp:posOffset>
                </wp:positionV>
                <wp:extent cx="1311215" cy="552091"/>
                <wp:effectExtent l="0" t="38100" r="60960" b="19685"/>
                <wp:wrapNone/>
                <wp:docPr id="59" name="直接箭头连接符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11215" cy="5520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CB91E9" id="直接箭头连接符 59" o:spid="_x0000_s1026" type="#_x0000_t32" style="position:absolute;left:0;text-align:left;margin-left:164.85pt;margin-top:2.85pt;width:103.25pt;height:43.45pt;flip:y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1EC56A6" wp14:editId="32C4D621">
                <wp:simplePos x="0" y="0"/>
                <wp:positionH relativeFrom="column">
                  <wp:posOffset>903126</wp:posOffset>
                </wp:positionH>
                <wp:positionV relativeFrom="paragraph">
                  <wp:posOffset>208256</wp:posOffset>
                </wp:positionV>
                <wp:extent cx="845389" cy="448574"/>
                <wp:effectExtent l="0" t="0" r="12065" b="27940"/>
                <wp:wrapNone/>
                <wp:docPr id="56" name="椭圆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389" cy="44857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CBE51CC" id="椭圆 56" o:spid="_x0000_s1026" style="position:absolute;left:0;text-align:left;margin-left:71.1pt;margin-top:16.4pt;width:66.55pt;height:35.3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" fillcolor="#4f81bd [3204]" strokecolor="#243f60 [1604]" strokeweight="2pt"/>
            </w:pict>
          </mc:Fallback>
        </mc:AlternateContent>
      </w:r>
    </w:p>
    <w:p w:rsidR="00C442F2" w:rsidRDefault="00C442F2" w:rsidP="00526071"/>
    <w:p w:rsidR="00526071" w:rsidRDefault="00526071" w:rsidP="00526071"/>
    <w:p w:rsidR="00526071" w:rsidRDefault="00526071" w:rsidP="00526071"/>
    <w:p w:rsidR="00460FB4" w:rsidRDefault="00460FB4" w:rsidP="00526071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46"/>
      </w:tblGrid>
      <w:tr w:rsidR="00473D05" w:rsidTr="00473D05">
        <w:tc>
          <w:tcPr>
            <w:tcW w:w="11046" w:type="dxa"/>
          </w:tcPr>
          <w:p w:rsidR="00FA17BA" w:rsidRDefault="00FA17BA" w:rsidP="00526071">
            <w:r>
              <w:rPr>
                <w:rFonts w:hint="eastAsia"/>
              </w:rPr>
              <w:t>0</w:t>
            </w:r>
            <w:r>
              <w:t xml:space="preserve"> </w:t>
            </w:r>
            <w:r>
              <w:rPr>
                <w:rFonts w:hint="eastAsia"/>
              </w:rPr>
              <w:t>安装依赖软件和类库</w:t>
            </w:r>
            <w:r w:rsidR="003613B0">
              <w:rPr>
                <w:rFonts w:hint="eastAsia"/>
              </w:rPr>
              <w:t>(</w:t>
            </w:r>
            <w:r w:rsidR="003613B0">
              <w:rPr>
                <w:rFonts w:hint="eastAsia"/>
              </w:rPr>
              <w:t>安装前的准备</w:t>
            </w:r>
            <w:r w:rsidR="003613B0">
              <w:t>)</w:t>
            </w:r>
          </w:p>
          <w:p w:rsidR="0050183C" w:rsidRDefault="00C7430F" w:rsidP="00526071">
            <w:pPr>
              <w:rPr>
                <w:rFonts w:ascii="Consolas" w:hAnsi="Consolas" w:cs="Consolas"/>
                <w:kern w:val="0"/>
              </w:rPr>
            </w:pPr>
            <w:r>
              <w:rPr>
                <w:rFonts w:ascii="Consolas" w:hAnsi="Consolas" w:cs="Consolas" w:hint="eastAsia"/>
                <w:kern w:val="0"/>
              </w:rPr>
              <w:t>yum</w:t>
            </w:r>
            <w:r>
              <w:rPr>
                <w:rFonts w:ascii="Consolas" w:hAnsi="Consolas" w:cs="Consolas"/>
                <w:kern w:val="0"/>
              </w:rPr>
              <w:t xml:space="preserve"> install </w:t>
            </w:r>
            <w:proofErr w:type="spellStart"/>
            <w:r>
              <w:rPr>
                <w:rFonts w:ascii="Consolas" w:hAnsi="Consolas" w:cs="Consolas"/>
                <w:kern w:val="0"/>
              </w:rPr>
              <w:t>gcc-c</w:t>
            </w:r>
            <w:proofErr w:type="spellEnd"/>
            <w:r>
              <w:rPr>
                <w:rFonts w:ascii="Consolas" w:hAnsi="Consolas" w:cs="Consolas"/>
                <w:kern w:val="0"/>
              </w:rPr>
              <w:t>++ -y</w:t>
            </w:r>
          </w:p>
          <w:p w:rsidR="007D6974" w:rsidRDefault="007D6974" w:rsidP="00A719AD">
            <w:r w:rsidRPr="00B90980">
              <w:rPr>
                <w:rFonts w:ascii="Consolas" w:hAnsi="Consolas" w:cs="Consolas"/>
                <w:kern w:val="0"/>
              </w:rPr>
              <w:t xml:space="preserve">yum -y install </w:t>
            </w:r>
            <w:proofErr w:type="spellStart"/>
            <w:r w:rsidRPr="00B90980">
              <w:rPr>
                <w:rFonts w:ascii="Consolas" w:hAnsi="Consolas" w:cs="Consolas"/>
                <w:kern w:val="0"/>
              </w:rPr>
              <w:t>zlib</w:t>
            </w:r>
            <w:proofErr w:type="spellEnd"/>
            <w:r w:rsidRPr="00B90980">
              <w:rPr>
                <w:rFonts w:ascii="Consolas" w:hAnsi="Consolas" w:cs="Consolas"/>
                <w:kern w:val="0"/>
              </w:rPr>
              <w:t xml:space="preserve"> </w:t>
            </w:r>
            <w:proofErr w:type="spellStart"/>
            <w:r w:rsidRPr="00B90980">
              <w:rPr>
                <w:rFonts w:ascii="Consolas" w:hAnsi="Consolas" w:cs="Consolas"/>
                <w:kern w:val="0"/>
              </w:rPr>
              <w:t>zlib-devel</w:t>
            </w:r>
            <w:proofErr w:type="spellEnd"/>
            <w:r w:rsidRPr="00B90980">
              <w:rPr>
                <w:rFonts w:ascii="Consolas" w:hAnsi="Consolas" w:cs="Consolas"/>
                <w:kern w:val="0"/>
              </w:rPr>
              <w:t xml:space="preserve"> </w:t>
            </w:r>
            <w:proofErr w:type="spellStart"/>
            <w:r w:rsidRPr="00B90980">
              <w:rPr>
                <w:rFonts w:ascii="Consolas" w:hAnsi="Consolas" w:cs="Consolas"/>
                <w:kern w:val="0"/>
              </w:rPr>
              <w:t>pcre</w:t>
            </w:r>
            <w:proofErr w:type="spellEnd"/>
            <w:r w:rsidRPr="00B90980">
              <w:rPr>
                <w:rFonts w:ascii="Consolas" w:hAnsi="Consolas" w:cs="Consolas"/>
                <w:kern w:val="0"/>
              </w:rPr>
              <w:t xml:space="preserve"> </w:t>
            </w:r>
            <w:proofErr w:type="spellStart"/>
            <w:r w:rsidRPr="00B90980">
              <w:rPr>
                <w:rFonts w:ascii="Consolas" w:hAnsi="Consolas" w:cs="Consolas"/>
                <w:kern w:val="0"/>
              </w:rPr>
              <w:t>pcre-devel</w:t>
            </w:r>
            <w:proofErr w:type="spellEnd"/>
            <w:r w:rsidRPr="00B90980">
              <w:rPr>
                <w:rFonts w:ascii="Consolas" w:hAnsi="Consolas" w:cs="Consolas"/>
                <w:kern w:val="0"/>
              </w:rPr>
              <w:t xml:space="preserve"> </w:t>
            </w:r>
            <w:proofErr w:type="spellStart"/>
            <w:r w:rsidRPr="00B90980">
              <w:rPr>
                <w:rFonts w:ascii="Consolas" w:hAnsi="Consolas" w:cs="Consolas"/>
                <w:kern w:val="0"/>
              </w:rPr>
              <w:t>gcc</w:t>
            </w:r>
            <w:proofErr w:type="spellEnd"/>
            <w:r w:rsidRPr="00B90980">
              <w:rPr>
                <w:rFonts w:ascii="Consolas" w:hAnsi="Consolas" w:cs="Consolas"/>
                <w:kern w:val="0"/>
              </w:rPr>
              <w:t xml:space="preserve"> </w:t>
            </w:r>
            <w:proofErr w:type="spellStart"/>
            <w:r w:rsidRPr="00B90980">
              <w:rPr>
                <w:rFonts w:ascii="Consolas" w:hAnsi="Consolas" w:cs="Consolas"/>
                <w:kern w:val="0"/>
              </w:rPr>
              <w:t>gcc-c</w:t>
            </w:r>
            <w:proofErr w:type="spellEnd"/>
            <w:r w:rsidRPr="00B90980">
              <w:rPr>
                <w:rFonts w:ascii="Consolas" w:hAnsi="Consolas" w:cs="Consolas"/>
                <w:kern w:val="0"/>
              </w:rPr>
              <w:t xml:space="preserve">++ </w:t>
            </w:r>
            <w:proofErr w:type="spellStart"/>
            <w:r w:rsidRPr="00B90980">
              <w:rPr>
                <w:rFonts w:ascii="Consolas" w:hAnsi="Consolas" w:cs="Consolas"/>
                <w:kern w:val="0"/>
              </w:rPr>
              <w:t>openssl</w:t>
            </w:r>
            <w:proofErr w:type="spellEnd"/>
            <w:r w:rsidRPr="00B90980">
              <w:rPr>
                <w:rFonts w:ascii="Consolas" w:hAnsi="Consolas" w:cs="Consolas"/>
                <w:kern w:val="0"/>
              </w:rPr>
              <w:t xml:space="preserve"> </w:t>
            </w:r>
            <w:proofErr w:type="spellStart"/>
            <w:r w:rsidRPr="00B90980">
              <w:rPr>
                <w:rFonts w:ascii="Consolas" w:hAnsi="Consolas" w:cs="Consolas"/>
                <w:kern w:val="0"/>
              </w:rPr>
              <w:t>openssl-devel</w:t>
            </w:r>
            <w:proofErr w:type="spellEnd"/>
            <w:r w:rsidRPr="00B90980">
              <w:rPr>
                <w:rFonts w:ascii="Consolas" w:hAnsi="Consolas" w:cs="Consolas"/>
                <w:kern w:val="0"/>
              </w:rPr>
              <w:t xml:space="preserve"> </w:t>
            </w:r>
            <w:proofErr w:type="spellStart"/>
            <w:r w:rsidRPr="00B90980">
              <w:rPr>
                <w:rFonts w:ascii="Consolas" w:hAnsi="Consolas" w:cs="Consolas"/>
                <w:kern w:val="0"/>
              </w:rPr>
              <w:t>libevent</w:t>
            </w:r>
            <w:proofErr w:type="spellEnd"/>
            <w:r w:rsidRPr="00B90980">
              <w:rPr>
                <w:rFonts w:ascii="Consolas" w:hAnsi="Consolas" w:cs="Consolas"/>
                <w:kern w:val="0"/>
              </w:rPr>
              <w:t xml:space="preserve"> </w:t>
            </w:r>
            <w:proofErr w:type="spellStart"/>
            <w:r w:rsidRPr="00B90980">
              <w:rPr>
                <w:rFonts w:ascii="Consolas" w:hAnsi="Consolas" w:cs="Consolas"/>
                <w:kern w:val="0"/>
              </w:rPr>
              <w:t>libevent-devel</w:t>
            </w:r>
            <w:proofErr w:type="spellEnd"/>
            <w:r w:rsidRPr="00B90980">
              <w:rPr>
                <w:rFonts w:ascii="Consolas" w:hAnsi="Consolas" w:cs="Consolas"/>
                <w:kern w:val="0"/>
              </w:rPr>
              <w:t xml:space="preserve"> </w:t>
            </w:r>
            <w:proofErr w:type="spellStart"/>
            <w:r w:rsidRPr="00B90980">
              <w:rPr>
                <w:rFonts w:ascii="Consolas" w:hAnsi="Consolas" w:cs="Consolas"/>
                <w:kern w:val="0"/>
              </w:rPr>
              <w:t>perl</w:t>
            </w:r>
            <w:proofErr w:type="spellEnd"/>
            <w:r w:rsidRPr="00B90980">
              <w:rPr>
                <w:rFonts w:ascii="Consolas" w:hAnsi="Consolas" w:cs="Consolas"/>
                <w:kern w:val="0"/>
              </w:rPr>
              <w:t xml:space="preserve"> unzip net-tools </w:t>
            </w:r>
            <w:proofErr w:type="spellStart"/>
            <w:r w:rsidRPr="00B90980">
              <w:rPr>
                <w:rFonts w:ascii="Consolas" w:hAnsi="Consolas" w:cs="Consolas"/>
                <w:kern w:val="0"/>
              </w:rPr>
              <w:t>wget</w:t>
            </w:r>
            <w:proofErr w:type="spellEnd"/>
          </w:p>
          <w:p w:rsidR="00FA17BA" w:rsidRDefault="00595C87" w:rsidP="00526071">
            <w:r w:rsidRPr="00595C87">
              <w:t xml:space="preserve">yum -y install </w:t>
            </w:r>
            <w:proofErr w:type="spellStart"/>
            <w:r w:rsidRPr="00595C87">
              <w:t>libevent</w:t>
            </w:r>
            <w:proofErr w:type="spellEnd"/>
          </w:p>
          <w:p w:rsidR="0055125F" w:rsidRDefault="0059380E" w:rsidP="00526071">
            <w:r>
              <w:t xml:space="preserve">yum install </w:t>
            </w:r>
            <w:proofErr w:type="spellStart"/>
            <w:r>
              <w:t>perl</w:t>
            </w:r>
            <w:proofErr w:type="spellEnd"/>
            <w:r>
              <w:t>*</w:t>
            </w:r>
          </w:p>
          <w:p w:rsidR="0055125F" w:rsidRDefault="0055125F" w:rsidP="00526071"/>
          <w:p w:rsidR="00473D05" w:rsidRDefault="00473D05" w:rsidP="00526071">
            <w:r>
              <w:rPr>
                <w:rFonts w:hint="eastAsia"/>
              </w:rPr>
              <w:t>1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fdfs</w:t>
            </w:r>
            <w:proofErr w:type="spellEnd"/>
            <w:r>
              <w:rPr>
                <w:rFonts w:hint="eastAsia"/>
              </w:rPr>
              <w:t>的依赖库</w:t>
            </w:r>
          </w:p>
          <w:p w:rsidR="002D1226" w:rsidRDefault="009B17FB" w:rsidP="00526071">
            <w:proofErr w:type="spellStart"/>
            <w:r>
              <w:t>L</w:t>
            </w:r>
            <w:r w:rsidR="00091F15">
              <w:rPr>
                <w:rFonts w:hint="eastAsia"/>
              </w:rPr>
              <w:t>ibfastcommon</w:t>
            </w:r>
            <w:proofErr w:type="spellEnd"/>
          </w:p>
          <w:p w:rsidR="009B17FB" w:rsidRDefault="00CF7D5A" w:rsidP="00526071">
            <w:r>
              <w:t>A</w:t>
            </w:r>
            <w:r>
              <w:rPr>
                <w:rFonts w:hint="eastAsia"/>
              </w:rPr>
              <w:t>解压</w:t>
            </w:r>
          </w:p>
          <w:p w:rsidR="00CF7D5A" w:rsidRDefault="00CF7D5A" w:rsidP="00526071">
            <w:r>
              <w:rPr>
                <w:rFonts w:hint="eastAsia"/>
              </w:rPr>
              <w:t>b</w:t>
            </w:r>
            <w:r>
              <w:t>./make.sh</w:t>
            </w:r>
          </w:p>
          <w:p w:rsidR="00CF7D5A" w:rsidRDefault="00CF7D5A" w:rsidP="00526071">
            <w:r>
              <w:rPr>
                <w:rFonts w:hint="eastAsia"/>
              </w:rPr>
              <w:t>c</w:t>
            </w:r>
            <w:r>
              <w:t>./make.sh install</w:t>
            </w:r>
          </w:p>
          <w:p w:rsidR="00C63D90" w:rsidRDefault="00C63D90" w:rsidP="00526071">
            <w:r>
              <w:rPr>
                <w:rFonts w:hint="eastAsia"/>
              </w:rPr>
              <w:t>d</w:t>
            </w:r>
            <w:r>
              <w:rPr>
                <w:rFonts w:hint="eastAsia"/>
              </w:rPr>
              <w:t>用</w:t>
            </w:r>
            <w:r w:rsidR="004664D9" w:rsidRPr="00807429">
              <w:rPr>
                <w:rFonts w:ascii="Consolas" w:hAnsi="Consolas" w:cs="Consolas"/>
                <w:kern w:val="0"/>
              </w:rPr>
              <w:t>cp /usr/lib64/libfastcommon.so /</w:t>
            </w:r>
            <w:proofErr w:type="spellStart"/>
            <w:r w:rsidR="004664D9" w:rsidRPr="00807429">
              <w:rPr>
                <w:rFonts w:ascii="Consolas" w:hAnsi="Consolas" w:cs="Consolas"/>
                <w:kern w:val="0"/>
              </w:rPr>
              <w:t>usr</w:t>
            </w:r>
            <w:proofErr w:type="spellEnd"/>
            <w:r w:rsidR="004664D9" w:rsidRPr="00807429">
              <w:rPr>
                <w:rFonts w:ascii="Consolas" w:hAnsi="Consolas" w:cs="Consolas"/>
                <w:kern w:val="0"/>
              </w:rPr>
              <w:t>/lib</w:t>
            </w:r>
            <w:r w:rsidR="004664D9">
              <w:rPr>
                <w:rFonts w:ascii="Consolas" w:hAnsi="Consolas" w:cs="Consolas"/>
                <w:kern w:val="0"/>
              </w:rPr>
              <w:t>/</w:t>
            </w:r>
            <w:proofErr w:type="gramStart"/>
            <w:r w:rsidR="004664D9">
              <w:rPr>
                <w:rFonts w:ascii="Consolas" w:hAnsi="Consolas" w:cs="Consolas" w:hint="eastAsia"/>
                <w:kern w:val="0"/>
              </w:rPr>
              <w:t>将类库</w:t>
            </w:r>
            <w:proofErr w:type="gramEnd"/>
            <w:r w:rsidR="004664D9">
              <w:rPr>
                <w:rFonts w:ascii="Consolas" w:hAnsi="Consolas" w:cs="Consolas" w:hint="eastAsia"/>
                <w:kern w:val="0"/>
              </w:rPr>
              <w:t>拷贝到</w:t>
            </w:r>
            <w:r w:rsidR="00E715BE">
              <w:rPr>
                <w:rFonts w:ascii="Consolas" w:hAnsi="Consolas" w:cs="Consolas" w:hint="eastAsia"/>
                <w:kern w:val="0"/>
              </w:rPr>
              <w:t>/</w:t>
            </w:r>
            <w:proofErr w:type="spellStart"/>
            <w:r w:rsidR="004664D9">
              <w:rPr>
                <w:rFonts w:ascii="Consolas" w:hAnsi="Consolas" w:cs="Consolas" w:hint="eastAsia"/>
                <w:kern w:val="0"/>
              </w:rPr>
              <w:t>usr</w:t>
            </w:r>
            <w:proofErr w:type="spellEnd"/>
            <w:r w:rsidR="004664D9">
              <w:rPr>
                <w:rFonts w:ascii="Consolas" w:hAnsi="Consolas" w:cs="Consolas"/>
                <w:kern w:val="0"/>
              </w:rPr>
              <w:t>/lib</w:t>
            </w:r>
            <w:r w:rsidR="004664D9">
              <w:rPr>
                <w:rFonts w:ascii="Consolas" w:hAnsi="Consolas" w:cs="Consolas" w:hint="eastAsia"/>
                <w:kern w:val="0"/>
              </w:rPr>
              <w:t>下</w:t>
            </w:r>
          </w:p>
          <w:p w:rsidR="00705D81" w:rsidRDefault="00705D81" w:rsidP="00526071"/>
          <w:p w:rsidR="000A1E86" w:rsidRDefault="000A1E86" w:rsidP="00526071">
            <w:r>
              <w:rPr>
                <w:noProof/>
              </w:rPr>
              <w:lastRenderedPageBreak/>
              <w:drawing>
                <wp:inline distT="0" distB="0" distL="0" distR="0" wp14:anchorId="2E3A5F48" wp14:editId="0D8FC6C5">
                  <wp:extent cx="7020560" cy="2813050"/>
                  <wp:effectExtent l="0" t="0" r="8890" b="6350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20560" cy="281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A1E86" w:rsidRDefault="000A1E86" w:rsidP="00526071"/>
          <w:p w:rsidR="000A1E86" w:rsidRDefault="000A1E86" w:rsidP="00526071"/>
          <w:p w:rsidR="000E1D28" w:rsidRDefault="00BF1AD4" w:rsidP="00526071">
            <w:r>
              <w:rPr>
                <w:rFonts w:hint="eastAsia"/>
              </w:rPr>
              <w:t>2</w:t>
            </w:r>
            <w:r>
              <w:t xml:space="preserve"> </w:t>
            </w:r>
            <w:proofErr w:type="spellStart"/>
            <w:r w:rsidR="00270C27">
              <w:t>fastdfs</w:t>
            </w:r>
            <w:proofErr w:type="spellEnd"/>
            <w:r w:rsidR="00270C27">
              <w:rPr>
                <w:rFonts w:hint="eastAsia"/>
              </w:rPr>
              <w:t>软件</w:t>
            </w:r>
            <w:r w:rsidR="00270C27">
              <w:rPr>
                <w:rFonts w:hint="eastAsia"/>
              </w:rPr>
              <w:t>(</w:t>
            </w:r>
            <w:r w:rsidR="00270C27">
              <w:t>tracker</w:t>
            </w:r>
            <w:r w:rsidR="00270C27">
              <w:rPr>
                <w:rFonts w:hint="eastAsia"/>
              </w:rPr>
              <w:t>、</w:t>
            </w:r>
            <w:r w:rsidR="00DE2FD1">
              <w:rPr>
                <w:rFonts w:hint="eastAsia"/>
              </w:rPr>
              <w:t>storage</w:t>
            </w:r>
            <w:r w:rsidR="00270C27">
              <w:t>)</w:t>
            </w:r>
          </w:p>
          <w:p w:rsidR="00452EB2" w:rsidRDefault="00875897" w:rsidP="00526071">
            <w:r>
              <w:rPr>
                <w:rFonts w:hint="eastAsia"/>
              </w:rPr>
              <w:t>配置</w:t>
            </w:r>
            <w:r w:rsidR="005E5D9E">
              <w:t>tracker</w:t>
            </w:r>
          </w:p>
          <w:p w:rsidR="001F5160" w:rsidRDefault="001F5160" w:rsidP="00526071">
            <w:r>
              <w:rPr>
                <w:rFonts w:hint="eastAsia"/>
              </w:rPr>
              <w:t>配置</w:t>
            </w:r>
            <w:r w:rsidR="00DE2FD1">
              <w:rPr>
                <w:rFonts w:hint="eastAsia"/>
              </w:rPr>
              <w:t>storage</w:t>
            </w:r>
          </w:p>
          <w:p w:rsidR="0077195C" w:rsidRDefault="00457117" w:rsidP="0074286E">
            <w:r>
              <w:rPr>
                <w:rFonts w:hint="eastAsia"/>
              </w:rPr>
              <w:t>(</w:t>
            </w:r>
            <w:r w:rsidR="0077195C" w:rsidRPr="00027D93">
              <w:t>依赖</w:t>
            </w:r>
            <w:r w:rsidR="00FF1BD9">
              <w:rPr>
                <w:rFonts w:hint="eastAsia"/>
              </w:rPr>
              <w:t>于</w:t>
            </w:r>
            <w:r w:rsidR="0077195C" w:rsidRPr="00027D93">
              <w:t>：</w:t>
            </w:r>
            <w:proofErr w:type="spellStart"/>
            <w:r w:rsidR="0077195C" w:rsidRPr="00027D93">
              <w:t>Gcc</w:t>
            </w:r>
            <w:proofErr w:type="spellEnd"/>
            <w:r w:rsidR="0077195C">
              <w:t>、</w:t>
            </w:r>
            <w:proofErr w:type="spellStart"/>
            <w:r w:rsidR="0077195C" w:rsidRPr="001D64D1">
              <w:t>libevent</w:t>
            </w:r>
            <w:proofErr w:type="spellEnd"/>
            <w:r w:rsidR="0077195C">
              <w:t>、</w:t>
            </w:r>
            <w:proofErr w:type="spellStart"/>
            <w:r w:rsidR="0077195C">
              <w:t>perl</w:t>
            </w:r>
            <w:proofErr w:type="spellEnd"/>
            <w:r>
              <w:t>)</w:t>
            </w:r>
          </w:p>
          <w:p w:rsidR="00F12455" w:rsidRDefault="00A43013" w:rsidP="00526071">
            <w:r>
              <w:t>A</w:t>
            </w:r>
            <w:r>
              <w:rPr>
                <w:rFonts w:hint="eastAsia"/>
              </w:rPr>
              <w:t>新建目录</w:t>
            </w:r>
            <w:proofErr w:type="spellStart"/>
            <w:r>
              <w:rPr>
                <w:rFonts w:hint="eastAsia"/>
              </w:rPr>
              <w:t>m</w:t>
            </w:r>
            <w:r>
              <w:t>kdir</w:t>
            </w:r>
            <w:proofErr w:type="spellEnd"/>
            <w:r>
              <w:t xml:space="preserve"> /opt/</w:t>
            </w:r>
            <w:proofErr w:type="spellStart"/>
            <w:r>
              <w:t>fastdfs</w:t>
            </w:r>
            <w:proofErr w:type="spellEnd"/>
          </w:p>
          <w:p w:rsidR="00881D63" w:rsidRDefault="00881D63" w:rsidP="00526071">
            <w:r>
              <w:t>B</w:t>
            </w:r>
            <w:r>
              <w:rPr>
                <w:rFonts w:hint="eastAsia"/>
              </w:rPr>
              <w:t>解压</w:t>
            </w:r>
            <w:r w:rsidR="00507C7E">
              <w:rPr>
                <w:rFonts w:hint="eastAsia"/>
              </w:rPr>
              <w:t>FastDFS_v5.05.tar.gz</w:t>
            </w:r>
            <w:r w:rsidR="00507C7E">
              <w:rPr>
                <w:rFonts w:hint="eastAsia"/>
              </w:rPr>
              <w:t>到</w:t>
            </w:r>
            <w:r w:rsidR="00507C7E">
              <w:rPr>
                <w:rFonts w:hint="eastAsia"/>
              </w:rPr>
              <w:t>/</w:t>
            </w:r>
            <w:proofErr w:type="spellStart"/>
            <w:r w:rsidR="00507C7E">
              <w:rPr>
                <w:rFonts w:hint="eastAsia"/>
              </w:rPr>
              <w:t>usr</w:t>
            </w:r>
            <w:proofErr w:type="spellEnd"/>
            <w:r w:rsidR="00507C7E">
              <w:rPr>
                <w:rFonts w:hint="eastAsia"/>
              </w:rPr>
              <w:t>/local</w:t>
            </w:r>
          </w:p>
          <w:p w:rsidR="00C75F44" w:rsidRDefault="00C75F44" w:rsidP="00526071">
            <w:r>
              <w:t>C</w:t>
            </w:r>
            <w:r w:rsidR="004A7B1C">
              <w:rPr>
                <w:rFonts w:hint="eastAsia"/>
              </w:rPr>
              <w:t>进入解压目录</w:t>
            </w:r>
            <w:r w:rsidR="00F160BC">
              <w:rPr>
                <w:rFonts w:hint="eastAsia"/>
              </w:rPr>
              <w:t>c</w:t>
            </w:r>
            <w:r w:rsidR="00F160BC">
              <w:t xml:space="preserve">d </w:t>
            </w:r>
            <w:r w:rsidR="00863389">
              <w:t xml:space="preserve"> </w:t>
            </w:r>
            <w:proofErr w:type="spellStart"/>
            <w:r w:rsidR="00F160BC" w:rsidRPr="001231CD">
              <w:t>FastDFS</w:t>
            </w:r>
            <w:proofErr w:type="spellEnd"/>
          </w:p>
          <w:p w:rsidR="00863389" w:rsidRDefault="00863389" w:rsidP="00526071">
            <w:r>
              <w:t>D</w:t>
            </w:r>
            <w:r>
              <w:rPr>
                <w:rFonts w:hint="eastAsia"/>
              </w:rPr>
              <w:t>./make</w:t>
            </w:r>
            <w:r>
              <w:t>.sh</w:t>
            </w:r>
          </w:p>
          <w:p w:rsidR="00863389" w:rsidRDefault="00863389" w:rsidP="00526071">
            <w:r>
              <w:t>E./make.sh install</w:t>
            </w:r>
          </w:p>
          <w:p w:rsidR="00BC0C9E" w:rsidRDefault="00CD2768" w:rsidP="00526071">
            <w:r>
              <w:t>F</w:t>
            </w:r>
            <w:r>
              <w:rPr>
                <w:rFonts w:hint="eastAsia"/>
              </w:rPr>
              <w:t>进入</w:t>
            </w:r>
            <w:r w:rsidR="00D84B2A">
              <w:rPr>
                <w:rFonts w:hint="eastAsia"/>
              </w:rPr>
              <w:t>conf</w:t>
            </w:r>
            <w:r w:rsidR="00D84B2A">
              <w:rPr>
                <w:rFonts w:hint="eastAsia"/>
              </w:rPr>
              <w:t>配置目录将文件都拷贝到</w:t>
            </w:r>
            <w:r w:rsidR="00D84B2A">
              <w:rPr>
                <w:rFonts w:hint="eastAsia"/>
              </w:rPr>
              <w:t>/</w:t>
            </w:r>
            <w:proofErr w:type="spellStart"/>
            <w:r w:rsidR="00D84B2A">
              <w:rPr>
                <w:rFonts w:hint="eastAsia"/>
              </w:rPr>
              <w:t>etc</w:t>
            </w:r>
            <w:proofErr w:type="spellEnd"/>
            <w:r w:rsidR="00D84B2A">
              <w:rPr>
                <w:rFonts w:hint="eastAsia"/>
              </w:rPr>
              <w:t>/</w:t>
            </w:r>
            <w:proofErr w:type="spellStart"/>
            <w:r w:rsidR="00D84B2A">
              <w:rPr>
                <w:rFonts w:hint="eastAsia"/>
              </w:rPr>
              <w:t>fdfs</w:t>
            </w:r>
            <w:proofErr w:type="spellEnd"/>
            <w:r w:rsidR="00D84B2A">
              <w:rPr>
                <w:rFonts w:hint="eastAsia"/>
              </w:rPr>
              <w:t>下</w:t>
            </w:r>
            <w:r w:rsidR="00BC0C9E" w:rsidRPr="00BC0C9E">
              <w:t>cp  *  /</w:t>
            </w:r>
            <w:proofErr w:type="spellStart"/>
            <w:r w:rsidR="00BC0C9E" w:rsidRPr="00BC0C9E">
              <w:t>etc</w:t>
            </w:r>
            <w:proofErr w:type="spellEnd"/>
            <w:r w:rsidR="00BC0C9E" w:rsidRPr="00BC0C9E">
              <w:t>/</w:t>
            </w:r>
            <w:proofErr w:type="spellStart"/>
            <w:r w:rsidR="00BC0C9E" w:rsidRPr="00BC0C9E">
              <w:t>fdfs</w:t>
            </w:r>
            <w:proofErr w:type="spellEnd"/>
            <w:r w:rsidR="00BC0C9E" w:rsidRPr="00BC0C9E">
              <w:t>/</w:t>
            </w:r>
            <w:r w:rsidR="00F05934">
              <w:rPr>
                <w:rFonts w:hint="eastAsia"/>
              </w:rPr>
              <w:t>（安装时自动生成</w:t>
            </w:r>
            <w:r w:rsidR="003B2C87">
              <w:rPr>
                <w:rFonts w:hint="eastAsia"/>
              </w:rPr>
              <w:t>）</w:t>
            </w:r>
          </w:p>
          <w:p w:rsidR="00BC0C9E" w:rsidRDefault="00115B90" w:rsidP="00526071">
            <w:r>
              <w:rPr>
                <w:rFonts w:hint="eastAsia"/>
              </w:rPr>
              <w:t>G</w:t>
            </w:r>
            <w:r>
              <w:rPr>
                <w:rFonts w:hint="eastAsia"/>
              </w:rPr>
              <w:t>进入</w:t>
            </w:r>
            <w:r w:rsidR="009A08EF" w:rsidRPr="00BC0C9E">
              <w:t>/</w:t>
            </w:r>
            <w:proofErr w:type="spellStart"/>
            <w:r w:rsidR="009A08EF" w:rsidRPr="00BC0C9E">
              <w:t>etc</w:t>
            </w:r>
            <w:proofErr w:type="spellEnd"/>
            <w:r w:rsidR="009A08EF" w:rsidRPr="00BC0C9E">
              <w:t>/</w:t>
            </w:r>
            <w:proofErr w:type="spellStart"/>
            <w:r w:rsidR="009A08EF" w:rsidRPr="00BC0C9E">
              <w:t>fdfs</w:t>
            </w:r>
            <w:proofErr w:type="spellEnd"/>
            <w:r w:rsidR="009A08EF" w:rsidRPr="00BC0C9E">
              <w:t>/</w:t>
            </w:r>
            <w:r w:rsidR="009A08EF">
              <w:rPr>
                <w:rFonts w:hint="eastAsia"/>
              </w:rPr>
              <w:t>，</w:t>
            </w:r>
            <w:r>
              <w:rPr>
                <w:rFonts w:hint="eastAsia"/>
              </w:rPr>
              <w:t>配置</w:t>
            </w:r>
            <w:proofErr w:type="spellStart"/>
            <w:r w:rsidR="00673981">
              <w:rPr>
                <w:rFonts w:hint="eastAsia"/>
              </w:rPr>
              <w:t>tracker</w:t>
            </w:r>
            <w:r w:rsidR="00673981">
              <w:t>.conf</w:t>
            </w:r>
            <w:proofErr w:type="spellEnd"/>
          </w:p>
          <w:p w:rsidR="0039311E" w:rsidRDefault="00CB6FFE" w:rsidP="00526071">
            <w:r w:rsidRPr="00CB6FFE">
              <w:t>vim /</w:t>
            </w:r>
            <w:proofErr w:type="spellStart"/>
            <w:r w:rsidRPr="00CB6FFE">
              <w:t>etc</w:t>
            </w:r>
            <w:proofErr w:type="spellEnd"/>
            <w:r w:rsidRPr="00CB6FFE">
              <w:t>/</w:t>
            </w:r>
            <w:proofErr w:type="spellStart"/>
            <w:r w:rsidRPr="00CB6FFE">
              <w:t>fdfs</w:t>
            </w:r>
            <w:proofErr w:type="spellEnd"/>
            <w:r w:rsidRPr="00CB6FFE">
              <w:t>/</w:t>
            </w:r>
            <w:proofErr w:type="spellStart"/>
            <w:r w:rsidRPr="00CB6FFE">
              <w:t>tracker.conf</w:t>
            </w:r>
            <w:proofErr w:type="spellEnd"/>
            <w:r w:rsidR="006666EF">
              <w:t xml:space="preserve"> </w:t>
            </w:r>
            <w:r w:rsidR="006666EF">
              <w:rPr>
                <w:rFonts w:hint="eastAsia"/>
              </w:rPr>
              <w:t>，设置软件数据和日志目录</w:t>
            </w:r>
          </w:p>
          <w:p w:rsidR="00BD3D30" w:rsidRDefault="00391152" w:rsidP="00526071">
            <w:r>
              <w:rPr>
                <w:noProof/>
              </w:rPr>
              <w:drawing>
                <wp:inline distT="0" distB="0" distL="0" distR="0" wp14:anchorId="7932D531" wp14:editId="206C82D7">
                  <wp:extent cx="4495238" cy="638095"/>
                  <wp:effectExtent l="0" t="0" r="635" b="0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238" cy="6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16E24" w:rsidRDefault="00C16E24" w:rsidP="00526071"/>
          <w:p w:rsidR="00E335C9" w:rsidRDefault="003A76C8" w:rsidP="00526071">
            <w:r>
              <w:rPr>
                <w:rFonts w:hint="eastAsia"/>
              </w:rPr>
              <w:t>H</w:t>
            </w:r>
            <w:r>
              <w:t xml:space="preserve"> </w:t>
            </w:r>
            <w:r w:rsidR="00DE2FD1">
              <w:rPr>
                <w:rFonts w:hint="eastAsia"/>
              </w:rPr>
              <w:t>storage</w:t>
            </w:r>
            <w:r>
              <w:rPr>
                <w:rFonts w:hint="eastAsia"/>
              </w:rPr>
              <w:t>的配置</w:t>
            </w:r>
            <w:r w:rsidR="004C1801">
              <w:rPr>
                <w:rFonts w:hint="eastAsia"/>
              </w:rPr>
              <w:t>(</w:t>
            </w:r>
            <w:r w:rsidR="00DE2FD1">
              <w:t>storage</w:t>
            </w:r>
            <w:r w:rsidR="004C1801">
              <w:rPr>
                <w:rFonts w:hint="eastAsia"/>
              </w:rPr>
              <w:t>不需要安装，因为安装</w:t>
            </w:r>
            <w:r w:rsidR="004C1801">
              <w:rPr>
                <w:rFonts w:hint="eastAsia"/>
              </w:rPr>
              <w:t>tracker</w:t>
            </w:r>
            <w:r w:rsidR="004C1801">
              <w:rPr>
                <w:rFonts w:hint="eastAsia"/>
              </w:rPr>
              <w:t>时已经同时安装</w:t>
            </w:r>
            <w:r w:rsidR="004C1801">
              <w:t>)</w:t>
            </w:r>
          </w:p>
          <w:p w:rsidR="00115612" w:rsidRDefault="00115612" w:rsidP="00DE2FD1">
            <w:pPr>
              <w:ind w:left="420" w:hanging="420"/>
            </w:pPr>
            <w:r>
              <w:t>vim /</w:t>
            </w:r>
            <w:proofErr w:type="spellStart"/>
            <w:r>
              <w:t>etc</w:t>
            </w:r>
            <w:proofErr w:type="spellEnd"/>
            <w:r>
              <w:t>/</w:t>
            </w:r>
            <w:proofErr w:type="spellStart"/>
            <w:r>
              <w:t>fdfs</w:t>
            </w:r>
            <w:proofErr w:type="spellEnd"/>
            <w:r>
              <w:t>/</w:t>
            </w:r>
            <w:proofErr w:type="spellStart"/>
            <w:r>
              <w:rPr>
                <w:kern w:val="0"/>
              </w:rPr>
              <w:t>storage</w:t>
            </w:r>
            <w:r>
              <w:t>.conf</w:t>
            </w:r>
            <w:proofErr w:type="spellEnd"/>
          </w:p>
          <w:p w:rsidR="00115612" w:rsidRPr="006150F5" w:rsidRDefault="00115612" w:rsidP="00115612">
            <w:r>
              <w:rPr>
                <w:rFonts w:hint="eastAsia"/>
              </w:rPr>
              <w:t>软件目录</w:t>
            </w:r>
          </w:p>
          <w:p w:rsidR="00115612" w:rsidRDefault="00115612" w:rsidP="00115612">
            <w:r>
              <w:rPr>
                <w:noProof/>
              </w:rPr>
              <w:drawing>
                <wp:inline distT="0" distB="0" distL="0" distR="0" wp14:anchorId="0C6561CC" wp14:editId="286586A2">
                  <wp:extent cx="3885714" cy="523810"/>
                  <wp:effectExtent l="0" t="0" r="635" b="0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5714" cy="52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15612" w:rsidRDefault="00115612" w:rsidP="00115612">
            <w:r>
              <w:lastRenderedPageBreak/>
              <w:t>Storage</w:t>
            </w:r>
            <w:r>
              <w:rPr>
                <w:rFonts w:hint="eastAsia"/>
              </w:rPr>
              <w:t>存储文件的目录（</w:t>
            </w:r>
            <w:r w:rsidRPr="00BC4EB8">
              <w:rPr>
                <w:rFonts w:hint="eastAsia"/>
                <w:color w:val="FF0000"/>
              </w:rPr>
              <w:t>新建</w:t>
            </w:r>
            <w:proofErr w:type="spellStart"/>
            <w:r w:rsidRPr="00BC4EB8">
              <w:rPr>
                <w:rFonts w:hint="eastAsia"/>
                <w:color w:val="FF0000"/>
              </w:rPr>
              <w:t>mkdir</w:t>
            </w:r>
            <w:proofErr w:type="spellEnd"/>
            <w:r w:rsidRPr="00BC4EB8">
              <w:rPr>
                <w:rFonts w:hint="eastAsia"/>
                <w:color w:val="FF0000"/>
              </w:rPr>
              <w:t xml:space="preserve"> /</w:t>
            </w:r>
            <w:r w:rsidRPr="00BC4EB8">
              <w:rPr>
                <w:color w:val="FF0000"/>
              </w:rPr>
              <w:t>opt</w:t>
            </w:r>
            <w:r w:rsidRPr="00BC4EB8">
              <w:rPr>
                <w:rFonts w:hint="eastAsia"/>
                <w:color w:val="FF0000"/>
              </w:rPr>
              <w:t>/</w:t>
            </w:r>
            <w:proofErr w:type="spellStart"/>
            <w:r w:rsidRPr="00BC4EB8">
              <w:rPr>
                <w:rFonts w:hint="eastAsia"/>
                <w:color w:val="FF0000"/>
              </w:rPr>
              <w:t>fastdfs</w:t>
            </w:r>
            <w:proofErr w:type="spellEnd"/>
            <w:r w:rsidRPr="00BC4EB8">
              <w:rPr>
                <w:rFonts w:hint="eastAsia"/>
                <w:color w:val="FF0000"/>
              </w:rPr>
              <w:t>/</w:t>
            </w:r>
            <w:proofErr w:type="spellStart"/>
            <w:r w:rsidRPr="00BC4EB8">
              <w:rPr>
                <w:rFonts w:hint="eastAsia"/>
                <w:color w:val="FF0000"/>
              </w:rPr>
              <w:t>fdfs_storage</w:t>
            </w:r>
            <w:proofErr w:type="spellEnd"/>
            <w:r>
              <w:rPr>
                <w:rFonts w:hint="eastAsia"/>
              </w:rPr>
              <w:t>）</w:t>
            </w:r>
          </w:p>
          <w:p w:rsidR="00115612" w:rsidRDefault="00115612" w:rsidP="00115612">
            <w:r>
              <w:rPr>
                <w:noProof/>
              </w:rPr>
              <w:drawing>
                <wp:inline distT="0" distB="0" distL="0" distR="0" wp14:anchorId="59EABF2E" wp14:editId="1DB528BF">
                  <wp:extent cx="3000000" cy="333333"/>
                  <wp:effectExtent l="0" t="0" r="0" b="0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000" cy="3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15612" w:rsidRDefault="00115612" w:rsidP="00115612">
            <w:r>
              <w:t>Storage</w:t>
            </w:r>
            <w:r>
              <w:rPr>
                <w:rFonts w:hint="eastAsia"/>
              </w:rPr>
              <w:t>的</w:t>
            </w:r>
            <w:proofErr w:type="spellStart"/>
            <w:r>
              <w:rPr>
                <w:rFonts w:hint="eastAsia"/>
              </w:rPr>
              <w:t>trackerip</w:t>
            </w:r>
            <w:proofErr w:type="spellEnd"/>
          </w:p>
          <w:p w:rsidR="00115612" w:rsidRDefault="00115612" w:rsidP="00115612">
            <w:r>
              <w:rPr>
                <w:noProof/>
              </w:rPr>
              <w:drawing>
                <wp:inline distT="0" distB="0" distL="0" distR="0" wp14:anchorId="49E8E37B" wp14:editId="066BB317">
                  <wp:extent cx="2857143" cy="457143"/>
                  <wp:effectExtent l="0" t="0" r="635" b="635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143" cy="45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A76C8" w:rsidRDefault="003A76C8" w:rsidP="00526071"/>
          <w:p w:rsidR="003A76C8" w:rsidRDefault="00A82209" w:rsidP="00526071">
            <w:r>
              <w:rPr>
                <w:rFonts w:hint="eastAsia"/>
              </w:rPr>
              <w:t>3</w:t>
            </w:r>
            <w:r>
              <w:t xml:space="preserve"> </w:t>
            </w:r>
            <w:r w:rsidR="00376E8A">
              <w:rPr>
                <w:rFonts w:hint="eastAsia"/>
              </w:rPr>
              <w:t>配置</w:t>
            </w:r>
            <w:r w:rsidR="00376E8A">
              <w:rPr>
                <w:rFonts w:hint="eastAsia"/>
              </w:rPr>
              <w:t>tracker</w:t>
            </w:r>
            <w:r w:rsidR="00376E8A">
              <w:rPr>
                <w:rFonts w:hint="eastAsia"/>
              </w:rPr>
              <w:t>和</w:t>
            </w:r>
            <w:r w:rsidR="00376E8A">
              <w:rPr>
                <w:rFonts w:hint="eastAsia"/>
              </w:rPr>
              <w:t>storage</w:t>
            </w:r>
            <w:r w:rsidR="00376E8A">
              <w:rPr>
                <w:rFonts w:hint="eastAsia"/>
              </w:rPr>
              <w:t>的启动服务</w:t>
            </w:r>
          </w:p>
          <w:p w:rsidR="00561E35" w:rsidRDefault="0091468D" w:rsidP="00526071">
            <w:r>
              <w:rPr>
                <w:rFonts w:hint="eastAsia"/>
              </w:rPr>
              <w:t>进入</w:t>
            </w:r>
            <w:r>
              <w:rPr>
                <w:rFonts w:hint="eastAsia"/>
              </w:rPr>
              <w:t>/</w:t>
            </w:r>
            <w:proofErr w:type="spellStart"/>
            <w:r>
              <w:t>etc</w:t>
            </w:r>
            <w:proofErr w:type="spellEnd"/>
            <w:r>
              <w:t>/</w:t>
            </w:r>
            <w:proofErr w:type="spellStart"/>
            <w:r>
              <w:t>init.d</w:t>
            </w:r>
            <w:proofErr w:type="spellEnd"/>
            <w:r>
              <w:rPr>
                <w:rFonts w:hint="eastAsia"/>
              </w:rPr>
              <w:t>启动脚本目录，默认</w:t>
            </w:r>
            <w:proofErr w:type="spellStart"/>
            <w:r>
              <w:rPr>
                <w:rFonts w:hint="eastAsia"/>
              </w:rPr>
              <w:t>fastdfs</w:t>
            </w:r>
            <w:proofErr w:type="spellEnd"/>
            <w:r>
              <w:rPr>
                <w:rFonts w:hint="eastAsia"/>
              </w:rPr>
              <w:t>已经生成</w:t>
            </w:r>
          </w:p>
          <w:p w:rsidR="0091468D" w:rsidRDefault="004174C2" w:rsidP="00526071">
            <w:r>
              <w:rPr>
                <w:noProof/>
              </w:rPr>
              <w:drawing>
                <wp:inline distT="0" distB="0" distL="0" distR="0" wp14:anchorId="46F4AA52" wp14:editId="07A8D00E">
                  <wp:extent cx="5952381" cy="609524"/>
                  <wp:effectExtent l="0" t="0" r="0" b="635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2381" cy="60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201D6" w:rsidRDefault="007201D6" w:rsidP="00526071"/>
          <w:p w:rsidR="007201D6" w:rsidRDefault="00620D06" w:rsidP="00526071">
            <w:r>
              <w:t>V</w:t>
            </w:r>
            <w:r>
              <w:rPr>
                <w:rFonts w:hint="eastAsia"/>
              </w:rPr>
              <w:t>i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fdfs_</w:t>
            </w:r>
            <w:r>
              <w:t>trackerd</w:t>
            </w:r>
            <w:proofErr w:type="spellEnd"/>
            <w:r w:rsidR="00386062">
              <w:rPr>
                <w:rFonts w:hint="eastAsia"/>
              </w:rPr>
              <w:t>脚本文件</w:t>
            </w:r>
          </w:p>
          <w:p w:rsidR="00386062" w:rsidRDefault="000B57B8" w:rsidP="00526071">
            <w:r>
              <w:rPr>
                <w:noProof/>
              </w:rPr>
              <w:drawing>
                <wp:inline distT="0" distB="0" distL="0" distR="0" wp14:anchorId="4BA54708" wp14:editId="1EA2D8B9">
                  <wp:extent cx="3848100" cy="3962400"/>
                  <wp:effectExtent l="0" t="0" r="0" b="0"/>
                  <wp:docPr id="70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396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B57B8" w:rsidRDefault="000B57B8" w:rsidP="00526071"/>
          <w:p w:rsidR="000B57B8" w:rsidRDefault="005923AD" w:rsidP="00526071">
            <w:r>
              <w:rPr>
                <w:noProof/>
              </w:rPr>
              <w:lastRenderedPageBreak/>
              <w:drawing>
                <wp:inline distT="0" distB="0" distL="0" distR="0" wp14:anchorId="642B9912" wp14:editId="779C46EB">
                  <wp:extent cx="3390900" cy="1771650"/>
                  <wp:effectExtent l="0" t="0" r="0" b="0"/>
                  <wp:docPr id="71" name="图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900" cy="1771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61E35" w:rsidRDefault="000F56AF" w:rsidP="00526071">
            <w:proofErr w:type="spellStart"/>
            <w:r w:rsidRPr="000F56AF">
              <w:t>mkdir</w:t>
            </w:r>
            <w:proofErr w:type="spellEnd"/>
            <w:r w:rsidRPr="000F56AF">
              <w:t xml:space="preserve"> /</w:t>
            </w:r>
            <w:proofErr w:type="spellStart"/>
            <w:r w:rsidRPr="000F56AF">
              <w:t>usr</w:t>
            </w:r>
            <w:proofErr w:type="spellEnd"/>
            <w:r w:rsidRPr="000F56AF">
              <w:t>/local/</w:t>
            </w:r>
            <w:proofErr w:type="spellStart"/>
            <w:r w:rsidRPr="000F56AF">
              <w:t>fdfs</w:t>
            </w:r>
            <w:proofErr w:type="spellEnd"/>
            <w:r>
              <w:rPr>
                <w:rFonts w:hint="eastAsia"/>
              </w:rPr>
              <w:t>（因为启动脚本还在安装目录下，所以我们新建</w:t>
            </w:r>
            <w:r>
              <w:rPr>
                <w:rFonts w:hint="eastAsia"/>
              </w:rPr>
              <w:t>/</w:t>
            </w:r>
            <w:proofErr w:type="spellStart"/>
            <w:r>
              <w:t>usr</w:t>
            </w:r>
            <w:proofErr w:type="spellEnd"/>
            <w:r>
              <w:t>/local/</w:t>
            </w:r>
            <w:proofErr w:type="spellStart"/>
            <w:r>
              <w:t>fdfs</w:t>
            </w:r>
            <w:proofErr w:type="spellEnd"/>
            <w:r>
              <w:rPr>
                <w:rFonts w:hint="eastAsia"/>
              </w:rPr>
              <w:t>目录，并且将启动脚本</w:t>
            </w:r>
            <w:r>
              <w:rPr>
                <w:rFonts w:hint="eastAsia"/>
              </w:rPr>
              <w:t>cp</w:t>
            </w:r>
            <w:r>
              <w:rPr>
                <w:rFonts w:hint="eastAsia"/>
              </w:rPr>
              <w:t>到该目录）</w:t>
            </w:r>
          </w:p>
          <w:p w:rsidR="00E154C4" w:rsidRDefault="00E154C4" w:rsidP="00526071">
            <w:r>
              <w:rPr>
                <w:rFonts w:hint="eastAsia"/>
              </w:rPr>
              <w:t>进入安装目录</w:t>
            </w:r>
            <w:r w:rsidR="00C000CA">
              <w:rPr>
                <w:rFonts w:hint="eastAsia"/>
              </w:rPr>
              <w:t>/</w:t>
            </w:r>
            <w:r w:rsidR="00C000CA">
              <w:t>opt/</w:t>
            </w:r>
            <w:proofErr w:type="spellStart"/>
            <w:r w:rsidR="00C000CA">
              <w:t>FastDFs</w:t>
            </w:r>
            <w:proofErr w:type="spellEnd"/>
            <w:r w:rsidR="00C000CA">
              <w:t xml:space="preserve"> </w:t>
            </w:r>
          </w:p>
          <w:p w:rsidR="00151E44" w:rsidRDefault="00151E44" w:rsidP="00151E44">
            <w:r w:rsidRPr="00506FF2">
              <w:t xml:space="preserve">cp </w:t>
            </w:r>
            <w:proofErr w:type="gramStart"/>
            <w:r w:rsidRPr="00506FF2">
              <w:t xml:space="preserve">restart.sh </w:t>
            </w:r>
            <w:r>
              <w:t xml:space="preserve"> </w:t>
            </w:r>
            <w:r w:rsidRPr="00506FF2">
              <w:t>/</w:t>
            </w:r>
            <w:proofErr w:type="spellStart"/>
            <w:proofErr w:type="gramEnd"/>
            <w:r w:rsidRPr="00506FF2">
              <w:t>usr</w:t>
            </w:r>
            <w:proofErr w:type="spellEnd"/>
            <w:r w:rsidRPr="00506FF2">
              <w:t>/local/</w:t>
            </w:r>
            <w:proofErr w:type="spellStart"/>
            <w:r w:rsidRPr="00506FF2">
              <w:t>fdfs</w:t>
            </w:r>
            <w:proofErr w:type="spellEnd"/>
            <w:r w:rsidRPr="00506FF2">
              <w:t>/</w:t>
            </w:r>
          </w:p>
          <w:p w:rsidR="00151E44" w:rsidRDefault="00151E44" w:rsidP="00151E44">
            <w:r>
              <w:rPr>
                <w:rFonts w:hint="eastAsia"/>
              </w:rPr>
              <w:t xml:space="preserve">cp </w:t>
            </w:r>
            <w:proofErr w:type="gramStart"/>
            <w:r>
              <w:rPr>
                <w:rFonts w:hint="eastAsia"/>
              </w:rPr>
              <w:t xml:space="preserve">stop.sh </w:t>
            </w:r>
            <w:r>
              <w:t xml:space="preserve"> </w:t>
            </w:r>
            <w:r>
              <w:rPr>
                <w:rFonts w:hint="eastAsia"/>
              </w:rPr>
              <w:t>/</w:t>
            </w:r>
            <w:proofErr w:type="spellStart"/>
            <w:proofErr w:type="gramEnd"/>
            <w:r>
              <w:rPr>
                <w:rFonts w:hint="eastAsia"/>
              </w:rPr>
              <w:t>usr</w:t>
            </w:r>
            <w:proofErr w:type="spellEnd"/>
            <w:r>
              <w:rPr>
                <w:rFonts w:hint="eastAsia"/>
              </w:rPr>
              <w:t>/local/</w:t>
            </w:r>
            <w:proofErr w:type="spellStart"/>
            <w:r>
              <w:rPr>
                <w:rFonts w:hint="eastAsia"/>
              </w:rPr>
              <w:t>fdfs</w:t>
            </w:r>
            <w:proofErr w:type="spellEnd"/>
            <w:r>
              <w:rPr>
                <w:rFonts w:hint="eastAsia"/>
              </w:rPr>
              <w:t>/</w:t>
            </w:r>
          </w:p>
          <w:p w:rsidR="005A18CB" w:rsidRDefault="005A18CB" w:rsidP="00151E44"/>
          <w:p w:rsidR="005A18CB" w:rsidRDefault="00102BB9" w:rsidP="00151E44">
            <w:r>
              <w:rPr>
                <w:rFonts w:hint="eastAsia"/>
              </w:rPr>
              <w:t>配置</w:t>
            </w:r>
            <w:r>
              <w:rPr>
                <w:rFonts w:hint="eastAsia"/>
              </w:rPr>
              <w:t>storage</w:t>
            </w:r>
            <w:r>
              <w:rPr>
                <w:rFonts w:hint="eastAsia"/>
              </w:rPr>
              <w:t>启动服务</w:t>
            </w:r>
            <w:r>
              <w:rPr>
                <w:rFonts w:hint="eastAsia"/>
              </w:rPr>
              <w:t>(restart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stop</w:t>
            </w:r>
            <w:r>
              <w:rPr>
                <w:rFonts w:hint="eastAsia"/>
              </w:rPr>
              <w:t>脚本已经拷贝到</w:t>
            </w:r>
            <w:r>
              <w:rPr>
                <w:rFonts w:hint="eastAsia"/>
              </w:rPr>
              <w:t>/</w:t>
            </w:r>
            <w:proofErr w:type="spellStart"/>
            <w:r>
              <w:t>usr</w:t>
            </w:r>
            <w:proofErr w:type="spellEnd"/>
            <w:r>
              <w:t>/local/</w:t>
            </w:r>
            <w:proofErr w:type="spellStart"/>
            <w:r>
              <w:t>fdfs</w:t>
            </w:r>
            <w:proofErr w:type="spellEnd"/>
            <w:r>
              <w:rPr>
                <w:rFonts w:hint="eastAsia"/>
              </w:rPr>
              <w:t>下，所以</w:t>
            </w:r>
            <w:r>
              <w:rPr>
                <w:rFonts w:hint="eastAsia"/>
              </w:rPr>
              <w:t>storage</w:t>
            </w:r>
            <w:r>
              <w:rPr>
                <w:rFonts w:hint="eastAsia"/>
              </w:rPr>
              <w:t>只需要配置</w:t>
            </w:r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etc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t>init.d</w:t>
            </w:r>
            <w:proofErr w:type="spellEnd"/>
            <w:r>
              <w:t>/</w:t>
            </w:r>
            <w:proofErr w:type="spellStart"/>
            <w:r>
              <w:t>fdfs_storage</w:t>
            </w:r>
            <w:proofErr w:type="spellEnd"/>
            <w:r>
              <w:rPr>
                <w:rFonts w:hint="eastAsia"/>
              </w:rPr>
              <w:t>脚本就可以了</w:t>
            </w:r>
            <w:r>
              <w:t>)</w:t>
            </w:r>
          </w:p>
          <w:p w:rsidR="000F3F98" w:rsidRDefault="00E14E24" w:rsidP="00151E44">
            <w:r>
              <w:rPr>
                <w:noProof/>
              </w:rPr>
              <w:drawing>
                <wp:inline distT="0" distB="0" distL="0" distR="0" wp14:anchorId="28DF895A" wp14:editId="22A4FE9D">
                  <wp:extent cx="4057650" cy="2514600"/>
                  <wp:effectExtent l="0" t="0" r="0" b="0"/>
                  <wp:docPr id="72" name="图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650" cy="2514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B4F09" w:rsidRDefault="007367E9" w:rsidP="00151E44">
            <w:r>
              <w:rPr>
                <w:noProof/>
              </w:rPr>
              <w:drawing>
                <wp:inline distT="0" distB="0" distL="0" distR="0" wp14:anchorId="3F407580" wp14:editId="26E88CF0">
                  <wp:extent cx="3390900" cy="1771650"/>
                  <wp:effectExtent l="0" t="0" r="0" b="0"/>
                  <wp:docPr id="73" name="图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900" cy="1771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000CA" w:rsidRDefault="00072FF6" w:rsidP="00526071">
            <w:r>
              <w:rPr>
                <w:rFonts w:hint="eastAsia"/>
              </w:rPr>
              <w:t>将启动脚本加入</w:t>
            </w:r>
            <w:proofErr w:type="spellStart"/>
            <w:r>
              <w:rPr>
                <w:rFonts w:hint="eastAsia"/>
              </w:rPr>
              <w:t>linux</w:t>
            </w:r>
            <w:proofErr w:type="spellEnd"/>
            <w:r>
              <w:rPr>
                <w:rFonts w:hint="eastAsia"/>
              </w:rPr>
              <w:t>服务</w:t>
            </w:r>
          </w:p>
          <w:p w:rsidR="00072FF6" w:rsidRDefault="00072FF6" w:rsidP="00526071">
            <w:r>
              <w:rPr>
                <w:noProof/>
              </w:rPr>
              <w:lastRenderedPageBreak/>
              <w:drawing>
                <wp:inline distT="0" distB="0" distL="0" distR="0" wp14:anchorId="73D4A26F" wp14:editId="59053AEA">
                  <wp:extent cx="5733333" cy="933333"/>
                  <wp:effectExtent l="0" t="0" r="1270" b="635"/>
                  <wp:docPr id="74" name="图片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333" cy="9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120CA" w:rsidRDefault="00B120CA" w:rsidP="00526071">
            <w:r>
              <w:rPr>
                <w:rFonts w:hint="eastAsia"/>
              </w:rPr>
              <w:t>启动服务</w:t>
            </w:r>
          </w:p>
          <w:p w:rsidR="00B120CA" w:rsidRPr="00151E44" w:rsidRDefault="00B120CA" w:rsidP="00526071">
            <w:r>
              <w:rPr>
                <w:noProof/>
              </w:rPr>
              <w:drawing>
                <wp:inline distT="0" distB="0" distL="0" distR="0" wp14:anchorId="0B7076FE" wp14:editId="13D6C126">
                  <wp:extent cx="6800000" cy="800000"/>
                  <wp:effectExtent l="0" t="0" r="1270" b="635"/>
                  <wp:docPr id="75" name="图片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00000" cy="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15B90" w:rsidRDefault="00115B90" w:rsidP="00526071"/>
          <w:p w:rsidR="00530A10" w:rsidRDefault="00530A10" w:rsidP="00526071">
            <w:r>
              <w:rPr>
                <w:rFonts w:hint="eastAsia"/>
              </w:rPr>
              <w:t>测试上传</w:t>
            </w:r>
          </w:p>
          <w:p w:rsidR="00530A10" w:rsidRDefault="00530A10" w:rsidP="00526071">
            <w:pPr>
              <w:rPr>
                <w:rFonts w:hint="eastAsia"/>
              </w:rPr>
            </w:pPr>
          </w:p>
          <w:p w:rsidR="00F12455" w:rsidRDefault="00A82209" w:rsidP="00526071">
            <w:r>
              <w:rPr>
                <w:rFonts w:hint="eastAsia"/>
              </w:rPr>
              <w:t>4</w:t>
            </w:r>
            <w:r w:rsidR="00F12455">
              <w:t xml:space="preserve"> </w:t>
            </w:r>
            <w:proofErr w:type="spellStart"/>
            <w:r w:rsidR="009459B8">
              <w:t>FastDFS</w:t>
            </w:r>
            <w:proofErr w:type="spellEnd"/>
            <w:r w:rsidR="009459B8">
              <w:t>-</w:t>
            </w:r>
            <w:proofErr w:type="spellStart"/>
            <w:r w:rsidR="009459B8">
              <w:t>nginx</w:t>
            </w:r>
            <w:proofErr w:type="spellEnd"/>
            <w:r w:rsidR="009459B8">
              <w:t>-module</w:t>
            </w:r>
          </w:p>
          <w:p w:rsidR="00BE617F" w:rsidRDefault="00BE617F" w:rsidP="00526071">
            <w:proofErr w:type="spellStart"/>
            <w:r>
              <w:t>Fdfs</w:t>
            </w:r>
            <w:proofErr w:type="spellEnd"/>
            <w:r>
              <w:rPr>
                <w:rFonts w:hint="eastAsia"/>
              </w:rPr>
              <w:t>整合</w:t>
            </w:r>
            <w:proofErr w:type="spellStart"/>
            <w:r>
              <w:rPr>
                <w:rFonts w:hint="eastAsia"/>
              </w:rPr>
              <w:t>n</w:t>
            </w:r>
            <w:r>
              <w:t>ginx</w:t>
            </w:r>
            <w:proofErr w:type="spellEnd"/>
            <w:r>
              <w:rPr>
                <w:rFonts w:hint="eastAsia"/>
              </w:rPr>
              <w:t>的插件</w:t>
            </w:r>
          </w:p>
          <w:p w:rsidR="0081537F" w:rsidRDefault="00570CB9" w:rsidP="00526071">
            <w:r>
              <w:t xml:space="preserve">A </w:t>
            </w:r>
            <w:r>
              <w:rPr>
                <w:rFonts w:hint="eastAsia"/>
              </w:rPr>
              <w:t>解压</w:t>
            </w:r>
            <w:proofErr w:type="spellStart"/>
            <w:r>
              <w:t>FastDFS</w:t>
            </w:r>
            <w:proofErr w:type="spellEnd"/>
            <w:r>
              <w:t>-</w:t>
            </w:r>
            <w:proofErr w:type="spellStart"/>
            <w:r>
              <w:t>nginx</w:t>
            </w:r>
            <w:proofErr w:type="spellEnd"/>
            <w:r>
              <w:t>-module</w:t>
            </w:r>
            <w:r>
              <w:rPr>
                <w:rFonts w:hint="eastAsia"/>
              </w:rPr>
              <w:t>插件</w:t>
            </w:r>
          </w:p>
          <w:p w:rsidR="00570CB9" w:rsidRDefault="00570CB9" w:rsidP="00526071">
            <w:r>
              <w:t xml:space="preserve">B </w:t>
            </w:r>
            <w:r>
              <w:rPr>
                <w:rFonts w:hint="eastAsia"/>
              </w:rPr>
              <w:t>修改插件读取</w:t>
            </w:r>
            <w:proofErr w:type="spellStart"/>
            <w:r>
              <w:rPr>
                <w:rFonts w:hint="eastAsia"/>
              </w:rPr>
              <w:t>fdfs</w:t>
            </w:r>
            <w:proofErr w:type="spellEnd"/>
            <w:r>
              <w:rPr>
                <w:rFonts w:hint="eastAsia"/>
              </w:rPr>
              <w:t>的目录</w:t>
            </w:r>
            <w:r w:rsidR="0086524F">
              <w:rPr>
                <w:rFonts w:hint="eastAsia"/>
              </w:rPr>
              <w:t>（插件自己的配置文件）</w:t>
            </w:r>
          </w:p>
          <w:p w:rsidR="00C41722" w:rsidRDefault="008B248A" w:rsidP="00526071">
            <w:r>
              <w:t xml:space="preserve">Vi </w:t>
            </w:r>
            <w:proofErr w:type="spellStart"/>
            <w:r w:rsidRPr="00D9696B">
              <w:rPr>
                <w:color w:val="FF0000"/>
              </w:rPr>
              <w:t>fastdfs</w:t>
            </w:r>
            <w:proofErr w:type="spellEnd"/>
            <w:r w:rsidRPr="00D9696B">
              <w:rPr>
                <w:color w:val="FF0000"/>
              </w:rPr>
              <w:t>-</w:t>
            </w:r>
            <w:proofErr w:type="spellStart"/>
            <w:r w:rsidRPr="00D9696B">
              <w:rPr>
                <w:color w:val="FF0000"/>
              </w:rPr>
              <w:t>nginx</w:t>
            </w:r>
            <w:proofErr w:type="spellEnd"/>
            <w:r w:rsidRPr="00D9696B">
              <w:rPr>
                <w:color w:val="FF0000"/>
              </w:rPr>
              <w:t>-module/</w:t>
            </w:r>
            <w:proofErr w:type="spellStart"/>
            <w:r w:rsidRPr="00D9696B">
              <w:rPr>
                <w:color w:val="FF0000"/>
              </w:rPr>
              <w:t>src</w:t>
            </w:r>
            <w:proofErr w:type="spellEnd"/>
            <w:r w:rsidRPr="00D9696B">
              <w:rPr>
                <w:color w:val="FF0000"/>
              </w:rPr>
              <w:t>/config</w:t>
            </w:r>
          </w:p>
          <w:p w:rsidR="006E615C" w:rsidRDefault="006E615C" w:rsidP="00526071">
            <w:r>
              <w:rPr>
                <w:noProof/>
              </w:rPr>
              <w:drawing>
                <wp:inline distT="0" distB="0" distL="0" distR="0" wp14:anchorId="0DFCEE49" wp14:editId="3B4E1BF2">
                  <wp:extent cx="7020560" cy="1489710"/>
                  <wp:effectExtent l="0" t="0" r="889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20560" cy="1489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E615C" w:rsidRDefault="006E615C" w:rsidP="00526071">
            <w:pPr>
              <w:rPr>
                <w:rFonts w:hint="eastAsia"/>
              </w:rPr>
            </w:pPr>
          </w:p>
          <w:p w:rsidR="008453D8" w:rsidRDefault="008453D8" w:rsidP="00526071">
            <w:pPr>
              <w:rPr>
                <w:rFonts w:hint="eastAsia"/>
              </w:rPr>
            </w:pPr>
            <w:r>
              <w:t xml:space="preserve">C </w:t>
            </w:r>
            <w:r>
              <w:rPr>
                <w:rFonts w:hint="eastAsia"/>
              </w:rPr>
              <w:t>将</w:t>
            </w:r>
            <w:proofErr w:type="spellStart"/>
            <w:r w:rsidR="00011A66">
              <w:t>FastDFS</w:t>
            </w:r>
            <w:proofErr w:type="spellEnd"/>
            <w:r w:rsidR="00011A66">
              <w:t>-</w:t>
            </w:r>
            <w:proofErr w:type="spellStart"/>
            <w:r w:rsidR="00011A66">
              <w:t>nginx</w:t>
            </w:r>
            <w:proofErr w:type="spellEnd"/>
            <w:r w:rsidR="00011A66">
              <w:t>-module</w:t>
            </w:r>
            <w:r w:rsidR="00011A66">
              <w:rPr>
                <w:rFonts w:hint="eastAsia"/>
              </w:rPr>
              <w:t>插件</w:t>
            </w:r>
            <w:r w:rsidR="00011A66">
              <w:rPr>
                <w:rFonts w:hint="eastAsia"/>
              </w:rPr>
              <w:t>整合</w:t>
            </w:r>
            <w:proofErr w:type="spellStart"/>
            <w:r w:rsidR="00011A66">
              <w:rPr>
                <w:rFonts w:hint="eastAsia"/>
              </w:rPr>
              <w:t>fdfs</w:t>
            </w:r>
            <w:proofErr w:type="spellEnd"/>
            <w:r w:rsidR="00011A66">
              <w:rPr>
                <w:rFonts w:hint="eastAsia"/>
              </w:rPr>
              <w:t>的配置文件拷贝到</w:t>
            </w:r>
            <w:proofErr w:type="spellStart"/>
            <w:r w:rsidR="00212593">
              <w:rPr>
                <w:rFonts w:hint="eastAsia"/>
              </w:rPr>
              <w:t>fdfs</w:t>
            </w:r>
            <w:proofErr w:type="spellEnd"/>
            <w:r w:rsidR="00212593">
              <w:rPr>
                <w:rFonts w:hint="eastAsia"/>
              </w:rPr>
              <w:t>的配置目录下</w:t>
            </w:r>
            <w:r w:rsidR="00C423D7">
              <w:rPr>
                <w:rFonts w:hint="eastAsia"/>
              </w:rPr>
              <w:t>(</w:t>
            </w:r>
            <w:r w:rsidR="00C423D7">
              <w:rPr>
                <w:rFonts w:hint="eastAsia"/>
              </w:rPr>
              <w:t>整合</w:t>
            </w:r>
            <w:proofErr w:type="spellStart"/>
            <w:r w:rsidR="00C423D7">
              <w:rPr>
                <w:rFonts w:hint="eastAsia"/>
              </w:rPr>
              <w:t>fdfs</w:t>
            </w:r>
            <w:proofErr w:type="spellEnd"/>
            <w:r w:rsidR="00C423D7">
              <w:rPr>
                <w:rFonts w:hint="eastAsia"/>
              </w:rPr>
              <w:t>的配置文件</w:t>
            </w:r>
            <w:r w:rsidR="00C423D7">
              <w:t>)</w:t>
            </w:r>
          </w:p>
          <w:p w:rsidR="00C41722" w:rsidRDefault="008453D8" w:rsidP="00526071">
            <w:proofErr w:type="spellStart"/>
            <w:r>
              <w:t>FastDFS</w:t>
            </w:r>
            <w:proofErr w:type="spellEnd"/>
            <w:r>
              <w:t>-</w:t>
            </w:r>
            <w:proofErr w:type="spellStart"/>
            <w:r>
              <w:t>nginx</w:t>
            </w:r>
            <w:proofErr w:type="spellEnd"/>
            <w:r>
              <w:t>-module</w:t>
            </w:r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src</w:t>
            </w:r>
            <w:proofErr w:type="spellEnd"/>
            <w:r>
              <w:rPr>
                <w:rFonts w:hint="eastAsia"/>
              </w:rPr>
              <w:t>下的</w:t>
            </w:r>
            <w:proofErr w:type="spellStart"/>
            <w:r>
              <w:t>mod_</w:t>
            </w:r>
            <w:r>
              <w:rPr>
                <w:rFonts w:hint="eastAsia"/>
              </w:rPr>
              <w:t>fastdfs</w:t>
            </w:r>
            <w:r>
              <w:t>.conf</w:t>
            </w:r>
            <w:proofErr w:type="spellEnd"/>
            <w:r>
              <w:rPr>
                <w:rFonts w:hint="eastAsia"/>
              </w:rPr>
              <w:t>拷贝至</w:t>
            </w:r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etc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fdfs</w:t>
            </w:r>
            <w:proofErr w:type="spellEnd"/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下</w:t>
            </w:r>
            <w:r w:rsidR="00EF241D">
              <w:rPr>
                <w:rFonts w:hint="eastAsia"/>
              </w:rPr>
              <w:t>(</w:t>
            </w:r>
            <w:r w:rsidR="00EF241D" w:rsidRPr="00EF241D">
              <w:rPr>
                <w:rFonts w:hint="eastAsia"/>
                <w:color w:val="FF0000"/>
              </w:rPr>
              <w:t>这里面是两个路径</w:t>
            </w:r>
            <w:r w:rsidR="00EF241D">
              <w:t>)</w:t>
            </w:r>
          </w:p>
          <w:p w:rsidR="000D3BE6" w:rsidRDefault="000D3BE6" w:rsidP="00526071">
            <w:r>
              <w:rPr>
                <w:rFonts w:hint="eastAsia"/>
              </w:rPr>
              <w:t>软件安装目录</w:t>
            </w:r>
          </w:p>
          <w:p w:rsidR="00490D72" w:rsidRDefault="0075042E" w:rsidP="00526071">
            <w:r>
              <w:rPr>
                <w:noProof/>
              </w:rPr>
              <w:drawing>
                <wp:inline distT="0" distB="0" distL="0" distR="0" wp14:anchorId="3A71D39D" wp14:editId="3335F74E">
                  <wp:extent cx="3571429" cy="580952"/>
                  <wp:effectExtent l="0" t="0" r="0" b="0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1429" cy="5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5042E" w:rsidRDefault="000D3BE6" w:rsidP="00526071">
            <w:proofErr w:type="spellStart"/>
            <w:r>
              <w:t>T</w:t>
            </w:r>
            <w:r>
              <w:rPr>
                <w:rFonts w:hint="eastAsia"/>
              </w:rPr>
              <w:t>racker</w:t>
            </w:r>
            <w:r>
              <w:t>_server</w:t>
            </w:r>
            <w:proofErr w:type="spellEnd"/>
            <w:r>
              <w:rPr>
                <w:rFonts w:hint="eastAsia"/>
              </w:rPr>
              <w:t>地址</w:t>
            </w:r>
          </w:p>
          <w:p w:rsidR="000D3BE6" w:rsidRDefault="000D3BE6" w:rsidP="00526071">
            <w:r>
              <w:rPr>
                <w:noProof/>
              </w:rPr>
              <w:drawing>
                <wp:inline distT="0" distB="0" distL="0" distR="0" wp14:anchorId="164B8285" wp14:editId="64612B98">
                  <wp:extent cx="5800000" cy="400000"/>
                  <wp:effectExtent l="0" t="0" r="0" b="635"/>
                  <wp:docPr id="76" name="图片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000" cy="4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D3BE6" w:rsidRDefault="00C92550" w:rsidP="00526071">
            <w:r>
              <w:t>W</w:t>
            </w:r>
            <w:r>
              <w:rPr>
                <w:rFonts w:hint="eastAsia"/>
              </w:rPr>
              <w:t>eb</w:t>
            </w:r>
            <w:r>
              <w:rPr>
                <w:rFonts w:hint="eastAsia"/>
              </w:rPr>
              <w:t>的</w:t>
            </w:r>
            <w:proofErr w:type="spellStart"/>
            <w:r>
              <w:rPr>
                <w:rFonts w:hint="eastAsia"/>
              </w:rPr>
              <w:t>url</w:t>
            </w:r>
            <w:proofErr w:type="spellEnd"/>
            <w:r>
              <w:rPr>
                <w:rFonts w:hint="eastAsia"/>
              </w:rPr>
              <w:t>是否包含</w:t>
            </w:r>
            <w:r>
              <w:rPr>
                <w:rFonts w:hint="eastAsia"/>
              </w:rPr>
              <w:t>group</w:t>
            </w:r>
            <w:r>
              <w:rPr>
                <w:rFonts w:hint="eastAsia"/>
              </w:rPr>
              <w:t>的路径名</w:t>
            </w:r>
          </w:p>
          <w:p w:rsidR="00C92550" w:rsidRDefault="00C92550" w:rsidP="00526071">
            <w:r>
              <w:rPr>
                <w:noProof/>
              </w:rPr>
              <w:lastRenderedPageBreak/>
              <w:drawing>
                <wp:inline distT="0" distB="0" distL="0" distR="0" wp14:anchorId="66396BCF" wp14:editId="43AEEE9C">
                  <wp:extent cx="7020560" cy="862330"/>
                  <wp:effectExtent l="0" t="0" r="8890" b="0"/>
                  <wp:docPr id="78" name="图片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20560" cy="862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92550" w:rsidRDefault="0080058D" w:rsidP="00526071">
            <w:r>
              <w:rPr>
                <w:rFonts w:hint="eastAsia"/>
              </w:rPr>
              <w:t>上传文件存储目录</w:t>
            </w:r>
          </w:p>
          <w:p w:rsidR="0080058D" w:rsidRDefault="0080058D" w:rsidP="00526071">
            <w:r>
              <w:rPr>
                <w:noProof/>
              </w:rPr>
              <w:drawing>
                <wp:inline distT="0" distB="0" distL="0" distR="0" wp14:anchorId="59D6AB93" wp14:editId="3CA24133">
                  <wp:extent cx="5247619" cy="1085714"/>
                  <wp:effectExtent l="0" t="0" r="0" b="635"/>
                  <wp:docPr id="79" name="图片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7619" cy="1085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C2359" w:rsidRDefault="006C2359" w:rsidP="00526071">
            <w:pPr>
              <w:rPr>
                <w:rFonts w:hint="eastAsia"/>
              </w:rPr>
            </w:pPr>
          </w:p>
          <w:p w:rsidR="0051441D" w:rsidRDefault="00A82209" w:rsidP="00526071">
            <w:r>
              <w:rPr>
                <w:rFonts w:hint="eastAsia"/>
              </w:rPr>
              <w:t>5</w:t>
            </w:r>
            <w:r w:rsidR="0051441D">
              <w:t xml:space="preserve"> </w:t>
            </w:r>
            <w:proofErr w:type="spellStart"/>
            <w:r w:rsidR="00061D89">
              <w:rPr>
                <w:rFonts w:hint="eastAsia"/>
              </w:rPr>
              <w:t>nginx</w:t>
            </w:r>
            <w:proofErr w:type="spellEnd"/>
          </w:p>
          <w:p w:rsidR="00D26CC1" w:rsidRDefault="00D26CC1" w:rsidP="00526071">
            <w:r>
              <w:rPr>
                <w:rFonts w:hint="eastAsia"/>
              </w:rPr>
              <w:t>做</w:t>
            </w:r>
            <w:r>
              <w:rPr>
                <w:rFonts w:hint="eastAsia"/>
              </w:rPr>
              <w:t>web</w:t>
            </w:r>
            <w:r>
              <w:rPr>
                <w:rFonts w:hint="eastAsia"/>
              </w:rPr>
              <w:t>服务器，提供</w:t>
            </w:r>
            <w:r w:rsidR="008C0558">
              <w:rPr>
                <w:rFonts w:hint="eastAsia"/>
              </w:rPr>
              <w:t>http</w:t>
            </w:r>
            <w:r w:rsidR="008C0558">
              <w:rPr>
                <w:rFonts w:hint="eastAsia"/>
              </w:rPr>
              <w:t>请求</w:t>
            </w:r>
            <w:r w:rsidR="000F7D35">
              <w:rPr>
                <w:rFonts w:hint="eastAsia"/>
              </w:rPr>
              <w:t>服务</w:t>
            </w:r>
          </w:p>
          <w:p w:rsidR="00061D89" w:rsidRDefault="00457117" w:rsidP="00526071">
            <w:r>
              <w:rPr>
                <w:rFonts w:hint="eastAsia"/>
              </w:rPr>
              <w:t>(</w:t>
            </w:r>
            <w:r w:rsidR="00173B37">
              <w:rPr>
                <w:rFonts w:hint="eastAsia"/>
              </w:rPr>
              <w:t>依赖</w:t>
            </w:r>
            <w:r w:rsidR="005B5099">
              <w:rPr>
                <w:rFonts w:hint="eastAsia"/>
              </w:rPr>
              <w:t>于</w:t>
            </w:r>
            <w:r w:rsidR="00173B37">
              <w:t>：</w:t>
            </w:r>
            <w:proofErr w:type="spellStart"/>
            <w:r w:rsidR="00173B37">
              <w:rPr>
                <w:rFonts w:hint="eastAsia"/>
              </w:rPr>
              <w:t>pcre-devel</w:t>
            </w:r>
            <w:proofErr w:type="spellEnd"/>
            <w:r w:rsidR="00173B37">
              <w:rPr>
                <w:rFonts w:hint="eastAsia"/>
              </w:rPr>
              <w:t>、</w:t>
            </w:r>
            <w:proofErr w:type="spellStart"/>
            <w:r w:rsidR="00173B37">
              <w:rPr>
                <w:rFonts w:hint="eastAsia"/>
              </w:rPr>
              <w:t>zlib-devel</w:t>
            </w:r>
            <w:proofErr w:type="spellEnd"/>
            <w:r>
              <w:t>)</w:t>
            </w:r>
          </w:p>
          <w:p w:rsidR="009F1849" w:rsidRDefault="009F1849" w:rsidP="009F1849">
            <w:pPr>
              <w:shd w:val="clear" w:color="auto" w:fill="D9D9D9"/>
            </w:pPr>
            <w:proofErr w:type="gramStart"/>
            <w:r>
              <w:t>./</w:t>
            </w:r>
            <w:proofErr w:type="gramEnd"/>
            <w:r>
              <w:t>configure \</w:t>
            </w:r>
          </w:p>
          <w:p w:rsidR="009F1849" w:rsidRDefault="009F1849" w:rsidP="009F1849">
            <w:pPr>
              <w:shd w:val="clear" w:color="auto" w:fill="D9D9D9"/>
            </w:pPr>
            <w:r>
              <w:t>--prefix=/</w:t>
            </w:r>
            <w:proofErr w:type="spellStart"/>
            <w:r>
              <w:t>usr</w:t>
            </w:r>
            <w:proofErr w:type="spellEnd"/>
            <w:r>
              <w:t>/local/</w:t>
            </w:r>
            <w:proofErr w:type="spellStart"/>
            <w:r>
              <w:t>nginx</w:t>
            </w:r>
            <w:proofErr w:type="spellEnd"/>
            <w:r>
              <w:t xml:space="preserve"> \</w:t>
            </w:r>
          </w:p>
          <w:p w:rsidR="009F1849" w:rsidRDefault="009F1849" w:rsidP="009F1849">
            <w:pPr>
              <w:shd w:val="clear" w:color="auto" w:fill="D9D9D9"/>
            </w:pPr>
            <w:r>
              <w:t>--</w:t>
            </w:r>
            <w:proofErr w:type="spellStart"/>
            <w:r>
              <w:t>pid</w:t>
            </w:r>
            <w:proofErr w:type="spellEnd"/>
            <w:r>
              <w:t>-path=/var/run/</w:t>
            </w:r>
            <w:proofErr w:type="spellStart"/>
            <w:r>
              <w:t>nginx</w:t>
            </w:r>
            <w:proofErr w:type="spellEnd"/>
            <w:r>
              <w:t>/</w:t>
            </w:r>
            <w:proofErr w:type="spellStart"/>
            <w:r>
              <w:t>nginx.pid</w:t>
            </w:r>
            <w:proofErr w:type="spellEnd"/>
            <w:r>
              <w:t xml:space="preserve"> \</w:t>
            </w:r>
          </w:p>
          <w:p w:rsidR="009F1849" w:rsidRDefault="009F1849" w:rsidP="009F1849">
            <w:pPr>
              <w:shd w:val="clear" w:color="auto" w:fill="D9D9D9"/>
            </w:pPr>
            <w:r>
              <w:t>--lock-path=/var/lock/</w:t>
            </w:r>
            <w:proofErr w:type="spellStart"/>
            <w:r>
              <w:t>nginx.lock</w:t>
            </w:r>
            <w:proofErr w:type="spellEnd"/>
            <w:r>
              <w:t xml:space="preserve"> \</w:t>
            </w:r>
          </w:p>
          <w:p w:rsidR="009F1849" w:rsidRDefault="009F1849" w:rsidP="009F1849">
            <w:pPr>
              <w:shd w:val="clear" w:color="auto" w:fill="D9D9D9"/>
            </w:pPr>
            <w:r>
              <w:t>--error-log-path=/var/log/</w:t>
            </w:r>
            <w:proofErr w:type="spellStart"/>
            <w:r>
              <w:t>nginx</w:t>
            </w:r>
            <w:proofErr w:type="spellEnd"/>
            <w:r>
              <w:t>/error.log \</w:t>
            </w:r>
          </w:p>
          <w:p w:rsidR="009F1849" w:rsidRDefault="009F1849" w:rsidP="009F1849">
            <w:pPr>
              <w:shd w:val="clear" w:color="auto" w:fill="D9D9D9"/>
            </w:pPr>
            <w:r>
              <w:t>--http-log-path=/var/log/</w:t>
            </w:r>
            <w:proofErr w:type="spellStart"/>
            <w:r>
              <w:t>nginx</w:t>
            </w:r>
            <w:proofErr w:type="spellEnd"/>
            <w:r>
              <w:t>/access.log \</w:t>
            </w:r>
          </w:p>
          <w:p w:rsidR="009F1849" w:rsidRDefault="009F1849" w:rsidP="009F1849">
            <w:pPr>
              <w:shd w:val="clear" w:color="auto" w:fill="D9D9D9"/>
            </w:pPr>
            <w:r>
              <w:t>--with-</w:t>
            </w:r>
            <w:proofErr w:type="spellStart"/>
            <w:r>
              <w:t>http_gzip_static_module</w:t>
            </w:r>
            <w:proofErr w:type="spellEnd"/>
            <w:r>
              <w:t xml:space="preserve"> \</w:t>
            </w:r>
          </w:p>
          <w:p w:rsidR="009F1849" w:rsidRDefault="009F1849" w:rsidP="009F1849">
            <w:pPr>
              <w:shd w:val="clear" w:color="auto" w:fill="D9D9D9"/>
            </w:pPr>
            <w:r>
              <w:t>--http-client-body-temp-path=/var/temp/</w:t>
            </w:r>
            <w:proofErr w:type="spellStart"/>
            <w:r>
              <w:t>nginx</w:t>
            </w:r>
            <w:proofErr w:type="spellEnd"/>
            <w:r>
              <w:t>/client \</w:t>
            </w:r>
          </w:p>
          <w:p w:rsidR="009F1849" w:rsidRDefault="009F1849" w:rsidP="009F1849">
            <w:pPr>
              <w:shd w:val="clear" w:color="auto" w:fill="D9D9D9"/>
            </w:pPr>
            <w:r>
              <w:t>--http-proxy-temp-path=/var/temp/</w:t>
            </w:r>
            <w:proofErr w:type="spellStart"/>
            <w:r>
              <w:t>nginx</w:t>
            </w:r>
            <w:proofErr w:type="spellEnd"/>
            <w:r>
              <w:t>/proxy \</w:t>
            </w:r>
          </w:p>
          <w:p w:rsidR="009F1849" w:rsidRDefault="009F1849" w:rsidP="009F1849">
            <w:pPr>
              <w:shd w:val="clear" w:color="auto" w:fill="D9D9D9"/>
            </w:pPr>
            <w:r>
              <w:t>--http-</w:t>
            </w:r>
            <w:proofErr w:type="spellStart"/>
            <w:r>
              <w:t>fastcgi</w:t>
            </w:r>
            <w:proofErr w:type="spellEnd"/>
            <w:r>
              <w:t>-temp-path=/var/temp/</w:t>
            </w:r>
            <w:proofErr w:type="spellStart"/>
            <w:r>
              <w:t>nginx</w:t>
            </w:r>
            <w:proofErr w:type="spellEnd"/>
            <w:r>
              <w:t>/</w:t>
            </w:r>
            <w:proofErr w:type="spellStart"/>
            <w:r>
              <w:t>fastcgi</w:t>
            </w:r>
            <w:proofErr w:type="spellEnd"/>
            <w:r>
              <w:t xml:space="preserve"> \</w:t>
            </w:r>
          </w:p>
          <w:p w:rsidR="009F1849" w:rsidRDefault="009F1849" w:rsidP="009F1849">
            <w:pPr>
              <w:shd w:val="clear" w:color="auto" w:fill="D9D9D9"/>
            </w:pPr>
            <w:r>
              <w:t>--http-</w:t>
            </w:r>
            <w:proofErr w:type="spellStart"/>
            <w:r>
              <w:t>uwsgi</w:t>
            </w:r>
            <w:proofErr w:type="spellEnd"/>
            <w:r>
              <w:t>-temp-path=/var/temp/</w:t>
            </w:r>
            <w:proofErr w:type="spellStart"/>
            <w:r>
              <w:t>nginx</w:t>
            </w:r>
            <w:proofErr w:type="spellEnd"/>
            <w:r>
              <w:t>/</w:t>
            </w:r>
            <w:proofErr w:type="spellStart"/>
            <w:r>
              <w:t>uwsgi</w:t>
            </w:r>
            <w:proofErr w:type="spellEnd"/>
            <w:r>
              <w:t xml:space="preserve"> \</w:t>
            </w:r>
          </w:p>
          <w:p w:rsidR="009F1849" w:rsidRDefault="009F1849" w:rsidP="009F1849">
            <w:pPr>
              <w:shd w:val="clear" w:color="auto" w:fill="D9D9D9"/>
            </w:pPr>
            <w:r>
              <w:t>--http-</w:t>
            </w:r>
            <w:proofErr w:type="spellStart"/>
            <w:r>
              <w:t>scgi</w:t>
            </w:r>
            <w:proofErr w:type="spellEnd"/>
            <w:r>
              <w:t>-temp-path=/var/temp/</w:t>
            </w:r>
            <w:proofErr w:type="spellStart"/>
            <w:r>
              <w:t>nginx</w:t>
            </w:r>
            <w:proofErr w:type="spellEnd"/>
            <w:r>
              <w:t>/</w:t>
            </w:r>
            <w:proofErr w:type="spellStart"/>
            <w:r>
              <w:t>scgi</w:t>
            </w:r>
            <w:proofErr w:type="spellEnd"/>
            <w:r>
              <w:t xml:space="preserve"> \</w:t>
            </w:r>
          </w:p>
          <w:p w:rsidR="009F1849" w:rsidRDefault="009F1849" w:rsidP="009F1849">
            <w:pPr>
              <w:shd w:val="clear" w:color="auto" w:fill="D9D9D9"/>
            </w:pPr>
            <w:r>
              <w:t>--add-module=</w:t>
            </w:r>
            <w:r>
              <w:rPr>
                <w:rFonts w:hint="eastAsia"/>
              </w:rPr>
              <w:t>/</w:t>
            </w:r>
            <w:r w:rsidRPr="009F1849">
              <w:rPr>
                <w:rFonts w:hint="eastAsia"/>
                <w:color w:val="FF0000"/>
              </w:rPr>
              <w:t>opt</w:t>
            </w:r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fastdfs</w:t>
            </w:r>
            <w:proofErr w:type="spellEnd"/>
            <w:r>
              <w:rPr>
                <w:rFonts w:hint="eastAsia"/>
              </w:rPr>
              <w:t>-</w:t>
            </w:r>
            <w:proofErr w:type="spellStart"/>
            <w:r>
              <w:rPr>
                <w:rFonts w:hint="eastAsia"/>
              </w:rPr>
              <w:t>nginx</w:t>
            </w:r>
            <w:proofErr w:type="spellEnd"/>
            <w:r>
              <w:rPr>
                <w:rFonts w:hint="eastAsia"/>
              </w:rPr>
              <w:t>-module/</w:t>
            </w:r>
            <w:proofErr w:type="spellStart"/>
            <w:r>
              <w:rPr>
                <w:rFonts w:hint="eastAsia"/>
              </w:rPr>
              <w:t>src</w:t>
            </w:r>
            <w:proofErr w:type="spellEnd"/>
          </w:p>
          <w:p w:rsidR="00A862AA" w:rsidRDefault="00A862AA" w:rsidP="00526071"/>
          <w:p w:rsidR="000E5F6A" w:rsidRDefault="000E5F6A" w:rsidP="00526071">
            <w:r>
              <w:rPr>
                <w:noProof/>
              </w:rPr>
              <w:lastRenderedPageBreak/>
              <w:drawing>
                <wp:inline distT="0" distB="0" distL="0" distR="0" wp14:anchorId="43A2EE90" wp14:editId="37B3E58F">
                  <wp:extent cx="6257143" cy="3371429"/>
                  <wp:effectExtent l="0" t="0" r="0" b="635"/>
                  <wp:docPr id="80" name="图片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57143" cy="33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E5F6A" w:rsidRDefault="00D74073" w:rsidP="00526071">
            <w:r>
              <w:rPr>
                <w:rFonts w:hint="eastAsia"/>
              </w:rPr>
              <w:t>修改</w:t>
            </w:r>
            <w:proofErr w:type="spellStart"/>
            <w:r>
              <w:rPr>
                <w:rFonts w:hint="eastAsia"/>
              </w:rPr>
              <w:t>nginx</w:t>
            </w:r>
            <w:proofErr w:type="spellEnd"/>
            <w:r>
              <w:rPr>
                <w:rFonts w:hint="eastAsia"/>
              </w:rPr>
              <w:t>配置文件</w:t>
            </w:r>
          </w:p>
          <w:p w:rsidR="00D74073" w:rsidRDefault="00D74073" w:rsidP="00526071">
            <w:r>
              <w:t>Vi /</w:t>
            </w:r>
            <w:proofErr w:type="spellStart"/>
            <w:r>
              <w:t>nginx</w:t>
            </w:r>
            <w:proofErr w:type="spellEnd"/>
            <w:r>
              <w:t>/conf/</w:t>
            </w:r>
            <w:proofErr w:type="spellStart"/>
            <w:r>
              <w:t>nginx.conf</w:t>
            </w:r>
            <w:proofErr w:type="spellEnd"/>
          </w:p>
          <w:p w:rsidR="00C83B49" w:rsidRDefault="00C83B49" w:rsidP="0052607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ACB9866" wp14:editId="6FA26DB3">
                  <wp:extent cx="5274310" cy="2122170"/>
                  <wp:effectExtent l="0" t="0" r="2540" b="0"/>
                  <wp:docPr id="81" name="图片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22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E5F6A" w:rsidRPr="009F1849" w:rsidRDefault="00E17645" w:rsidP="00526071">
            <w:pPr>
              <w:rPr>
                <w:rFonts w:hint="eastAsia"/>
              </w:rPr>
            </w:pPr>
            <w:r>
              <w:rPr>
                <w:rFonts w:hint="eastAsia"/>
              </w:rPr>
              <w:t>别忘了创建临时的目录</w:t>
            </w:r>
            <w:r w:rsidRPr="00E17645">
              <w:rPr>
                <w:color w:val="FF0000"/>
              </w:rPr>
              <w:t>/var/temp/</w:t>
            </w:r>
            <w:proofErr w:type="spellStart"/>
            <w:r w:rsidRPr="00E17645">
              <w:rPr>
                <w:color w:val="FF0000"/>
              </w:rPr>
              <w:t>nginx</w:t>
            </w:r>
            <w:proofErr w:type="spellEnd"/>
            <w:r w:rsidRPr="00E17645">
              <w:rPr>
                <w:color w:val="FF0000"/>
              </w:rPr>
              <w:t>/client</w:t>
            </w:r>
          </w:p>
        </w:tc>
      </w:tr>
    </w:tbl>
    <w:p w:rsidR="006B4EB2" w:rsidRDefault="006B4EB2" w:rsidP="00526071"/>
    <w:p w:rsidR="00460FB4" w:rsidRDefault="00460FB4" w:rsidP="00526071"/>
    <w:p w:rsidR="00F31E44" w:rsidRDefault="000D536D" w:rsidP="00EB7182">
      <w:pPr>
        <w:pStyle w:val="1"/>
      </w:pPr>
      <w:r>
        <w:rPr>
          <w:rFonts w:hint="eastAsia"/>
        </w:rPr>
        <w:t>15</w:t>
      </w:r>
      <w:r>
        <w:t xml:space="preserve"> </w:t>
      </w:r>
      <w:proofErr w:type="spellStart"/>
      <w:r w:rsidR="00EB7182">
        <w:rPr>
          <w:rFonts w:hint="eastAsia"/>
        </w:rPr>
        <w:t>fdfs</w:t>
      </w:r>
      <w:proofErr w:type="spellEnd"/>
      <w:r w:rsidR="00EB7182">
        <w:rPr>
          <w:rFonts w:hint="eastAsia"/>
        </w:rPr>
        <w:t>的集群</w:t>
      </w:r>
    </w:p>
    <w:p w:rsidR="00A60559" w:rsidRDefault="00A60559" w:rsidP="00A60559"/>
    <w:p w:rsidR="00A60559" w:rsidRDefault="00A60559" w:rsidP="00A60559"/>
    <w:p w:rsidR="00A60559" w:rsidRDefault="00A60559" w:rsidP="00A60559"/>
    <w:p w:rsidR="00A60559" w:rsidRDefault="00A60559" w:rsidP="00A60559"/>
    <w:p w:rsidR="00A60559" w:rsidRDefault="009B3910" w:rsidP="00A6055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3006725</wp:posOffset>
                </wp:positionH>
                <wp:positionV relativeFrom="paragraph">
                  <wp:posOffset>-103505</wp:posOffset>
                </wp:positionV>
                <wp:extent cx="1181735" cy="758825"/>
                <wp:effectExtent l="0" t="0" r="18415" b="22225"/>
                <wp:wrapNone/>
                <wp:docPr id="83" name="椭圆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735" cy="7588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C6676" w:rsidRDefault="001C6676" w:rsidP="001C6676">
                            <w:pPr>
                              <w:jc w:val="center"/>
                            </w:pPr>
                            <w:r>
                              <w:t>storage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83" o:spid="_x0000_s1051" style="position:absolute;left:0;text-align:left;margin-left:236.75pt;margin-top:-8.15pt;width:93.05pt;height:59.7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" fillcolor="white [3201]" strokecolor="#f79646 [3209]" strokeweight="2pt">
                <v:textbox>
                  <w:txbxContent>
                    <w:p w:rsidR="001C6676" w:rsidRDefault="001C6676" w:rsidP="001C6676">
                      <w:pPr>
                        <w:jc w:val="center"/>
                      </w:pPr>
                      <w:r>
                        <w:t>storage</w:t>
                      </w:r>
                    </w:p>
                  </w:txbxContent>
                </v:textbox>
              </v:oval>
            </w:pict>
          </mc:Fallback>
        </mc:AlternateContent>
      </w:r>
      <w:r w:rsidR="001C6676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1679695</wp:posOffset>
                </wp:positionH>
                <wp:positionV relativeFrom="paragraph">
                  <wp:posOffset>224287</wp:posOffset>
                </wp:positionV>
                <wp:extent cx="1311215" cy="776377"/>
                <wp:effectExtent l="38100" t="0" r="22860" b="62230"/>
                <wp:wrapNone/>
                <wp:docPr id="86" name="直接箭头连接符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11215" cy="77637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5487CEC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86" o:spid="_x0000_s1026" type="#_x0000_t32" style="position:absolute;left:0;text-align:left;margin-left:132.25pt;margin-top:17.65pt;width:103.25pt;height:61.15pt;flip:x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" strokecolor="#4579b8 [3044]">
                <v:stroke endarrow="block"/>
              </v:shape>
            </w:pict>
          </mc:Fallback>
        </mc:AlternateContent>
      </w:r>
    </w:p>
    <w:p w:rsidR="00A60559" w:rsidRDefault="00A60559" w:rsidP="00A60559"/>
    <w:p w:rsidR="00A60559" w:rsidRDefault="00A60559" w:rsidP="00A60559"/>
    <w:p w:rsidR="00A60559" w:rsidRDefault="001C6676" w:rsidP="00A60559"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437096</wp:posOffset>
                </wp:positionH>
                <wp:positionV relativeFrom="paragraph">
                  <wp:posOffset>32385</wp:posOffset>
                </wp:positionV>
                <wp:extent cx="1104182" cy="672861"/>
                <wp:effectExtent l="0" t="0" r="20320" b="13335"/>
                <wp:wrapNone/>
                <wp:docPr id="82" name="矩形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182" cy="67286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97CF8" w:rsidRDefault="00F97CF8" w:rsidP="00F97CF8">
                            <w:pPr>
                              <w:jc w:val="center"/>
                            </w:pPr>
                            <w:r>
                              <w:t>T</w:t>
                            </w:r>
                            <w:r>
                              <w:rPr>
                                <w:rFonts w:hint="eastAsia"/>
                              </w:rPr>
                              <w:t>racker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82" o:spid="_x0000_s1052" style="position:absolute;left:0;text-align:left;margin-left:34.4pt;margin-top:2.55pt;width:86.95pt;height:53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" fillcolor="#4f81bd [3204]" strokecolor="#243f60 [1604]" strokeweight="2pt">
                <v:textbox>
                  <w:txbxContent>
                    <w:p w:rsidR="00F97CF8" w:rsidRDefault="00F97CF8" w:rsidP="00F97CF8">
                      <w:pPr>
                        <w:jc w:val="center"/>
                      </w:pPr>
                      <w:r>
                        <w:t>T</w:t>
                      </w:r>
                      <w:r>
                        <w:rPr>
                          <w:rFonts w:hint="eastAsia"/>
                        </w:rPr>
                        <w:t>racker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85FC1E6" wp14:editId="6C9E8817">
                <wp:simplePos x="0" y="0"/>
                <wp:positionH relativeFrom="column">
                  <wp:posOffset>3016513</wp:posOffset>
                </wp:positionH>
                <wp:positionV relativeFrom="paragraph">
                  <wp:posOffset>127168</wp:posOffset>
                </wp:positionV>
                <wp:extent cx="1138686" cy="707366"/>
                <wp:effectExtent l="0" t="0" r="23495" b="17145"/>
                <wp:wrapNone/>
                <wp:docPr id="84" name="椭圆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8686" cy="70736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C6676" w:rsidRDefault="001C6676" w:rsidP="001C6676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t>storage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5FC1E6" id="椭圆 84" o:spid="_x0000_s1053" style="position:absolute;left:0;text-align:left;margin-left:237.5pt;margin-top:10pt;width:89.65pt;height:55.7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" fillcolor="white [3201]" strokecolor="#f79646 [3209]" strokeweight="2pt">
                <v:textbox>
                  <w:txbxContent>
                    <w:p w:rsidR="001C6676" w:rsidRDefault="001C6676" w:rsidP="001C6676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t>storage</w:t>
                      </w:r>
                    </w:p>
                  </w:txbxContent>
                </v:textbox>
              </v:oval>
            </w:pict>
          </mc:Fallback>
        </mc:AlternateContent>
      </w:r>
    </w:p>
    <w:p w:rsidR="00A60559" w:rsidRDefault="001C6676" w:rsidP="00A60559"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1731453</wp:posOffset>
                </wp:positionH>
                <wp:positionV relativeFrom="paragraph">
                  <wp:posOffset>153694</wp:posOffset>
                </wp:positionV>
                <wp:extent cx="1285336" cy="94891"/>
                <wp:effectExtent l="0" t="57150" r="29210" b="19685"/>
                <wp:wrapNone/>
                <wp:docPr id="87" name="直接箭头连接符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85336" cy="948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C4DE3E" id="直接箭头连接符 87" o:spid="_x0000_s1026" type="#_x0000_t32" style="position:absolute;left:0;text-align:left;margin-left:136.35pt;margin-top:12.1pt;width:101.2pt;height:7.45pt;flip:x y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" strokecolor="#4579b8 [3044]">
                <v:stroke endarrow="block"/>
              </v:shape>
            </w:pict>
          </mc:Fallback>
        </mc:AlternateContent>
      </w:r>
    </w:p>
    <w:p w:rsidR="00A60559" w:rsidRDefault="001C6676" w:rsidP="00A60559"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1740080</wp:posOffset>
                </wp:positionH>
                <wp:positionV relativeFrom="paragraph">
                  <wp:posOffset>187804</wp:posOffset>
                </wp:positionV>
                <wp:extent cx="1319841" cy="759125"/>
                <wp:effectExtent l="38100" t="38100" r="33020" b="22225"/>
                <wp:wrapNone/>
                <wp:docPr id="88" name="直接箭头连接符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19841" cy="759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9B3896" id="直接箭头连接符 88" o:spid="_x0000_s1026" type="#_x0000_t32" style="position:absolute;left:0;text-align:left;margin-left:137pt;margin-top:14.8pt;width:103.9pt;height:59.75pt;flip:x y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" strokecolor="#4579b8 [3044]">
                <v:stroke endarrow="block"/>
              </v:shape>
            </w:pict>
          </mc:Fallback>
        </mc:AlternateContent>
      </w:r>
    </w:p>
    <w:p w:rsidR="00A60559" w:rsidRDefault="001C6676" w:rsidP="00A60559"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946450</wp:posOffset>
                </wp:positionH>
                <wp:positionV relativeFrom="paragraph">
                  <wp:posOffset>6254</wp:posOffset>
                </wp:positionV>
                <wp:extent cx="8626" cy="1371600"/>
                <wp:effectExtent l="38100" t="0" r="67945" b="57150"/>
                <wp:wrapNone/>
                <wp:docPr id="89" name="直接箭头连接符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26" cy="1371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1E0206" id="直接箭头连接符 89" o:spid="_x0000_s1026" type="#_x0000_t32" style="position:absolute;left:0;text-align:left;margin-left:74.5pt;margin-top:.5pt;width:.7pt;height:108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" strokecolor="#4579b8 [3044]">
                <v:stroke endarrow="block"/>
              </v:shape>
            </w:pict>
          </mc:Fallback>
        </mc:AlternateContent>
      </w:r>
    </w:p>
    <w:p w:rsidR="00A60559" w:rsidRDefault="001C6676" w:rsidP="00A60559"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3016346</wp:posOffset>
                </wp:positionH>
                <wp:positionV relativeFrom="paragraph">
                  <wp:posOffset>31427</wp:posOffset>
                </wp:positionV>
                <wp:extent cx="1173193" cy="802256"/>
                <wp:effectExtent l="0" t="0" r="27305" b="17145"/>
                <wp:wrapNone/>
                <wp:docPr id="85" name="椭圆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3193" cy="80225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C6676" w:rsidRDefault="001C6676" w:rsidP="001C6676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t>storage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椭圆 85" o:spid="_x0000_s1054" style="position:absolute;left:0;text-align:left;margin-left:237.5pt;margin-top:2.45pt;width:92.4pt;height:63.1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" fillcolor="white [3201]" strokecolor="#f79646 [3209]" strokeweight="2pt">
                <v:textbox>
                  <w:txbxContent>
                    <w:p w:rsidR="001C6676" w:rsidRDefault="001C6676" w:rsidP="001C6676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t>storage</w:t>
                      </w:r>
                    </w:p>
                  </w:txbxContent>
                </v:textbox>
              </v:oval>
            </w:pict>
          </mc:Fallback>
        </mc:AlternateContent>
      </w:r>
    </w:p>
    <w:p w:rsidR="00A60559" w:rsidRDefault="00A60559" w:rsidP="00A60559"/>
    <w:p w:rsidR="00A60559" w:rsidRPr="00A60559" w:rsidRDefault="00A60559" w:rsidP="00A60559">
      <w:pPr>
        <w:rPr>
          <w:rFonts w:hint="eastAsia"/>
        </w:rPr>
      </w:pPr>
    </w:p>
    <w:p w:rsidR="000D536D" w:rsidRDefault="000D536D" w:rsidP="00526071"/>
    <w:p w:rsidR="000D536D" w:rsidRDefault="000D536D" w:rsidP="00526071"/>
    <w:p w:rsidR="001C6676" w:rsidRDefault="001C6676" w:rsidP="00526071"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263728</wp:posOffset>
                </wp:positionH>
                <wp:positionV relativeFrom="paragraph">
                  <wp:posOffset>38100</wp:posOffset>
                </wp:positionV>
                <wp:extent cx="2329132" cy="483079"/>
                <wp:effectExtent l="0" t="0" r="14605" b="12700"/>
                <wp:wrapNone/>
                <wp:docPr id="90" name="矩形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9132" cy="48307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C6676" w:rsidRDefault="001C6676" w:rsidP="001C6676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n</w:t>
                            </w:r>
                            <w:r>
                              <w:t>ginx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90" o:spid="_x0000_s1055" style="position:absolute;left:0;text-align:left;margin-left:20.75pt;margin-top:3pt;width:183.4pt;height:38.0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" fillcolor="white [3201]" strokecolor="#f79646 [3209]" strokeweight="2pt">
                <v:textbox>
                  <w:txbxContent>
                    <w:p w:rsidR="001C6676" w:rsidRDefault="001C6676" w:rsidP="001C6676">
                      <w:pPr>
                        <w:jc w:val="center"/>
                      </w:pPr>
                      <w:proofErr w:type="spellStart"/>
                      <w:r>
                        <w:rPr>
                          <w:rFonts w:hint="eastAsia"/>
                        </w:rPr>
                        <w:t>n</w:t>
                      </w:r>
                      <w:r>
                        <w:t>ginx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:rsidR="001C6676" w:rsidRDefault="001C6676" w:rsidP="00526071"/>
    <w:p w:rsidR="001C6676" w:rsidRDefault="001C6676" w:rsidP="00526071"/>
    <w:p w:rsidR="001C6676" w:rsidRDefault="001C6676" w:rsidP="00526071">
      <w:pPr>
        <w:rPr>
          <w:rFonts w:hint="eastAsia"/>
        </w:rPr>
      </w:pPr>
    </w:p>
    <w:p w:rsidR="000D536D" w:rsidRDefault="000D536D" w:rsidP="00526071"/>
    <w:p w:rsidR="009B3910" w:rsidRDefault="009B3910" w:rsidP="00526071"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0D1250A" wp14:editId="6286B27E">
                <wp:simplePos x="0" y="0"/>
                <wp:positionH relativeFrom="column">
                  <wp:posOffset>2706298</wp:posOffset>
                </wp:positionH>
                <wp:positionV relativeFrom="paragraph">
                  <wp:posOffset>205368</wp:posOffset>
                </wp:positionV>
                <wp:extent cx="1104182" cy="672861"/>
                <wp:effectExtent l="0" t="0" r="20320" b="13335"/>
                <wp:wrapNone/>
                <wp:docPr id="93" name="矩形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182" cy="67286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B3910" w:rsidRDefault="009B3910" w:rsidP="009B3910">
                            <w:pPr>
                              <w:jc w:val="center"/>
                            </w:pPr>
                            <w:r>
                              <w:t>T</w:t>
                            </w:r>
                            <w:r>
                              <w:rPr>
                                <w:rFonts w:hint="eastAsia"/>
                              </w:rPr>
                              <w:t>racker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D1250A" id="矩形 93" o:spid="_x0000_s1056" style="position:absolute;left:0;text-align:left;margin-left:213.1pt;margin-top:16.15pt;width:86.95pt;height:53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" fillcolor="#4f81bd [3204]" strokecolor="#243f60 [1604]" strokeweight="2pt">
                <v:textbox>
                  <w:txbxContent>
                    <w:p w:rsidR="009B3910" w:rsidRDefault="009B3910" w:rsidP="009B3910">
                      <w:pPr>
                        <w:jc w:val="center"/>
                      </w:pPr>
                      <w:r>
                        <w:t>T</w:t>
                      </w:r>
                      <w:r>
                        <w:rPr>
                          <w:rFonts w:hint="eastAsia"/>
                        </w:rPr>
                        <w:t>racker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0D1250A" wp14:editId="6286B27E">
                <wp:simplePos x="0" y="0"/>
                <wp:positionH relativeFrom="column">
                  <wp:posOffset>4899588</wp:posOffset>
                </wp:positionH>
                <wp:positionV relativeFrom="paragraph">
                  <wp:posOffset>234603</wp:posOffset>
                </wp:positionV>
                <wp:extent cx="1104182" cy="672861"/>
                <wp:effectExtent l="0" t="0" r="20320" b="13335"/>
                <wp:wrapNone/>
                <wp:docPr id="92" name="矩形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182" cy="67286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B3910" w:rsidRDefault="009B3910" w:rsidP="009B3910">
                            <w:pPr>
                              <w:jc w:val="center"/>
                            </w:pPr>
                            <w:r>
                              <w:t>T</w:t>
                            </w:r>
                            <w:r>
                              <w:rPr>
                                <w:rFonts w:hint="eastAsia"/>
                              </w:rPr>
                              <w:t>racker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D1250A" id="矩形 92" o:spid="_x0000_s1057" style="position:absolute;left:0;text-align:left;margin-left:385.8pt;margin-top:18.45pt;width:86.95pt;height:53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" fillcolor="#4f81bd [3204]" strokecolor="#243f60 [1604]" strokeweight="2pt">
                <v:textbox>
                  <w:txbxContent>
                    <w:p w:rsidR="009B3910" w:rsidRDefault="009B3910" w:rsidP="009B3910">
                      <w:pPr>
                        <w:jc w:val="center"/>
                      </w:pPr>
                      <w:r>
                        <w:t>T</w:t>
                      </w:r>
                      <w:r>
                        <w:rPr>
                          <w:rFonts w:hint="eastAsia"/>
                        </w:rPr>
                        <w:t>racker</w:t>
                      </w:r>
                    </w:p>
                  </w:txbxContent>
                </v:textbox>
              </v:rect>
            </w:pict>
          </mc:Fallback>
        </mc:AlternateContent>
      </w:r>
    </w:p>
    <w:p w:rsidR="009B3910" w:rsidRDefault="009B3910" w:rsidP="00526071"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0D1250A" wp14:editId="6286B27E">
                <wp:simplePos x="0" y="0"/>
                <wp:positionH relativeFrom="column">
                  <wp:posOffset>310551</wp:posOffset>
                </wp:positionH>
                <wp:positionV relativeFrom="paragraph">
                  <wp:posOffset>9177</wp:posOffset>
                </wp:positionV>
                <wp:extent cx="1104182" cy="672861"/>
                <wp:effectExtent l="0" t="0" r="20320" b="13335"/>
                <wp:wrapNone/>
                <wp:docPr id="91" name="矩形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182" cy="67286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B3910" w:rsidRDefault="009B3910" w:rsidP="009B3910">
                            <w:pPr>
                              <w:jc w:val="center"/>
                            </w:pPr>
                            <w:r>
                              <w:t>T</w:t>
                            </w:r>
                            <w:r>
                              <w:rPr>
                                <w:rFonts w:hint="eastAsia"/>
                              </w:rPr>
                              <w:t>racker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D1250A" id="矩形 91" o:spid="_x0000_s1058" style="position:absolute;left:0;text-align:left;margin-left:24.45pt;margin-top:.7pt;width:86.95pt;height:53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" fillcolor="#4f81bd [3204]" strokecolor="#243f60 [1604]" strokeweight="2pt">
                <v:textbox>
                  <w:txbxContent>
                    <w:p w:rsidR="009B3910" w:rsidRDefault="009B3910" w:rsidP="009B3910">
                      <w:pPr>
                        <w:jc w:val="center"/>
                      </w:pPr>
                      <w:r>
                        <w:t>T</w:t>
                      </w:r>
                      <w:r>
                        <w:rPr>
                          <w:rFonts w:hint="eastAsia"/>
                        </w:rPr>
                        <w:t>racker</w:t>
                      </w:r>
                    </w:p>
                  </w:txbxContent>
                </v:textbox>
              </v:rect>
            </w:pict>
          </mc:Fallback>
        </mc:AlternateContent>
      </w:r>
    </w:p>
    <w:p w:rsidR="009B3910" w:rsidRDefault="009B3910" w:rsidP="00526071"/>
    <w:p w:rsidR="009B3910" w:rsidRDefault="006F0FC0" w:rsidP="00526071"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3172065</wp:posOffset>
                </wp:positionH>
                <wp:positionV relativeFrom="paragraph">
                  <wp:posOffset>233632</wp:posOffset>
                </wp:positionV>
                <wp:extent cx="0" cy="896572"/>
                <wp:effectExtent l="76200" t="0" r="57150" b="56515"/>
                <wp:wrapNone/>
                <wp:docPr id="96" name="直接箭头连接符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965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066DEF" id="直接箭头连接符 96" o:spid="_x0000_s1026" type="#_x0000_t32" style="position:absolute;left:0;text-align:left;margin-left:249.75pt;margin-top:18.4pt;width:0;height:70.6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" strokecolor="#4579b8 [3044]">
                <v:stroke endarrow="block"/>
              </v:shape>
            </w:pict>
          </mc:Fallback>
        </mc:AlternateContent>
      </w:r>
    </w:p>
    <w:p w:rsidR="009B3910" w:rsidRDefault="006F0FC0" w:rsidP="00526071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3560253</wp:posOffset>
                </wp:positionH>
                <wp:positionV relativeFrom="paragraph">
                  <wp:posOffset>26203</wp:posOffset>
                </wp:positionV>
                <wp:extent cx="1733910" cy="862066"/>
                <wp:effectExtent l="38100" t="0" r="19050" b="52705"/>
                <wp:wrapNone/>
                <wp:docPr id="97" name="直接箭头连接符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33910" cy="8620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18A4CA" id="直接箭头连接符 97" o:spid="_x0000_s1026" type="#_x0000_t32" style="position:absolute;left:0;text-align:left;margin-left:280.35pt;margin-top:2.05pt;width:136.55pt;height:67.9pt;flip:x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" strokecolor="#4579b8 [3044]">
                <v:stroke endarrow="block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1032713</wp:posOffset>
                </wp:positionH>
                <wp:positionV relativeFrom="paragraph">
                  <wp:posOffset>34829</wp:posOffset>
                </wp:positionV>
                <wp:extent cx="1768415" cy="854015"/>
                <wp:effectExtent l="0" t="0" r="80010" b="60960"/>
                <wp:wrapNone/>
                <wp:docPr id="95" name="直接箭头连接符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68415" cy="8540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9E8BB5" id="直接箭头连接符 95" o:spid="_x0000_s1026" type="#_x0000_t32" style="position:absolute;left:0;text-align:left;margin-left:81.3pt;margin-top:2.75pt;width:139.25pt;height:67.2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" strokecolor="#4579b8 [3044]">
                <v:stroke endarrow="block"/>
              </v:shape>
            </w:pict>
          </mc:Fallback>
        </mc:AlternateContent>
      </w:r>
    </w:p>
    <w:p w:rsidR="009B3910" w:rsidRDefault="009B3910" w:rsidP="00526071"/>
    <w:p w:rsidR="009B3910" w:rsidRDefault="009B3910" w:rsidP="00526071"/>
    <w:p w:rsidR="009B3910" w:rsidRDefault="009B3910" w:rsidP="00526071">
      <w:pPr>
        <w:rPr>
          <w:rFonts w:hint="eastAsia"/>
        </w:rPr>
      </w:pPr>
    </w:p>
    <w:p w:rsidR="009B3910" w:rsidRDefault="006F0FC0" w:rsidP="00526071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C5E307F" wp14:editId="547759B1">
                <wp:simplePos x="0" y="0"/>
                <wp:positionH relativeFrom="column">
                  <wp:posOffset>1889185</wp:posOffset>
                </wp:positionH>
                <wp:positionV relativeFrom="paragraph">
                  <wp:posOffset>77003</wp:posOffset>
                </wp:positionV>
                <wp:extent cx="2329132" cy="483079"/>
                <wp:effectExtent l="0" t="0" r="14605" b="12700"/>
                <wp:wrapNone/>
                <wp:docPr id="94" name="矩形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9132" cy="48307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F0FC0" w:rsidRDefault="006F0FC0" w:rsidP="006F0FC0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n</w:t>
                            </w:r>
                            <w:r>
                              <w:t>ginx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5E307F" id="矩形 94" o:spid="_x0000_s1059" style="position:absolute;left:0;text-align:left;margin-left:148.75pt;margin-top:6.05pt;width:183.4pt;height:38.0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" fillcolor="white [3201]" strokecolor="#f79646 [3209]" strokeweight="2pt">
                <v:textbox>
                  <w:txbxContent>
                    <w:p w:rsidR="006F0FC0" w:rsidRDefault="006F0FC0" w:rsidP="006F0FC0">
                      <w:pPr>
                        <w:jc w:val="center"/>
                      </w:pPr>
                      <w:proofErr w:type="spellStart"/>
                      <w:r>
                        <w:rPr>
                          <w:rFonts w:hint="eastAsia"/>
                        </w:rPr>
                        <w:t>n</w:t>
                      </w:r>
                      <w:r>
                        <w:t>ginx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:rsidR="000D536D" w:rsidRDefault="000D536D" w:rsidP="00526071"/>
    <w:p w:rsidR="000D536D" w:rsidRDefault="000D536D" w:rsidP="00526071">
      <w:pPr>
        <w:rPr>
          <w:rFonts w:hint="eastAsia"/>
        </w:rPr>
      </w:pPr>
    </w:p>
    <w:p w:rsidR="00F31E44" w:rsidRDefault="00F31E44" w:rsidP="00526071">
      <w:pPr>
        <w:rPr>
          <w:rFonts w:hint="eastAsia"/>
        </w:rPr>
      </w:pPr>
    </w:p>
    <w:p w:rsidR="00F31E44" w:rsidRDefault="00065D5F" w:rsidP="00065D5F">
      <w:pPr>
        <w:pStyle w:val="1"/>
      </w:pPr>
      <w:r>
        <w:rPr>
          <w:rFonts w:hint="eastAsia"/>
        </w:rPr>
        <w:t>1</w:t>
      </w:r>
      <w:r>
        <w:t xml:space="preserve">6 </w:t>
      </w:r>
      <w:proofErr w:type="spellStart"/>
      <w:r>
        <w:rPr>
          <w:rFonts w:hint="eastAsia"/>
        </w:rPr>
        <w:t>fdfs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的整合</w:t>
      </w:r>
    </w:p>
    <w:p w:rsidR="00253E49" w:rsidRDefault="00253E49" w:rsidP="00253E49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46"/>
      </w:tblGrid>
      <w:tr w:rsidR="00690184" w:rsidTr="00690184">
        <w:tc>
          <w:tcPr>
            <w:tcW w:w="11046" w:type="dxa"/>
          </w:tcPr>
          <w:p w:rsidR="00690184" w:rsidRDefault="00690184" w:rsidP="00253E49">
            <w:r>
              <w:rPr>
                <w:rFonts w:hint="eastAsia"/>
              </w:rPr>
              <w:t>1</w:t>
            </w:r>
            <w:r>
              <w:t xml:space="preserve"> </w:t>
            </w:r>
            <w:r>
              <w:rPr>
                <w:rFonts w:hint="eastAsia"/>
              </w:rPr>
              <w:t>通过</w:t>
            </w:r>
            <w:r>
              <w:rPr>
                <w:rFonts w:hint="eastAsia"/>
              </w:rPr>
              <w:t>git</w:t>
            </w:r>
            <w:r>
              <w:rPr>
                <w:rFonts w:hint="eastAsia"/>
              </w:rPr>
              <w:t>下载</w:t>
            </w:r>
            <w:proofErr w:type="spellStart"/>
            <w:r>
              <w:rPr>
                <w:rFonts w:hint="eastAsia"/>
              </w:rPr>
              <w:t>fdfs</w:t>
            </w:r>
            <w:proofErr w:type="spellEnd"/>
            <w:r>
              <w:rPr>
                <w:rFonts w:hint="eastAsia"/>
              </w:rPr>
              <w:t>的客户端</w:t>
            </w:r>
          </w:p>
          <w:p w:rsidR="008F1B77" w:rsidRDefault="0061683E" w:rsidP="001100ED">
            <w:pPr>
              <w:rPr>
                <w:rFonts w:ascii="Verdana" w:hAnsi="Verdana"/>
                <w:sz w:val="20"/>
                <w:szCs w:val="20"/>
                <w:shd w:val="clear" w:color="auto" w:fill="FEFEF2"/>
              </w:rPr>
            </w:pPr>
            <w:hyperlink r:id="rId34" w:history="1">
              <w:r w:rsidRPr="00D44928">
                <w:rPr>
                  <w:rStyle w:val="a7"/>
                  <w:rFonts w:ascii="Verdana" w:hAnsi="Verdana"/>
                  <w:sz w:val="20"/>
                  <w:szCs w:val="20"/>
                  <w:shd w:val="clear" w:color="auto" w:fill="FEFEF2"/>
                </w:rPr>
                <w:t>https://github.com/happyfish100/fastdfs-client-java</w:t>
              </w:r>
            </w:hyperlink>
          </w:p>
          <w:p w:rsidR="0061683E" w:rsidRDefault="0061683E" w:rsidP="001100ED">
            <w:r>
              <w:rPr>
                <w:noProof/>
              </w:rPr>
              <w:lastRenderedPageBreak/>
              <w:drawing>
                <wp:inline distT="0" distB="0" distL="0" distR="0" wp14:anchorId="161D5C1E" wp14:editId="4CB27C11">
                  <wp:extent cx="7020560" cy="505460"/>
                  <wp:effectExtent l="0" t="0" r="8890" b="8890"/>
                  <wp:docPr id="98" name="图片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20560" cy="505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C760C" w:rsidRPr="008F1B77" w:rsidRDefault="005C760C" w:rsidP="00253E49">
            <w:pPr>
              <w:rPr>
                <w:rFonts w:hint="eastAsia"/>
              </w:rPr>
            </w:pPr>
          </w:p>
          <w:p w:rsidR="00690184" w:rsidRDefault="00690184" w:rsidP="00253E49">
            <w:r>
              <w:rPr>
                <w:rFonts w:hint="eastAsia"/>
              </w:rPr>
              <w:t>2</w:t>
            </w:r>
            <w:r>
              <w:t xml:space="preserve"> </w:t>
            </w:r>
            <w:r>
              <w:rPr>
                <w:rFonts w:hint="eastAsia"/>
              </w:rPr>
              <w:t>将</w:t>
            </w:r>
            <w:proofErr w:type="spellStart"/>
            <w:r>
              <w:rPr>
                <w:rFonts w:hint="eastAsia"/>
              </w:rPr>
              <w:t>fdfs</w:t>
            </w:r>
            <w:proofErr w:type="spellEnd"/>
            <w:r>
              <w:rPr>
                <w:rFonts w:hint="eastAsia"/>
              </w:rPr>
              <w:t>的客户端打包到本地</w:t>
            </w:r>
            <w:r>
              <w:rPr>
                <w:rFonts w:hint="eastAsia"/>
              </w:rPr>
              <w:t>maven</w:t>
            </w:r>
            <w:r>
              <w:rPr>
                <w:rFonts w:hint="eastAsia"/>
              </w:rPr>
              <w:t>仓库中</w:t>
            </w:r>
          </w:p>
          <w:p w:rsidR="0061683E" w:rsidRDefault="0061683E" w:rsidP="00253E49">
            <w:r>
              <w:rPr>
                <w:rFonts w:hint="eastAsia"/>
              </w:rPr>
              <w:t>导入</w:t>
            </w:r>
            <w:r>
              <w:rPr>
                <w:rFonts w:hint="eastAsia"/>
              </w:rPr>
              <w:t>maven</w:t>
            </w:r>
          </w:p>
          <w:p w:rsidR="0051032F" w:rsidRDefault="0051032F" w:rsidP="00253E49">
            <w:r>
              <w:rPr>
                <w:noProof/>
              </w:rPr>
              <w:drawing>
                <wp:inline distT="0" distB="0" distL="0" distR="0" wp14:anchorId="4F5ACC6F" wp14:editId="6B914AE3">
                  <wp:extent cx="7020560" cy="4519295"/>
                  <wp:effectExtent l="0" t="0" r="8890" b="0"/>
                  <wp:docPr id="99" name="图片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20560" cy="4519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1032F" w:rsidRDefault="00C5445B" w:rsidP="00253E49">
            <w:r>
              <w:rPr>
                <w:noProof/>
              </w:rPr>
              <w:lastRenderedPageBreak/>
              <w:drawing>
                <wp:inline distT="0" distB="0" distL="0" distR="0" wp14:anchorId="5BE4A183" wp14:editId="588B65A2">
                  <wp:extent cx="4104762" cy="3114286"/>
                  <wp:effectExtent l="0" t="0" r="0" b="0"/>
                  <wp:docPr id="100" name="图片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4762" cy="31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5445B" w:rsidRDefault="00C5445B" w:rsidP="00253E49">
            <w:pPr>
              <w:rPr>
                <w:rFonts w:hint="eastAsia"/>
              </w:rPr>
            </w:pPr>
          </w:p>
          <w:p w:rsidR="0051032F" w:rsidRDefault="00565513" w:rsidP="00253E49">
            <w:r>
              <w:rPr>
                <w:rFonts w:hint="eastAsia"/>
              </w:rPr>
              <w:t>3</w:t>
            </w:r>
            <w:r w:rsidR="00800902">
              <w:t xml:space="preserve"> </w:t>
            </w:r>
            <w:r w:rsidR="00800902">
              <w:rPr>
                <w:rFonts w:hint="eastAsia"/>
              </w:rPr>
              <w:t>将</w:t>
            </w:r>
            <w:proofErr w:type="spellStart"/>
            <w:r w:rsidR="00800902">
              <w:rPr>
                <w:rFonts w:hint="eastAsia"/>
              </w:rPr>
              <w:t>fdfs</w:t>
            </w:r>
            <w:proofErr w:type="spellEnd"/>
            <w:r w:rsidR="00800902">
              <w:rPr>
                <w:rFonts w:hint="eastAsia"/>
              </w:rPr>
              <w:t>整合到</w:t>
            </w:r>
            <w:r w:rsidR="00800902">
              <w:rPr>
                <w:rFonts w:hint="eastAsia"/>
              </w:rPr>
              <w:t>pom</w:t>
            </w:r>
            <w:r w:rsidR="00800902">
              <w:rPr>
                <w:rFonts w:hint="eastAsia"/>
              </w:rPr>
              <w:t>中</w:t>
            </w:r>
          </w:p>
          <w:p w:rsidR="00800902" w:rsidRDefault="00800902" w:rsidP="0080090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FF0000"/>
                <w:kern w:val="0"/>
                <w:sz w:val="21"/>
                <w:szCs w:val="21"/>
                <w:shd w:val="clear" w:color="auto" w:fill="EFEFEF"/>
              </w:rPr>
            </w:pPr>
            <w:r w:rsidRPr="00800902">
              <w:rPr>
                <w:rFonts w:ascii="宋体" w:eastAsia="宋体" w:hAnsi="宋体" w:cs="宋体" w:hint="eastAsia"/>
                <w:color w:val="FF0000"/>
                <w:kern w:val="0"/>
                <w:sz w:val="21"/>
                <w:szCs w:val="21"/>
                <w:shd w:val="clear" w:color="auto" w:fill="EFEFEF"/>
              </w:rPr>
              <w:t>&lt;</w:t>
            </w:r>
            <w:r w:rsidRPr="00800902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1"/>
                <w:szCs w:val="21"/>
                <w:shd w:val="clear" w:color="auto" w:fill="EFEFEF"/>
              </w:rPr>
              <w:t>dependency</w:t>
            </w:r>
            <w:r w:rsidRPr="00800902">
              <w:rPr>
                <w:rFonts w:ascii="宋体" w:eastAsia="宋体" w:hAnsi="宋体" w:cs="宋体" w:hint="eastAsia"/>
                <w:color w:val="FF0000"/>
                <w:kern w:val="0"/>
                <w:sz w:val="21"/>
                <w:szCs w:val="21"/>
                <w:shd w:val="clear" w:color="auto" w:fill="EFEFEF"/>
              </w:rPr>
              <w:t>&gt;</w:t>
            </w:r>
            <w:r w:rsidRPr="00800902">
              <w:rPr>
                <w:rFonts w:ascii="宋体" w:eastAsia="宋体" w:hAnsi="宋体" w:cs="宋体" w:hint="eastAsia"/>
                <w:color w:val="FF0000"/>
                <w:kern w:val="0"/>
                <w:sz w:val="21"/>
                <w:szCs w:val="21"/>
              </w:rPr>
              <w:br/>
              <w:t xml:space="preserve">    </w:t>
            </w:r>
            <w:r w:rsidRPr="00800902">
              <w:rPr>
                <w:rFonts w:ascii="宋体" w:eastAsia="宋体" w:hAnsi="宋体" w:cs="宋体" w:hint="eastAsia"/>
                <w:color w:val="FF0000"/>
                <w:kern w:val="0"/>
                <w:sz w:val="21"/>
                <w:szCs w:val="21"/>
                <w:shd w:val="clear" w:color="auto" w:fill="EFEFEF"/>
              </w:rPr>
              <w:t>&lt;</w:t>
            </w:r>
            <w:proofErr w:type="spellStart"/>
            <w:r w:rsidRPr="00800902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1"/>
                <w:szCs w:val="21"/>
                <w:shd w:val="clear" w:color="auto" w:fill="EFEFEF"/>
              </w:rPr>
              <w:t>groupId</w:t>
            </w:r>
            <w:proofErr w:type="spellEnd"/>
            <w:r w:rsidRPr="00800902">
              <w:rPr>
                <w:rFonts w:ascii="宋体" w:eastAsia="宋体" w:hAnsi="宋体" w:cs="宋体" w:hint="eastAsia"/>
                <w:color w:val="FF0000"/>
                <w:kern w:val="0"/>
                <w:sz w:val="21"/>
                <w:szCs w:val="21"/>
                <w:shd w:val="clear" w:color="auto" w:fill="EFEFEF"/>
              </w:rPr>
              <w:t>&gt;</w:t>
            </w:r>
            <w:proofErr w:type="spellStart"/>
            <w:r w:rsidRPr="00800902">
              <w:rPr>
                <w:rFonts w:ascii="宋体" w:eastAsia="宋体" w:hAnsi="宋体" w:cs="宋体" w:hint="eastAsia"/>
                <w:color w:val="FF0000"/>
                <w:kern w:val="0"/>
                <w:sz w:val="21"/>
                <w:szCs w:val="21"/>
              </w:rPr>
              <w:t>org.csource</w:t>
            </w:r>
            <w:proofErr w:type="spellEnd"/>
            <w:r w:rsidRPr="00800902">
              <w:rPr>
                <w:rFonts w:ascii="宋体" w:eastAsia="宋体" w:hAnsi="宋体" w:cs="宋体" w:hint="eastAsia"/>
                <w:color w:val="FF0000"/>
                <w:kern w:val="0"/>
                <w:sz w:val="21"/>
                <w:szCs w:val="21"/>
                <w:shd w:val="clear" w:color="auto" w:fill="EFEFEF"/>
              </w:rPr>
              <w:t>&lt;/</w:t>
            </w:r>
            <w:proofErr w:type="spellStart"/>
            <w:r w:rsidRPr="00800902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1"/>
                <w:szCs w:val="21"/>
                <w:shd w:val="clear" w:color="auto" w:fill="EFEFEF"/>
              </w:rPr>
              <w:t>groupId</w:t>
            </w:r>
            <w:proofErr w:type="spellEnd"/>
            <w:r w:rsidRPr="00800902">
              <w:rPr>
                <w:rFonts w:ascii="宋体" w:eastAsia="宋体" w:hAnsi="宋体" w:cs="宋体" w:hint="eastAsia"/>
                <w:color w:val="FF0000"/>
                <w:kern w:val="0"/>
                <w:sz w:val="21"/>
                <w:szCs w:val="21"/>
                <w:shd w:val="clear" w:color="auto" w:fill="EFEFEF"/>
              </w:rPr>
              <w:t>&gt;</w:t>
            </w:r>
            <w:r w:rsidRPr="00800902">
              <w:rPr>
                <w:rFonts w:ascii="宋体" w:eastAsia="宋体" w:hAnsi="宋体" w:cs="宋体" w:hint="eastAsia"/>
                <w:color w:val="FF0000"/>
                <w:kern w:val="0"/>
                <w:sz w:val="21"/>
                <w:szCs w:val="21"/>
              </w:rPr>
              <w:br/>
              <w:t xml:space="preserve">    </w:t>
            </w:r>
            <w:r w:rsidRPr="00800902">
              <w:rPr>
                <w:rFonts w:ascii="宋体" w:eastAsia="宋体" w:hAnsi="宋体" w:cs="宋体" w:hint="eastAsia"/>
                <w:color w:val="FF0000"/>
                <w:kern w:val="0"/>
                <w:sz w:val="21"/>
                <w:szCs w:val="21"/>
                <w:shd w:val="clear" w:color="auto" w:fill="EFEFEF"/>
              </w:rPr>
              <w:t>&lt;</w:t>
            </w:r>
            <w:proofErr w:type="spellStart"/>
            <w:r w:rsidRPr="00800902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1"/>
                <w:szCs w:val="21"/>
                <w:shd w:val="clear" w:color="auto" w:fill="EFEFEF"/>
              </w:rPr>
              <w:t>artifactId</w:t>
            </w:r>
            <w:proofErr w:type="spellEnd"/>
            <w:r w:rsidRPr="00800902">
              <w:rPr>
                <w:rFonts w:ascii="宋体" w:eastAsia="宋体" w:hAnsi="宋体" w:cs="宋体" w:hint="eastAsia"/>
                <w:color w:val="FF0000"/>
                <w:kern w:val="0"/>
                <w:sz w:val="21"/>
                <w:szCs w:val="21"/>
                <w:shd w:val="clear" w:color="auto" w:fill="EFEFEF"/>
              </w:rPr>
              <w:t>&gt;</w:t>
            </w:r>
            <w:proofErr w:type="spellStart"/>
            <w:r w:rsidRPr="00800902">
              <w:rPr>
                <w:rFonts w:ascii="宋体" w:eastAsia="宋体" w:hAnsi="宋体" w:cs="宋体" w:hint="eastAsia"/>
                <w:color w:val="FF0000"/>
                <w:kern w:val="0"/>
                <w:sz w:val="21"/>
                <w:szCs w:val="21"/>
              </w:rPr>
              <w:t>fastdfs</w:t>
            </w:r>
            <w:proofErr w:type="spellEnd"/>
            <w:r w:rsidRPr="00800902">
              <w:rPr>
                <w:rFonts w:ascii="宋体" w:eastAsia="宋体" w:hAnsi="宋体" w:cs="宋体" w:hint="eastAsia"/>
                <w:color w:val="FF0000"/>
                <w:kern w:val="0"/>
                <w:sz w:val="21"/>
                <w:szCs w:val="21"/>
              </w:rPr>
              <w:t>-client-java</w:t>
            </w:r>
            <w:r w:rsidRPr="00800902">
              <w:rPr>
                <w:rFonts w:ascii="宋体" w:eastAsia="宋体" w:hAnsi="宋体" w:cs="宋体" w:hint="eastAsia"/>
                <w:color w:val="FF0000"/>
                <w:kern w:val="0"/>
                <w:sz w:val="21"/>
                <w:szCs w:val="21"/>
                <w:shd w:val="clear" w:color="auto" w:fill="EFEFEF"/>
              </w:rPr>
              <w:t>&lt;/</w:t>
            </w:r>
            <w:proofErr w:type="spellStart"/>
            <w:r w:rsidRPr="00800902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1"/>
                <w:szCs w:val="21"/>
                <w:shd w:val="clear" w:color="auto" w:fill="EFEFEF"/>
              </w:rPr>
              <w:t>artifactId</w:t>
            </w:r>
            <w:proofErr w:type="spellEnd"/>
            <w:r w:rsidRPr="00800902">
              <w:rPr>
                <w:rFonts w:ascii="宋体" w:eastAsia="宋体" w:hAnsi="宋体" w:cs="宋体" w:hint="eastAsia"/>
                <w:color w:val="FF0000"/>
                <w:kern w:val="0"/>
                <w:sz w:val="21"/>
                <w:szCs w:val="21"/>
                <w:shd w:val="clear" w:color="auto" w:fill="EFEFEF"/>
              </w:rPr>
              <w:t>&gt;</w:t>
            </w:r>
            <w:r w:rsidRPr="00800902">
              <w:rPr>
                <w:rFonts w:ascii="宋体" w:eastAsia="宋体" w:hAnsi="宋体" w:cs="宋体" w:hint="eastAsia"/>
                <w:color w:val="FF0000"/>
                <w:kern w:val="0"/>
                <w:sz w:val="21"/>
                <w:szCs w:val="21"/>
              </w:rPr>
              <w:br/>
              <w:t xml:space="preserve">    </w:t>
            </w:r>
            <w:r w:rsidRPr="00800902">
              <w:rPr>
                <w:rFonts w:ascii="宋体" w:eastAsia="宋体" w:hAnsi="宋体" w:cs="宋体" w:hint="eastAsia"/>
                <w:color w:val="FF0000"/>
                <w:kern w:val="0"/>
                <w:sz w:val="21"/>
                <w:szCs w:val="21"/>
                <w:shd w:val="clear" w:color="auto" w:fill="EFEFEF"/>
              </w:rPr>
              <w:t>&lt;</w:t>
            </w:r>
            <w:r w:rsidRPr="00800902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1"/>
                <w:szCs w:val="21"/>
                <w:shd w:val="clear" w:color="auto" w:fill="EFEFEF"/>
              </w:rPr>
              <w:t>version</w:t>
            </w:r>
            <w:r w:rsidRPr="00800902">
              <w:rPr>
                <w:rFonts w:ascii="宋体" w:eastAsia="宋体" w:hAnsi="宋体" w:cs="宋体" w:hint="eastAsia"/>
                <w:color w:val="FF0000"/>
                <w:kern w:val="0"/>
                <w:sz w:val="21"/>
                <w:szCs w:val="21"/>
                <w:shd w:val="clear" w:color="auto" w:fill="EFEFEF"/>
              </w:rPr>
              <w:t>&gt;</w:t>
            </w:r>
            <w:r w:rsidRPr="00800902">
              <w:rPr>
                <w:rFonts w:ascii="宋体" w:eastAsia="宋体" w:hAnsi="宋体" w:cs="宋体" w:hint="eastAsia"/>
                <w:color w:val="FF0000"/>
                <w:kern w:val="0"/>
                <w:sz w:val="21"/>
                <w:szCs w:val="21"/>
              </w:rPr>
              <w:t>1.27-SNAPSHOT</w:t>
            </w:r>
            <w:r w:rsidRPr="00800902">
              <w:rPr>
                <w:rFonts w:ascii="宋体" w:eastAsia="宋体" w:hAnsi="宋体" w:cs="宋体" w:hint="eastAsia"/>
                <w:color w:val="FF0000"/>
                <w:kern w:val="0"/>
                <w:sz w:val="21"/>
                <w:szCs w:val="21"/>
                <w:shd w:val="clear" w:color="auto" w:fill="EFEFEF"/>
              </w:rPr>
              <w:t>&lt;/</w:t>
            </w:r>
            <w:r w:rsidRPr="00800902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1"/>
                <w:szCs w:val="21"/>
                <w:shd w:val="clear" w:color="auto" w:fill="EFEFEF"/>
              </w:rPr>
              <w:t>version</w:t>
            </w:r>
            <w:r w:rsidRPr="00800902">
              <w:rPr>
                <w:rFonts w:ascii="宋体" w:eastAsia="宋体" w:hAnsi="宋体" w:cs="宋体" w:hint="eastAsia"/>
                <w:color w:val="FF0000"/>
                <w:kern w:val="0"/>
                <w:sz w:val="21"/>
                <w:szCs w:val="21"/>
                <w:shd w:val="clear" w:color="auto" w:fill="EFEFEF"/>
              </w:rPr>
              <w:t>&gt;</w:t>
            </w:r>
            <w:r w:rsidRPr="00800902">
              <w:rPr>
                <w:rFonts w:ascii="宋体" w:eastAsia="宋体" w:hAnsi="宋体" w:cs="宋体" w:hint="eastAsia"/>
                <w:color w:val="FF0000"/>
                <w:kern w:val="0"/>
                <w:sz w:val="21"/>
                <w:szCs w:val="21"/>
              </w:rPr>
              <w:br/>
            </w:r>
            <w:r w:rsidRPr="00800902">
              <w:rPr>
                <w:rFonts w:ascii="宋体" w:eastAsia="宋体" w:hAnsi="宋体" w:cs="宋体" w:hint="eastAsia"/>
                <w:color w:val="FF0000"/>
                <w:kern w:val="0"/>
                <w:sz w:val="21"/>
                <w:szCs w:val="21"/>
                <w:shd w:val="clear" w:color="auto" w:fill="EFEFEF"/>
              </w:rPr>
              <w:t>&lt;/</w:t>
            </w:r>
            <w:r w:rsidRPr="00800902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1"/>
                <w:szCs w:val="21"/>
                <w:shd w:val="clear" w:color="auto" w:fill="EFEFEF"/>
              </w:rPr>
              <w:t>dependency</w:t>
            </w:r>
            <w:r w:rsidRPr="00800902">
              <w:rPr>
                <w:rFonts w:ascii="宋体" w:eastAsia="宋体" w:hAnsi="宋体" w:cs="宋体" w:hint="eastAsia"/>
                <w:color w:val="FF0000"/>
                <w:kern w:val="0"/>
                <w:sz w:val="21"/>
                <w:szCs w:val="21"/>
                <w:shd w:val="clear" w:color="auto" w:fill="EFEFEF"/>
              </w:rPr>
              <w:t>&gt;</w:t>
            </w:r>
          </w:p>
          <w:p w:rsidR="00397D7A" w:rsidRDefault="00397D7A" w:rsidP="0080090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FF0000"/>
                <w:kern w:val="0"/>
                <w:sz w:val="21"/>
                <w:szCs w:val="21"/>
                <w:shd w:val="clear" w:color="auto" w:fill="EFEFEF"/>
              </w:rPr>
            </w:pPr>
          </w:p>
          <w:p w:rsidR="00397D7A" w:rsidRDefault="00565513" w:rsidP="0080090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</w:pPr>
            <w:r>
              <w:t xml:space="preserve">4 </w:t>
            </w:r>
            <w:r>
              <w:rPr>
                <w:rFonts w:hint="eastAsia"/>
              </w:rPr>
              <w:t>实现</w:t>
            </w:r>
            <w:proofErr w:type="spellStart"/>
            <w:r>
              <w:rPr>
                <w:rFonts w:hint="eastAsia"/>
              </w:rPr>
              <w:t>spu</w:t>
            </w:r>
            <w:proofErr w:type="spellEnd"/>
            <w:r>
              <w:rPr>
                <w:rFonts w:hint="eastAsia"/>
              </w:rPr>
              <w:t>图片的上</w:t>
            </w:r>
            <w:proofErr w:type="gramStart"/>
            <w:r>
              <w:rPr>
                <w:rFonts w:hint="eastAsia"/>
              </w:rPr>
              <w:t>传工具</w:t>
            </w:r>
            <w:proofErr w:type="gramEnd"/>
            <w:r>
              <w:rPr>
                <w:rFonts w:hint="eastAsia"/>
              </w:rPr>
              <w:t>类</w:t>
            </w:r>
          </w:p>
          <w:p w:rsidR="00F4067D" w:rsidRPr="00800902" w:rsidRDefault="00B6241C" w:rsidP="0080090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 w:hint="eastAsia"/>
                <w:color w:val="FF0000"/>
                <w:kern w:val="0"/>
                <w:sz w:val="21"/>
                <w:szCs w:val="21"/>
              </w:rPr>
            </w:pPr>
            <w:r w:rsidRPr="00B6241C">
              <w:rPr>
                <w:rFonts w:ascii="宋体" w:eastAsia="宋体" w:hAnsi="宋体" w:cs="宋体"/>
                <w:color w:val="FF0000"/>
                <w:kern w:val="0"/>
                <w:sz w:val="21"/>
                <w:szCs w:val="21"/>
              </w:rPr>
              <w:object w:dxaOrig="2112" w:dyaOrig="81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05.75pt;height:40.5pt" o:ole="">
                  <v:imagedata r:id="rId38" o:title=""/>
                </v:shape>
                <o:OLEObject Type="Embed" ProgID="Package" ShapeID="_x0000_i1025" DrawAspect="Content" ObjectID="_1620565575" r:id="rId39"/>
              </w:object>
            </w:r>
          </w:p>
          <w:p w:rsidR="00800902" w:rsidRPr="00800902" w:rsidRDefault="00800902" w:rsidP="00253E49">
            <w:pPr>
              <w:rPr>
                <w:rFonts w:hint="eastAsia"/>
              </w:rPr>
            </w:pPr>
          </w:p>
          <w:p w:rsidR="0061683E" w:rsidRDefault="00022D3E" w:rsidP="00253E49">
            <w:r>
              <w:rPr>
                <w:rFonts w:hint="eastAsia"/>
              </w:rPr>
              <w:t>5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spu</w:t>
            </w:r>
            <w:proofErr w:type="spellEnd"/>
            <w:r>
              <w:rPr>
                <w:rFonts w:hint="eastAsia"/>
              </w:rPr>
              <w:t>保存涉及到的数据结构</w:t>
            </w:r>
          </w:p>
          <w:p w:rsidR="00C3221E" w:rsidRDefault="007F759C" w:rsidP="00253E49">
            <w:proofErr w:type="spellStart"/>
            <w:r>
              <w:t>P</w:t>
            </w:r>
            <w:r>
              <w:rPr>
                <w:rFonts w:hint="eastAsia"/>
              </w:rPr>
              <w:t>ms</w:t>
            </w:r>
            <w:r>
              <w:t>_product_info</w:t>
            </w:r>
            <w:proofErr w:type="spellEnd"/>
          </w:p>
          <w:p w:rsidR="00B012D8" w:rsidRDefault="00B012D8" w:rsidP="00253E49">
            <w:proofErr w:type="spellStart"/>
            <w:r>
              <w:t>Pms_product_image</w:t>
            </w:r>
            <w:proofErr w:type="spellEnd"/>
          </w:p>
          <w:p w:rsidR="00414525" w:rsidRDefault="00414525" w:rsidP="00253E49">
            <w:proofErr w:type="spellStart"/>
            <w:r>
              <w:t>Pms_product_</w:t>
            </w:r>
            <w:r w:rsidR="004E63CC">
              <w:t>sale_</w:t>
            </w:r>
            <w:r>
              <w:t>attr</w:t>
            </w:r>
            <w:proofErr w:type="spellEnd"/>
          </w:p>
          <w:p w:rsidR="00A65F67" w:rsidRDefault="004E63CC" w:rsidP="00253E49">
            <w:pPr>
              <w:rPr>
                <w:rFonts w:hint="eastAsia"/>
              </w:rPr>
            </w:pPr>
            <w:proofErr w:type="spellStart"/>
            <w:r>
              <w:t>Pms_procuct_sale_attr_value</w:t>
            </w:r>
            <w:proofErr w:type="spellEnd"/>
          </w:p>
          <w:p w:rsidR="00A65F67" w:rsidRDefault="00A65F67" w:rsidP="00253E49">
            <w:pPr>
              <w:rPr>
                <w:rFonts w:hint="eastAsia"/>
              </w:rPr>
            </w:pPr>
            <w:proofErr w:type="spellStart"/>
            <w:r>
              <w:t>Pms_base_sale_attr</w:t>
            </w:r>
            <w:proofErr w:type="spellEnd"/>
          </w:p>
        </w:tc>
      </w:tr>
    </w:tbl>
    <w:p w:rsidR="00253E49" w:rsidRDefault="00253E49" w:rsidP="00253E49"/>
    <w:p w:rsidR="00253E49" w:rsidRDefault="00253E49" w:rsidP="00253E49"/>
    <w:p w:rsidR="00253E49" w:rsidRDefault="00253E49" w:rsidP="00253E49"/>
    <w:p w:rsidR="00253E49" w:rsidRDefault="00253E49" w:rsidP="00253E49"/>
    <w:p w:rsidR="00253E49" w:rsidRDefault="00253E49" w:rsidP="00253E49"/>
    <w:p w:rsidR="008A6403" w:rsidRDefault="008A6403" w:rsidP="008A6403">
      <w:pPr>
        <w:pStyle w:val="1"/>
      </w:pPr>
      <w:r>
        <w:rPr>
          <w:rFonts w:hint="eastAsia"/>
        </w:rPr>
        <w:t>17</w:t>
      </w:r>
      <w:r>
        <w:t xml:space="preserve"> </w:t>
      </w:r>
      <w:proofErr w:type="spellStart"/>
      <w:r>
        <w:rPr>
          <w:rFonts w:hint="eastAsia"/>
        </w:rPr>
        <w:t>sku</w:t>
      </w:r>
      <w:proofErr w:type="spellEnd"/>
      <w:r>
        <w:rPr>
          <w:rFonts w:hint="eastAsia"/>
        </w:rPr>
        <w:t>管理功能</w:t>
      </w:r>
    </w:p>
    <w:p w:rsidR="006A6BB5" w:rsidRDefault="006A6BB5" w:rsidP="006A6BB5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46"/>
      </w:tblGrid>
      <w:tr w:rsidR="006A6BB5" w:rsidTr="006A6BB5">
        <w:tc>
          <w:tcPr>
            <w:tcW w:w="11046" w:type="dxa"/>
          </w:tcPr>
          <w:p w:rsidR="006A6BB5" w:rsidRDefault="006A6BB5" w:rsidP="006A6BB5">
            <w:proofErr w:type="spellStart"/>
            <w:r>
              <w:t>Pms_S</w:t>
            </w:r>
            <w:r>
              <w:rPr>
                <w:rFonts w:hint="eastAsia"/>
              </w:rPr>
              <w:t>ku</w:t>
            </w:r>
            <w:r>
              <w:t>_info</w:t>
            </w:r>
            <w:proofErr w:type="spellEnd"/>
          </w:p>
          <w:p w:rsidR="005F2AF0" w:rsidRDefault="005F2AF0" w:rsidP="006A6BB5">
            <w:proofErr w:type="spellStart"/>
            <w:r>
              <w:t>Pms_sku_image</w:t>
            </w:r>
            <w:proofErr w:type="spellEnd"/>
            <w:r w:rsidR="005368CB">
              <w:t>(</w:t>
            </w:r>
            <w:r w:rsidR="005368CB">
              <w:rPr>
                <w:rFonts w:hint="eastAsia"/>
              </w:rPr>
              <w:t>从已经添加的</w:t>
            </w:r>
            <w:proofErr w:type="spellStart"/>
            <w:r w:rsidR="005368CB">
              <w:rPr>
                <w:rFonts w:hint="eastAsia"/>
              </w:rPr>
              <w:t>spu</w:t>
            </w:r>
            <w:proofErr w:type="spellEnd"/>
            <w:r w:rsidR="005368CB">
              <w:rPr>
                <w:rFonts w:hint="eastAsia"/>
              </w:rPr>
              <w:t>的图片库中选择，当前</w:t>
            </w:r>
            <w:proofErr w:type="spellStart"/>
            <w:r w:rsidR="005368CB">
              <w:rPr>
                <w:rFonts w:hint="eastAsia"/>
              </w:rPr>
              <w:t>sku</w:t>
            </w:r>
            <w:proofErr w:type="spellEnd"/>
            <w:r w:rsidR="005368CB">
              <w:rPr>
                <w:rFonts w:hint="eastAsia"/>
              </w:rPr>
              <w:t>涉及的图片</w:t>
            </w:r>
            <w:r w:rsidR="005368CB">
              <w:t>)</w:t>
            </w:r>
          </w:p>
          <w:p w:rsidR="004E56C0" w:rsidRDefault="00DA5D56" w:rsidP="006A6BB5">
            <w:proofErr w:type="spellStart"/>
            <w:r>
              <w:t>Pms_</w:t>
            </w:r>
            <w:r w:rsidR="004E56C0">
              <w:t>S</w:t>
            </w:r>
            <w:r w:rsidR="004E56C0">
              <w:rPr>
                <w:rFonts w:hint="eastAsia"/>
              </w:rPr>
              <w:t>ku</w:t>
            </w:r>
            <w:r w:rsidR="004E56C0">
              <w:t>_attr_value</w:t>
            </w:r>
            <w:proofErr w:type="spellEnd"/>
          </w:p>
          <w:p w:rsidR="00DA5D56" w:rsidRDefault="00DA5D56" w:rsidP="006A6BB5">
            <w:proofErr w:type="spellStart"/>
            <w:r>
              <w:t>Pms_Sku_sale_attr_value</w:t>
            </w:r>
            <w:proofErr w:type="spellEnd"/>
            <w:r>
              <w:t>_</w:t>
            </w:r>
          </w:p>
          <w:p w:rsidR="003B0D50" w:rsidRDefault="003B0D50" w:rsidP="006A6BB5">
            <w:r>
              <w:rPr>
                <w:rFonts w:hint="eastAsia"/>
              </w:rPr>
              <w:t>当前</w:t>
            </w:r>
            <w:proofErr w:type="spellStart"/>
            <w:r>
              <w:rPr>
                <w:rFonts w:hint="eastAsia"/>
              </w:rPr>
              <w:t>sku</w:t>
            </w:r>
            <w:proofErr w:type="spellEnd"/>
            <w:r>
              <w:rPr>
                <w:rFonts w:hint="eastAsia"/>
              </w:rPr>
              <w:t>所关联的平台属性中间表</w:t>
            </w:r>
          </w:p>
          <w:p w:rsidR="003B0D50" w:rsidRDefault="003B0D50" w:rsidP="006A6BB5">
            <w:r>
              <w:rPr>
                <w:noProof/>
              </w:rPr>
              <w:drawing>
                <wp:inline distT="0" distB="0" distL="0" distR="0" wp14:anchorId="50033479" wp14:editId="34D8189D">
                  <wp:extent cx="7020560" cy="4234180"/>
                  <wp:effectExtent l="0" t="0" r="8890" b="0"/>
                  <wp:docPr id="109" name="图片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20560" cy="4234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B0D50" w:rsidRDefault="00081E91" w:rsidP="006A6BB5">
            <w:proofErr w:type="spellStart"/>
            <w:r>
              <w:t>Sku_info</w:t>
            </w:r>
            <w:proofErr w:type="spellEnd"/>
          </w:p>
          <w:p w:rsidR="00B77016" w:rsidRDefault="00311049" w:rsidP="006A6BB5">
            <w:r>
              <w:rPr>
                <w:noProof/>
              </w:rPr>
              <w:lastRenderedPageBreak/>
              <w:drawing>
                <wp:inline distT="0" distB="0" distL="0" distR="0" wp14:anchorId="5BF7198D" wp14:editId="54481543">
                  <wp:extent cx="5809524" cy="1552381"/>
                  <wp:effectExtent l="0" t="0" r="1270" b="0"/>
                  <wp:docPr id="111" name="图片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9524" cy="155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1049" w:rsidRDefault="006A6533" w:rsidP="006A6BB5">
            <w:pPr>
              <w:rPr>
                <w:rFonts w:hint="eastAsia"/>
              </w:rPr>
            </w:pPr>
            <w:proofErr w:type="spellStart"/>
            <w:r>
              <w:t>Sku_attr_value</w:t>
            </w:r>
            <w:proofErr w:type="spellEnd"/>
          </w:p>
          <w:p w:rsidR="00B77016" w:rsidRDefault="00311049" w:rsidP="006A6BB5">
            <w:r>
              <w:rPr>
                <w:noProof/>
              </w:rPr>
              <w:drawing>
                <wp:inline distT="0" distB="0" distL="0" distR="0" wp14:anchorId="0586C764" wp14:editId="7EF4B3DC">
                  <wp:extent cx="4057143" cy="1276190"/>
                  <wp:effectExtent l="0" t="0" r="635" b="635"/>
                  <wp:docPr id="110" name="图片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143" cy="127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1049" w:rsidRDefault="00971896" w:rsidP="006A6BB5">
            <w:proofErr w:type="spellStart"/>
            <w:r>
              <w:t>B</w:t>
            </w:r>
            <w:r>
              <w:rPr>
                <w:rFonts w:hint="eastAsia"/>
              </w:rPr>
              <w:t>ase_</w:t>
            </w:r>
            <w:r>
              <w:t>attr_info</w:t>
            </w:r>
            <w:proofErr w:type="spellEnd"/>
          </w:p>
          <w:p w:rsidR="00311049" w:rsidRDefault="00186E2B" w:rsidP="006A6BB5">
            <w:r>
              <w:rPr>
                <w:noProof/>
              </w:rPr>
              <w:drawing>
                <wp:inline distT="0" distB="0" distL="0" distR="0" wp14:anchorId="7E74A227" wp14:editId="644BD434">
                  <wp:extent cx="4742857" cy="1828571"/>
                  <wp:effectExtent l="0" t="0" r="635" b="635"/>
                  <wp:docPr id="112" name="图片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2857" cy="18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86E2B" w:rsidRDefault="00BD7736" w:rsidP="006A6BB5">
            <w:proofErr w:type="spellStart"/>
            <w:r>
              <w:t>Base_attr_value</w:t>
            </w:r>
            <w:proofErr w:type="spellEnd"/>
          </w:p>
          <w:p w:rsidR="00BC3F16" w:rsidRDefault="00B73F20" w:rsidP="006A6BB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B52A8E7" wp14:editId="2BD5F22C">
                  <wp:extent cx="5009524" cy="2200000"/>
                  <wp:effectExtent l="0" t="0" r="635" b="0"/>
                  <wp:docPr id="113" name="图片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9524" cy="22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0CA1" w:rsidRDefault="00000CA1" w:rsidP="006A6BB5">
            <w:pPr>
              <w:rPr>
                <w:rFonts w:hint="eastAsia"/>
              </w:rPr>
            </w:pPr>
          </w:p>
          <w:p w:rsidR="00E058F2" w:rsidRDefault="00A67665" w:rsidP="006A6BB5">
            <w:r>
              <w:rPr>
                <w:rFonts w:hint="eastAsia"/>
              </w:rPr>
              <w:t>平台属性和销售属性的区别</w:t>
            </w:r>
            <w:r w:rsidR="001C6EBF">
              <w:rPr>
                <w:rFonts w:hint="eastAsia"/>
              </w:rPr>
              <w:t>：</w:t>
            </w:r>
          </w:p>
          <w:p w:rsidR="00107AAC" w:rsidRDefault="00F920D6" w:rsidP="006A6BB5">
            <w:r>
              <w:rPr>
                <w:rFonts w:hint="eastAsia"/>
              </w:rPr>
              <w:lastRenderedPageBreak/>
              <w:t>平台属性</w:t>
            </w:r>
            <w:r w:rsidR="00663ABB">
              <w:rPr>
                <w:rFonts w:hint="eastAsia"/>
              </w:rPr>
              <w:t>属于</w:t>
            </w:r>
            <w:r>
              <w:rPr>
                <w:rFonts w:hint="eastAsia"/>
              </w:rPr>
              <w:t>所有商品</w:t>
            </w:r>
            <w:r w:rsidR="002533CB">
              <w:rPr>
                <w:rFonts w:hint="eastAsia"/>
              </w:rPr>
              <w:t>，由电商网站维护管理</w:t>
            </w:r>
          </w:p>
          <w:p w:rsidR="00663ABB" w:rsidRDefault="00663ABB" w:rsidP="006A6BB5">
            <w:pPr>
              <w:rPr>
                <w:rFonts w:hint="eastAsia"/>
              </w:rPr>
            </w:pPr>
            <w:r>
              <w:rPr>
                <w:rFonts w:hint="eastAsia"/>
              </w:rPr>
              <w:t>销售属性属于商家</w:t>
            </w:r>
            <w:r w:rsidR="007160B5">
              <w:rPr>
                <w:rFonts w:hint="eastAsia"/>
              </w:rPr>
              <w:t>，由商家来维护管理</w:t>
            </w:r>
          </w:p>
        </w:tc>
      </w:tr>
    </w:tbl>
    <w:p w:rsidR="00253E49" w:rsidRDefault="00253E49" w:rsidP="00253E49">
      <w:pPr>
        <w:rPr>
          <w:rFonts w:hint="eastAsia"/>
        </w:rPr>
      </w:pPr>
    </w:p>
    <w:p w:rsidR="005368CB" w:rsidRDefault="005368CB" w:rsidP="00253E49"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480752</wp:posOffset>
                </wp:positionH>
                <wp:positionV relativeFrom="paragraph">
                  <wp:posOffset>188623</wp:posOffset>
                </wp:positionV>
                <wp:extent cx="2429301" cy="1364777"/>
                <wp:effectExtent l="0" t="0" r="28575" b="26035"/>
                <wp:wrapNone/>
                <wp:docPr id="101" name="矩形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9301" cy="136477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E4309E" id="矩形 101" o:spid="_x0000_s1026" style="position:absolute;left:0;text-align:left;margin-left:37.85pt;margin-top:14.85pt;width:191.3pt;height:107.4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" fillcolor="white [3201]" strokecolor="#f79646 [3209]" strokeweight="2pt"/>
            </w:pict>
          </mc:Fallback>
        </mc:AlternateContent>
      </w:r>
    </w:p>
    <w:p w:rsidR="005368CB" w:rsidRDefault="005368CB" w:rsidP="00253E49"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4171836</wp:posOffset>
                </wp:positionH>
                <wp:positionV relativeFrom="paragraph">
                  <wp:posOffset>115703</wp:posOffset>
                </wp:positionV>
                <wp:extent cx="1726442" cy="1153198"/>
                <wp:effectExtent l="0" t="0" r="26670" b="27940"/>
                <wp:wrapNone/>
                <wp:docPr id="107" name="矩形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6442" cy="115319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BB47B3" id="矩形 107" o:spid="_x0000_s1026" style="position:absolute;left:0;text-align:left;margin-left:328.5pt;margin-top:9.1pt;width:135.95pt;height:90.8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" fillcolor="#4f81bd [3204]" strokecolor="#243f60 [16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1AC937BA" wp14:editId="346B904C">
                <wp:simplePos x="0" y="0"/>
                <wp:positionH relativeFrom="column">
                  <wp:posOffset>1637731</wp:posOffset>
                </wp:positionH>
                <wp:positionV relativeFrom="paragraph">
                  <wp:posOffset>145140</wp:posOffset>
                </wp:positionV>
                <wp:extent cx="539086" cy="375313"/>
                <wp:effectExtent l="0" t="0" r="13970" b="24765"/>
                <wp:wrapNone/>
                <wp:docPr id="104" name="矩形: 圆角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086" cy="37531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1DC8B12" id="矩形: 圆角 104" o:spid="_x0000_s1026" style="position:absolute;left:0;text-align:left;margin-left:128.95pt;margin-top:11.45pt;width:42.45pt;height:29.5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" fillcolor="#f79646 [3209]" strokecolor="#974706 [1609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781003</wp:posOffset>
                </wp:positionH>
                <wp:positionV relativeFrom="paragraph">
                  <wp:posOffset>96814</wp:posOffset>
                </wp:positionV>
                <wp:extent cx="539086" cy="375313"/>
                <wp:effectExtent l="0" t="0" r="13970" b="24765"/>
                <wp:wrapNone/>
                <wp:docPr id="103" name="矩形: 圆角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086" cy="37531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FF18015" id="矩形: 圆角 103" o:spid="_x0000_s1026" style="position:absolute;left:0;text-align:left;margin-left:61.5pt;margin-top:7.6pt;width:42.45pt;height:29.5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" fillcolor="#f79646 [3209]" strokecolor="#974706 [1609]" strokeweight="2pt"/>
            </w:pict>
          </mc:Fallback>
        </mc:AlternateContent>
      </w:r>
    </w:p>
    <w:p w:rsidR="005368CB" w:rsidRDefault="005368CB" w:rsidP="00253E49"/>
    <w:p w:rsidR="005368CB" w:rsidRDefault="005368CB" w:rsidP="00253E49"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2759927</wp:posOffset>
                </wp:positionH>
                <wp:positionV relativeFrom="paragraph">
                  <wp:posOffset>158854</wp:posOffset>
                </wp:positionV>
                <wp:extent cx="1412543" cy="320723"/>
                <wp:effectExtent l="0" t="57150" r="0" b="22225"/>
                <wp:wrapNone/>
                <wp:docPr id="108" name="直接箭头连接符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12543" cy="3207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24D0D2" id="直接箭头连接符 108" o:spid="_x0000_s1026" type="#_x0000_t32" style="position:absolute;left:0;text-align:left;margin-left:217.3pt;margin-top:12.5pt;width:111.2pt;height:25.25pt;flip:y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" strokecolor="#4579b8 [3044]">
                <v:stroke endarrow="block"/>
              </v:shape>
            </w:pict>
          </mc:Fallback>
        </mc:AlternateContent>
      </w:r>
    </w:p>
    <w:p w:rsidR="005368CB" w:rsidRDefault="005368CB" w:rsidP="00253E49"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1906801</wp:posOffset>
                </wp:positionH>
                <wp:positionV relativeFrom="paragraph">
                  <wp:posOffset>32536</wp:posOffset>
                </wp:positionV>
                <wp:extent cx="784746" cy="348017"/>
                <wp:effectExtent l="0" t="0" r="15875" b="13970"/>
                <wp:wrapNone/>
                <wp:docPr id="106" name="矩形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746" cy="34801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C379F9" id="矩形 106" o:spid="_x0000_s1026" style="position:absolute;left:0;text-align:left;margin-left:150.15pt;margin-top:2.55pt;width:61.8pt;height:27.4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" fillcolor="#4f81bd [3204]" strokecolor="#243f60 [16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931128</wp:posOffset>
                </wp:positionH>
                <wp:positionV relativeFrom="paragraph">
                  <wp:posOffset>87516</wp:posOffset>
                </wp:positionV>
                <wp:extent cx="709684" cy="320723"/>
                <wp:effectExtent l="0" t="0" r="14605" b="22225"/>
                <wp:wrapNone/>
                <wp:docPr id="105" name="矩形: 圆角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9684" cy="32072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EEA541F" id="矩形: 圆角 105" o:spid="_x0000_s1026" style="position:absolute;left:0;text-align:left;margin-left:73.3pt;margin-top:6.9pt;width:55.9pt;height:25.2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" fillcolor="#4bacc6 [3208]" strokecolor="#205867 [1608]" strokeweight="2pt"/>
            </w:pict>
          </mc:Fallback>
        </mc:AlternateContent>
      </w:r>
    </w:p>
    <w:p w:rsidR="005368CB" w:rsidRDefault="005368CB" w:rsidP="00253E49"/>
    <w:p w:rsidR="005368CB" w:rsidRDefault="005368CB" w:rsidP="00253E49"/>
    <w:p w:rsidR="005368CB" w:rsidRDefault="003249A6" w:rsidP="003249A6">
      <w:pPr>
        <w:pStyle w:val="1"/>
      </w:pPr>
      <w:r>
        <w:rPr>
          <w:rFonts w:hint="eastAsia"/>
        </w:rPr>
        <w:t>18</w:t>
      </w:r>
      <w:r>
        <w:t xml:space="preserve"> </w:t>
      </w:r>
      <w:r>
        <w:rPr>
          <w:rFonts w:hint="eastAsia"/>
        </w:rPr>
        <w:t>添加</w:t>
      </w:r>
      <w:r>
        <w:rPr>
          <w:rFonts w:hint="eastAsia"/>
        </w:rPr>
        <w:t>s</w:t>
      </w:r>
      <w:r w:rsidR="007C09A0">
        <w:rPr>
          <w:rFonts w:hint="eastAsia"/>
        </w:rPr>
        <w:t>k</w:t>
      </w:r>
      <w:bookmarkStart w:id="0" w:name="_GoBack"/>
      <w:bookmarkEnd w:id="0"/>
      <w:r>
        <w:rPr>
          <w:rFonts w:hint="eastAsia"/>
        </w:rPr>
        <w:t>u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46"/>
      </w:tblGrid>
      <w:tr w:rsidR="00311397" w:rsidTr="00311397">
        <w:tc>
          <w:tcPr>
            <w:tcW w:w="11046" w:type="dxa"/>
          </w:tcPr>
          <w:p w:rsidR="00311397" w:rsidRDefault="00311397" w:rsidP="00311397">
            <w:r>
              <w:rPr>
                <w:rFonts w:hint="eastAsia"/>
              </w:rPr>
              <w:t>1</w:t>
            </w:r>
            <w:r>
              <w:t xml:space="preserve"> </w:t>
            </w:r>
            <w:r>
              <w:rPr>
                <w:rFonts w:hint="eastAsia"/>
              </w:rPr>
              <w:t>平台属性列表</w:t>
            </w:r>
            <w:r w:rsidR="00A05A2F">
              <w:rPr>
                <w:rFonts w:hint="eastAsia"/>
              </w:rPr>
              <w:t>(</w:t>
            </w:r>
            <w:r w:rsidR="00A05A2F">
              <w:rPr>
                <w:rFonts w:hint="eastAsia"/>
              </w:rPr>
              <w:t>平台属性</w:t>
            </w:r>
            <w:r w:rsidR="00A05A2F">
              <w:rPr>
                <w:rFonts w:hint="eastAsia"/>
              </w:rPr>
              <w:t>+</w:t>
            </w:r>
            <w:r w:rsidR="00A05A2F">
              <w:rPr>
                <w:rFonts w:hint="eastAsia"/>
              </w:rPr>
              <w:t>平台属性值双层集合</w:t>
            </w:r>
            <w:r w:rsidR="00A05A2F">
              <w:t>)</w:t>
            </w:r>
          </w:p>
          <w:p w:rsidR="00311397" w:rsidRDefault="00F51B27" w:rsidP="00311397">
            <w:pPr>
              <w:rPr>
                <w:rStyle w:val="tabpanel-summary-value"/>
              </w:rPr>
            </w:pPr>
            <w:hyperlink r:id="rId45" w:history="1">
              <w:r w:rsidRPr="00D44928">
                <w:rPr>
                  <w:rStyle w:val="a7"/>
                </w:rPr>
                <w:t>http://127.0.0.1:8081/attrInfoList?catalog3Id=61</w:t>
              </w:r>
            </w:hyperlink>
          </w:p>
          <w:p w:rsidR="00F51B27" w:rsidRDefault="00F51B27" w:rsidP="00311397">
            <w:pPr>
              <w:rPr>
                <w:rStyle w:val="tabpanel-summary-value"/>
              </w:rPr>
            </w:pPr>
          </w:p>
          <w:p w:rsidR="00F51B27" w:rsidRDefault="00F51B27" w:rsidP="00311397">
            <w:pPr>
              <w:rPr>
                <w:rStyle w:val="tabpanel-summary-value"/>
              </w:rPr>
            </w:pPr>
            <w:r>
              <w:rPr>
                <w:rStyle w:val="tabpanel-summary-value"/>
                <w:rFonts w:hint="eastAsia"/>
              </w:rPr>
              <w:t>2</w:t>
            </w:r>
            <w:r>
              <w:rPr>
                <w:rStyle w:val="tabpanel-summary-value"/>
              </w:rPr>
              <w:t xml:space="preserve"> </w:t>
            </w:r>
            <w:r>
              <w:rPr>
                <w:rStyle w:val="tabpanel-summary-value"/>
                <w:rFonts w:hint="eastAsia"/>
              </w:rPr>
              <w:t>销售属性列表</w:t>
            </w:r>
          </w:p>
          <w:p w:rsidR="00AB623F" w:rsidRDefault="00CF6275" w:rsidP="00311397">
            <w:pPr>
              <w:rPr>
                <w:rStyle w:val="tabpanel-summary-value"/>
              </w:rPr>
            </w:pPr>
            <w:hyperlink r:id="rId46" w:history="1">
              <w:r w:rsidRPr="00D44928">
                <w:rPr>
                  <w:rStyle w:val="a7"/>
                </w:rPr>
                <w:t>http://127.0.0.1:8081/spuSaleAttrList?spuId=24</w:t>
              </w:r>
            </w:hyperlink>
          </w:p>
          <w:p w:rsidR="00CF6275" w:rsidRDefault="00CF6275" w:rsidP="00311397">
            <w:pPr>
              <w:rPr>
                <w:rStyle w:val="tabpanel-summary-value"/>
              </w:rPr>
            </w:pPr>
          </w:p>
          <w:p w:rsidR="00CF6275" w:rsidRDefault="00CF6275" w:rsidP="00311397">
            <w:pPr>
              <w:rPr>
                <w:rStyle w:val="tabpanel-summary-value"/>
              </w:rPr>
            </w:pPr>
            <w:r>
              <w:rPr>
                <w:rStyle w:val="tabpanel-summary-value"/>
                <w:rFonts w:hint="eastAsia"/>
              </w:rPr>
              <w:t>3</w:t>
            </w:r>
            <w:r>
              <w:rPr>
                <w:rStyle w:val="tabpanel-summary-value"/>
              </w:rPr>
              <w:t xml:space="preserve"> </w:t>
            </w:r>
            <w:proofErr w:type="spellStart"/>
            <w:r>
              <w:rPr>
                <w:rStyle w:val="tabpanel-summary-value"/>
                <w:rFonts w:hint="eastAsia"/>
              </w:rPr>
              <w:t>spu</w:t>
            </w:r>
            <w:proofErr w:type="spellEnd"/>
            <w:r>
              <w:rPr>
                <w:rStyle w:val="tabpanel-summary-value"/>
                <w:rFonts w:hint="eastAsia"/>
              </w:rPr>
              <w:t>的图片列表</w:t>
            </w:r>
          </w:p>
          <w:p w:rsidR="006B1B05" w:rsidRDefault="00A14234" w:rsidP="00311397">
            <w:pPr>
              <w:rPr>
                <w:rStyle w:val="tabpanel-summary-value"/>
              </w:rPr>
            </w:pPr>
            <w:hyperlink r:id="rId47" w:history="1">
              <w:r w:rsidRPr="00D44928">
                <w:rPr>
                  <w:rStyle w:val="a7"/>
                </w:rPr>
                <w:t>http://127.0.0.1:8081/spuImageList?spuId=24</w:t>
              </w:r>
            </w:hyperlink>
          </w:p>
          <w:p w:rsidR="00A14234" w:rsidRDefault="00A14234" w:rsidP="00311397">
            <w:pPr>
              <w:rPr>
                <w:rStyle w:val="tabpanel-summary-value"/>
              </w:rPr>
            </w:pPr>
          </w:p>
          <w:p w:rsidR="00A14234" w:rsidRDefault="00677EBA" w:rsidP="00311397">
            <w:r>
              <w:rPr>
                <w:rFonts w:hint="eastAsia"/>
              </w:rPr>
              <w:t>4</w:t>
            </w:r>
            <w:r>
              <w:t xml:space="preserve"> </w:t>
            </w:r>
            <w:r>
              <w:rPr>
                <w:rFonts w:hint="eastAsia"/>
              </w:rPr>
              <w:t>保存</w:t>
            </w:r>
            <w:proofErr w:type="spellStart"/>
            <w:r>
              <w:rPr>
                <w:rFonts w:hint="eastAsia"/>
              </w:rPr>
              <w:t>spu</w:t>
            </w:r>
            <w:proofErr w:type="spellEnd"/>
            <w:r>
              <w:rPr>
                <w:rFonts w:hint="eastAsia"/>
              </w:rPr>
              <w:t>信息</w:t>
            </w:r>
          </w:p>
          <w:p w:rsidR="00677EBA" w:rsidRDefault="00213CD6" w:rsidP="00311397">
            <w:pPr>
              <w:rPr>
                <w:rStyle w:val="tabpanel-summary-value"/>
              </w:rPr>
            </w:pPr>
            <w:hyperlink r:id="rId48" w:history="1">
              <w:r w:rsidRPr="00D44928">
                <w:rPr>
                  <w:rStyle w:val="a7"/>
                </w:rPr>
                <w:t>http://127.0.0.1:8081/saveSkuInfo</w:t>
              </w:r>
            </w:hyperlink>
          </w:p>
          <w:p w:rsidR="00213CD6" w:rsidRDefault="00213CD6" w:rsidP="00311397">
            <w:pPr>
              <w:rPr>
                <w:rStyle w:val="tabpanel-summary-value"/>
              </w:rPr>
            </w:pPr>
          </w:p>
          <w:p w:rsidR="00B526D5" w:rsidRDefault="00327CAA" w:rsidP="00311397">
            <w:pPr>
              <w:rPr>
                <w:rStyle w:val="tabpanel-summary-value"/>
              </w:rPr>
            </w:pPr>
            <w:r>
              <w:rPr>
                <w:rStyle w:val="tabpanel-summary-value"/>
                <w:rFonts w:hint="eastAsia"/>
              </w:rPr>
              <w:t>5</w:t>
            </w:r>
            <w:r>
              <w:rPr>
                <w:rStyle w:val="tabpanel-summary-value"/>
              </w:rPr>
              <w:t xml:space="preserve"> </w:t>
            </w:r>
            <w:r>
              <w:rPr>
                <w:rStyle w:val="tabpanel-summary-value"/>
                <w:rFonts w:hint="eastAsia"/>
              </w:rPr>
              <w:t>保存</w:t>
            </w:r>
            <w:proofErr w:type="spellStart"/>
            <w:r>
              <w:rPr>
                <w:rStyle w:val="tabpanel-summary-value"/>
                <w:rFonts w:hint="eastAsia"/>
              </w:rPr>
              <w:t>skuInfo</w:t>
            </w:r>
            <w:proofErr w:type="spellEnd"/>
          </w:p>
          <w:p w:rsidR="00327CAA" w:rsidRDefault="00327CAA" w:rsidP="00311397">
            <w:pPr>
              <w:rPr>
                <w:rStyle w:val="tabpanel-summary-value"/>
              </w:rPr>
            </w:pPr>
            <w:r>
              <w:rPr>
                <w:rStyle w:val="tabpanel-summary-value"/>
                <w:rFonts w:hint="eastAsia"/>
              </w:rPr>
              <w:t>新建</w:t>
            </w:r>
            <w:r>
              <w:rPr>
                <w:rStyle w:val="tabpanel-summary-value"/>
                <w:rFonts w:hint="eastAsia"/>
              </w:rPr>
              <w:t>controller</w:t>
            </w:r>
            <w:r>
              <w:rPr>
                <w:rStyle w:val="tabpanel-summary-value"/>
                <w:rFonts w:hint="eastAsia"/>
              </w:rPr>
              <w:t>、</w:t>
            </w:r>
            <w:r>
              <w:rPr>
                <w:rStyle w:val="tabpanel-summary-value"/>
                <w:rFonts w:hint="eastAsia"/>
              </w:rPr>
              <w:t>service</w:t>
            </w:r>
            <w:r>
              <w:rPr>
                <w:rStyle w:val="tabpanel-summary-value"/>
                <w:rFonts w:hint="eastAsia"/>
              </w:rPr>
              <w:t>、</w:t>
            </w:r>
            <w:r>
              <w:rPr>
                <w:rStyle w:val="tabpanel-summary-value"/>
                <w:rFonts w:hint="eastAsia"/>
              </w:rPr>
              <w:t>mapper</w:t>
            </w:r>
            <w:r>
              <w:rPr>
                <w:rStyle w:val="tabpanel-summary-value"/>
                <w:rFonts w:hint="eastAsia"/>
              </w:rPr>
              <w:t>，增删改查。。。</w:t>
            </w:r>
          </w:p>
          <w:p w:rsidR="009B3E80" w:rsidRPr="00213CD6" w:rsidRDefault="009B3E80" w:rsidP="00311397">
            <w:pPr>
              <w:rPr>
                <w:rFonts w:hint="eastAsia"/>
              </w:rPr>
            </w:pPr>
          </w:p>
        </w:tc>
      </w:tr>
    </w:tbl>
    <w:p w:rsidR="00311397" w:rsidRPr="00311397" w:rsidRDefault="00311397" w:rsidP="00311397">
      <w:pPr>
        <w:rPr>
          <w:rFonts w:hint="eastAsia"/>
        </w:rPr>
      </w:pPr>
    </w:p>
    <w:p w:rsidR="001A4F36" w:rsidRDefault="001A4F36" w:rsidP="00253E49">
      <w:pPr>
        <w:rPr>
          <w:rFonts w:hint="eastAsia"/>
        </w:rPr>
      </w:pPr>
    </w:p>
    <w:p w:rsidR="00253E49" w:rsidRPr="00253E49" w:rsidRDefault="00253E49" w:rsidP="00253E49">
      <w:pPr>
        <w:rPr>
          <w:rFonts w:hint="eastAsia"/>
        </w:rPr>
      </w:pPr>
    </w:p>
    <w:sectPr w:rsidR="00253E49" w:rsidRPr="00253E49" w:rsidSect="002C2640">
      <w:pgSz w:w="11906" w:h="16838"/>
      <w:pgMar w:top="1440" w:right="425" w:bottom="1440" w:left="425" w:header="851" w:footer="992" w:gutter="0"/>
      <w:cols w:space="425"/>
      <w:docGrid w:type="lines"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A583C" w:rsidRDefault="00AA583C" w:rsidP="00530A10">
      <w:r>
        <w:separator/>
      </w:r>
    </w:p>
  </w:endnote>
  <w:endnote w:type="continuationSeparator" w:id="0">
    <w:p w:rsidR="00AA583C" w:rsidRDefault="00AA583C" w:rsidP="00530A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TXihei">
    <w:altName w:val="STXihei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A583C" w:rsidRDefault="00AA583C" w:rsidP="00530A10">
      <w:r>
        <w:separator/>
      </w:r>
    </w:p>
  </w:footnote>
  <w:footnote w:type="continuationSeparator" w:id="0">
    <w:p w:rsidR="00AA583C" w:rsidRDefault="00AA583C" w:rsidP="00530A1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attachedTemplate r:id="rId1"/>
  <w:defaultTabStop w:val="420"/>
  <w:drawingGridHorizontalSpacing w:val="140"/>
  <w:drawingGridVerticalSpacing w:val="381"/>
  <w:displayHorizontalDrawingGridEvery w:val="0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6AF0"/>
    <w:rsid w:val="00000CA1"/>
    <w:rsid w:val="000023A4"/>
    <w:rsid w:val="00007443"/>
    <w:rsid w:val="00011A66"/>
    <w:rsid w:val="000227F4"/>
    <w:rsid w:val="00022D3E"/>
    <w:rsid w:val="000258B3"/>
    <w:rsid w:val="00030A33"/>
    <w:rsid w:val="00045512"/>
    <w:rsid w:val="00061D89"/>
    <w:rsid w:val="00061F38"/>
    <w:rsid w:val="00065D5F"/>
    <w:rsid w:val="00072FF6"/>
    <w:rsid w:val="00077C84"/>
    <w:rsid w:val="00081E91"/>
    <w:rsid w:val="00091F15"/>
    <w:rsid w:val="000A1E86"/>
    <w:rsid w:val="000A262E"/>
    <w:rsid w:val="000B57B8"/>
    <w:rsid w:val="000B57E8"/>
    <w:rsid w:val="000D085A"/>
    <w:rsid w:val="000D3A03"/>
    <w:rsid w:val="000D3BE6"/>
    <w:rsid w:val="000D536D"/>
    <w:rsid w:val="000E1D28"/>
    <w:rsid w:val="000E5F6A"/>
    <w:rsid w:val="000F08B7"/>
    <w:rsid w:val="000F2506"/>
    <w:rsid w:val="000F3F98"/>
    <w:rsid w:val="000F56AF"/>
    <w:rsid w:val="000F7D35"/>
    <w:rsid w:val="00102BB9"/>
    <w:rsid w:val="00107AAC"/>
    <w:rsid w:val="001100ED"/>
    <w:rsid w:val="00110E71"/>
    <w:rsid w:val="0011118E"/>
    <w:rsid w:val="00115612"/>
    <w:rsid w:val="00115B90"/>
    <w:rsid w:val="00130E11"/>
    <w:rsid w:val="001409A8"/>
    <w:rsid w:val="00146009"/>
    <w:rsid w:val="00151B58"/>
    <w:rsid w:val="00151E44"/>
    <w:rsid w:val="00155E25"/>
    <w:rsid w:val="00164900"/>
    <w:rsid w:val="00173B37"/>
    <w:rsid w:val="0018263D"/>
    <w:rsid w:val="00182D2E"/>
    <w:rsid w:val="00186E2B"/>
    <w:rsid w:val="001A1308"/>
    <w:rsid w:val="001A1FD0"/>
    <w:rsid w:val="001A4F36"/>
    <w:rsid w:val="001A60C3"/>
    <w:rsid w:val="001B5A9D"/>
    <w:rsid w:val="001B618E"/>
    <w:rsid w:val="001C6676"/>
    <w:rsid w:val="001C6EBF"/>
    <w:rsid w:val="001D0EE0"/>
    <w:rsid w:val="001D3381"/>
    <w:rsid w:val="001E19F7"/>
    <w:rsid w:val="001E30BE"/>
    <w:rsid w:val="001F36F2"/>
    <w:rsid w:val="001F5160"/>
    <w:rsid w:val="002033FB"/>
    <w:rsid w:val="00205F57"/>
    <w:rsid w:val="0020729F"/>
    <w:rsid w:val="0021135D"/>
    <w:rsid w:val="00212593"/>
    <w:rsid w:val="00213CD6"/>
    <w:rsid w:val="002160D6"/>
    <w:rsid w:val="002237AF"/>
    <w:rsid w:val="00226858"/>
    <w:rsid w:val="00232F71"/>
    <w:rsid w:val="002453F0"/>
    <w:rsid w:val="00246F32"/>
    <w:rsid w:val="00246F92"/>
    <w:rsid w:val="002533CB"/>
    <w:rsid w:val="00253E49"/>
    <w:rsid w:val="00256076"/>
    <w:rsid w:val="00261E8D"/>
    <w:rsid w:val="00265129"/>
    <w:rsid w:val="00266F3E"/>
    <w:rsid w:val="00270C27"/>
    <w:rsid w:val="00281744"/>
    <w:rsid w:val="00294320"/>
    <w:rsid w:val="0029513B"/>
    <w:rsid w:val="002979CD"/>
    <w:rsid w:val="002A31CF"/>
    <w:rsid w:val="002A4BA5"/>
    <w:rsid w:val="002B40CF"/>
    <w:rsid w:val="002B5065"/>
    <w:rsid w:val="002B6773"/>
    <w:rsid w:val="002B67A2"/>
    <w:rsid w:val="002C2640"/>
    <w:rsid w:val="002D1226"/>
    <w:rsid w:val="002D1E75"/>
    <w:rsid w:val="002E6214"/>
    <w:rsid w:val="00301DDF"/>
    <w:rsid w:val="00303C23"/>
    <w:rsid w:val="00311049"/>
    <w:rsid w:val="00311397"/>
    <w:rsid w:val="003149A2"/>
    <w:rsid w:val="00314B3B"/>
    <w:rsid w:val="00316E79"/>
    <w:rsid w:val="0032149C"/>
    <w:rsid w:val="003249A6"/>
    <w:rsid w:val="00327CAA"/>
    <w:rsid w:val="00333932"/>
    <w:rsid w:val="00333A76"/>
    <w:rsid w:val="00333C14"/>
    <w:rsid w:val="00334139"/>
    <w:rsid w:val="003609F2"/>
    <w:rsid w:val="003613B0"/>
    <w:rsid w:val="00362AB5"/>
    <w:rsid w:val="003744F9"/>
    <w:rsid w:val="00376324"/>
    <w:rsid w:val="00376E8A"/>
    <w:rsid w:val="003813AB"/>
    <w:rsid w:val="00386062"/>
    <w:rsid w:val="00391152"/>
    <w:rsid w:val="0039311E"/>
    <w:rsid w:val="0039662D"/>
    <w:rsid w:val="00397D7A"/>
    <w:rsid w:val="003A76C8"/>
    <w:rsid w:val="003B0D50"/>
    <w:rsid w:val="003B1910"/>
    <w:rsid w:val="003B2245"/>
    <w:rsid w:val="003B2C87"/>
    <w:rsid w:val="003B42E1"/>
    <w:rsid w:val="003D1456"/>
    <w:rsid w:val="003D699E"/>
    <w:rsid w:val="003D6D44"/>
    <w:rsid w:val="003E75F0"/>
    <w:rsid w:val="003F0020"/>
    <w:rsid w:val="003F1D4E"/>
    <w:rsid w:val="00405353"/>
    <w:rsid w:val="00414525"/>
    <w:rsid w:val="004161A0"/>
    <w:rsid w:val="004174C2"/>
    <w:rsid w:val="00426726"/>
    <w:rsid w:val="00437AE7"/>
    <w:rsid w:val="00441529"/>
    <w:rsid w:val="00452EB2"/>
    <w:rsid w:val="00457117"/>
    <w:rsid w:val="00460FB4"/>
    <w:rsid w:val="004664D9"/>
    <w:rsid w:val="00472CFB"/>
    <w:rsid w:val="00473D05"/>
    <w:rsid w:val="00490D72"/>
    <w:rsid w:val="00494745"/>
    <w:rsid w:val="00495BE4"/>
    <w:rsid w:val="004962CC"/>
    <w:rsid w:val="004A28A6"/>
    <w:rsid w:val="004A4648"/>
    <w:rsid w:val="004A4690"/>
    <w:rsid w:val="004A7B1C"/>
    <w:rsid w:val="004B71A0"/>
    <w:rsid w:val="004C1801"/>
    <w:rsid w:val="004D6470"/>
    <w:rsid w:val="004E56C0"/>
    <w:rsid w:val="004E63CC"/>
    <w:rsid w:val="0050183C"/>
    <w:rsid w:val="00502523"/>
    <w:rsid w:val="0050655E"/>
    <w:rsid w:val="00507A3E"/>
    <w:rsid w:val="00507C7E"/>
    <w:rsid w:val="0051032F"/>
    <w:rsid w:val="00514230"/>
    <w:rsid w:val="0051441D"/>
    <w:rsid w:val="00520FA4"/>
    <w:rsid w:val="00526071"/>
    <w:rsid w:val="00530A10"/>
    <w:rsid w:val="00535D2C"/>
    <w:rsid w:val="005368CB"/>
    <w:rsid w:val="0055125F"/>
    <w:rsid w:val="005574E9"/>
    <w:rsid w:val="00561E35"/>
    <w:rsid w:val="00565513"/>
    <w:rsid w:val="005674B4"/>
    <w:rsid w:val="00570CB9"/>
    <w:rsid w:val="0057241F"/>
    <w:rsid w:val="005868B6"/>
    <w:rsid w:val="00590048"/>
    <w:rsid w:val="005923AD"/>
    <w:rsid w:val="0059333B"/>
    <w:rsid w:val="0059380E"/>
    <w:rsid w:val="00595C87"/>
    <w:rsid w:val="005978B0"/>
    <w:rsid w:val="005A18CB"/>
    <w:rsid w:val="005B4147"/>
    <w:rsid w:val="005B46A4"/>
    <w:rsid w:val="005B5099"/>
    <w:rsid w:val="005C27E9"/>
    <w:rsid w:val="005C760C"/>
    <w:rsid w:val="005D1CDF"/>
    <w:rsid w:val="005E5196"/>
    <w:rsid w:val="005E5D9E"/>
    <w:rsid w:val="005F2AF0"/>
    <w:rsid w:val="005F5D0D"/>
    <w:rsid w:val="00601A90"/>
    <w:rsid w:val="00610786"/>
    <w:rsid w:val="00612671"/>
    <w:rsid w:val="006165DD"/>
    <w:rsid w:val="0061683E"/>
    <w:rsid w:val="00620D06"/>
    <w:rsid w:val="00624345"/>
    <w:rsid w:val="00624EC1"/>
    <w:rsid w:val="00646A38"/>
    <w:rsid w:val="00653CAF"/>
    <w:rsid w:val="006542AC"/>
    <w:rsid w:val="00655416"/>
    <w:rsid w:val="006601BB"/>
    <w:rsid w:val="00661CB7"/>
    <w:rsid w:val="00663A66"/>
    <w:rsid w:val="00663ABB"/>
    <w:rsid w:val="006659A0"/>
    <w:rsid w:val="006666EF"/>
    <w:rsid w:val="00670C08"/>
    <w:rsid w:val="00671C04"/>
    <w:rsid w:val="00673981"/>
    <w:rsid w:val="00677EBA"/>
    <w:rsid w:val="006834A2"/>
    <w:rsid w:val="00690184"/>
    <w:rsid w:val="00696AF0"/>
    <w:rsid w:val="006A6533"/>
    <w:rsid w:val="006A6BB5"/>
    <w:rsid w:val="006B1570"/>
    <w:rsid w:val="006B1B05"/>
    <w:rsid w:val="006B213F"/>
    <w:rsid w:val="006B4EB2"/>
    <w:rsid w:val="006B6B85"/>
    <w:rsid w:val="006C2359"/>
    <w:rsid w:val="006C5887"/>
    <w:rsid w:val="006E1E7C"/>
    <w:rsid w:val="006E2EAA"/>
    <w:rsid w:val="006E615C"/>
    <w:rsid w:val="006E6369"/>
    <w:rsid w:val="006F0FC0"/>
    <w:rsid w:val="00705748"/>
    <w:rsid w:val="00705D81"/>
    <w:rsid w:val="00713D94"/>
    <w:rsid w:val="007160B5"/>
    <w:rsid w:val="00716BE6"/>
    <w:rsid w:val="007201D6"/>
    <w:rsid w:val="00726A4C"/>
    <w:rsid w:val="00731525"/>
    <w:rsid w:val="00731D1C"/>
    <w:rsid w:val="00734A1F"/>
    <w:rsid w:val="007367E9"/>
    <w:rsid w:val="00736991"/>
    <w:rsid w:val="0074286E"/>
    <w:rsid w:val="0075042E"/>
    <w:rsid w:val="007512FB"/>
    <w:rsid w:val="00752129"/>
    <w:rsid w:val="00766AB3"/>
    <w:rsid w:val="0077195C"/>
    <w:rsid w:val="007761DC"/>
    <w:rsid w:val="00776CAE"/>
    <w:rsid w:val="0078667C"/>
    <w:rsid w:val="007908DA"/>
    <w:rsid w:val="0079522A"/>
    <w:rsid w:val="007B32A1"/>
    <w:rsid w:val="007C09A0"/>
    <w:rsid w:val="007D6974"/>
    <w:rsid w:val="007E1144"/>
    <w:rsid w:val="007E6799"/>
    <w:rsid w:val="007F759C"/>
    <w:rsid w:val="0080058D"/>
    <w:rsid w:val="00800902"/>
    <w:rsid w:val="00801FD5"/>
    <w:rsid w:val="008053A8"/>
    <w:rsid w:val="0080681D"/>
    <w:rsid w:val="0080760B"/>
    <w:rsid w:val="0081537F"/>
    <w:rsid w:val="00820876"/>
    <w:rsid w:val="0082658E"/>
    <w:rsid w:val="00830A4D"/>
    <w:rsid w:val="00831485"/>
    <w:rsid w:val="00836AF4"/>
    <w:rsid w:val="008453D8"/>
    <w:rsid w:val="00852831"/>
    <w:rsid w:val="008534FE"/>
    <w:rsid w:val="00862D43"/>
    <w:rsid w:val="00862FC0"/>
    <w:rsid w:val="00863389"/>
    <w:rsid w:val="0086524F"/>
    <w:rsid w:val="00875897"/>
    <w:rsid w:val="00881D63"/>
    <w:rsid w:val="008925D4"/>
    <w:rsid w:val="008975FB"/>
    <w:rsid w:val="008A241C"/>
    <w:rsid w:val="008A5B76"/>
    <w:rsid w:val="008A6403"/>
    <w:rsid w:val="008B248A"/>
    <w:rsid w:val="008B4D12"/>
    <w:rsid w:val="008C0558"/>
    <w:rsid w:val="008E5DBB"/>
    <w:rsid w:val="008E70E9"/>
    <w:rsid w:val="008F1B77"/>
    <w:rsid w:val="0090601F"/>
    <w:rsid w:val="00906818"/>
    <w:rsid w:val="00910FB4"/>
    <w:rsid w:val="0091468D"/>
    <w:rsid w:val="00917D76"/>
    <w:rsid w:val="009459B8"/>
    <w:rsid w:val="0096157F"/>
    <w:rsid w:val="00966AA3"/>
    <w:rsid w:val="00971896"/>
    <w:rsid w:val="0098012D"/>
    <w:rsid w:val="00980CC9"/>
    <w:rsid w:val="00984C9A"/>
    <w:rsid w:val="00990BD0"/>
    <w:rsid w:val="00994935"/>
    <w:rsid w:val="009A019D"/>
    <w:rsid w:val="009A08EF"/>
    <w:rsid w:val="009A0C0B"/>
    <w:rsid w:val="009A4CF1"/>
    <w:rsid w:val="009A75CC"/>
    <w:rsid w:val="009B17FB"/>
    <w:rsid w:val="009B3910"/>
    <w:rsid w:val="009B3E80"/>
    <w:rsid w:val="009B63B8"/>
    <w:rsid w:val="009E333E"/>
    <w:rsid w:val="009E4FCA"/>
    <w:rsid w:val="009F1849"/>
    <w:rsid w:val="00A05A2F"/>
    <w:rsid w:val="00A075E8"/>
    <w:rsid w:val="00A14234"/>
    <w:rsid w:val="00A43013"/>
    <w:rsid w:val="00A43A66"/>
    <w:rsid w:val="00A469D9"/>
    <w:rsid w:val="00A53C8C"/>
    <w:rsid w:val="00A60559"/>
    <w:rsid w:val="00A64443"/>
    <w:rsid w:val="00A65F67"/>
    <w:rsid w:val="00A67665"/>
    <w:rsid w:val="00A719AD"/>
    <w:rsid w:val="00A73D3F"/>
    <w:rsid w:val="00A77B03"/>
    <w:rsid w:val="00A81611"/>
    <w:rsid w:val="00A82209"/>
    <w:rsid w:val="00A84A4B"/>
    <w:rsid w:val="00A8612B"/>
    <w:rsid w:val="00A862AA"/>
    <w:rsid w:val="00AA332A"/>
    <w:rsid w:val="00AA4990"/>
    <w:rsid w:val="00AA583C"/>
    <w:rsid w:val="00AB1AA0"/>
    <w:rsid w:val="00AB3432"/>
    <w:rsid w:val="00AB623F"/>
    <w:rsid w:val="00AD16AB"/>
    <w:rsid w:val="00AD5607"/>
    <w:rsid w:val="00AE08D3"/>
    <w:rsid w:val="00AE0DD5"/>
    <w:rsid w:val="00AE195C"/>
    <w:rsid w:val="00AE3688"/>
    <w:rsid w:val="00AE4585"/>
    <w:rsid w:val="00AE62C9"/>
    <w:rsid w:val="00AF24F6"/>
    <w:rsid w:val="00AF4FFC"/>
    <w:rsid w:val="00B012D8"/>
    <w:rsid w:val="00B120CA"/>
    <w:rsid w:val="00B167D2"/>
    <w:rsid w:val="00B2583D"/>
    <w:rsid w:val="00B3157D"/>
    <w:rsid w:val="00B37CA2"/>
    <w:rsid w:val="00B41B4F"/>
    <w:rsid w:val="00B526D5"/>
    <w:rsid w:val="00B6241C"/>
    <w:rsid w:val="00B628D0"/>
    <w:rsid w:val="00B638F7"/>
    <w:rsid w:val="00B70A5D"/>
    <w:rsid w:val="00B73F20"/>
    <w:rsid w:val="00B77016"/>
    <w:rsid w:val="00B80571"/>
    <w:rsid w:val="00B806D2"/>
    <w:rsid w:val="00B92E9E"/>
    <w:rsid w:val="00BA1E7B"/>
    <w:rsid w:val="00BA7FB1"/>
    <w:rsid w:val="00BB0742"/>
    <w:rsid w:val="00BC0C9E"/>
    <w:rsid w:val="00BC3F16"/>
    <w:rsid w:val="00BC4EB8"/>
    <w:rsid w:val="00BD3D30"/>
    <w:rsid w:val="00BD7736"/>
    <w:rsid w:val="00BE1102"/>
    <w:rsid w:val="00BE1A64"/>
    <w:rsid w:val="00BE4F20"/>
    <w:rsid w:val="00BE617F"/>
    <w:rsid w:val="00BE673D"/>
    <w:rsid w:val="00BE70D0"/>
    <w:rsid w:val="00BF1AD4"/>
    <w:rsid w:val="00BF2867"/>
    <w:rsid w:val="00BF3662"/>
    <w:rsid w:val="00C000CA"/>
    <w:rsid w:val="00C06C58"/>
    <w:rsid w:val="00C16E24"/>
    <w:rsid w:val="00C3221E"/>
    <w:rsid w:val="00C41722"/>
    <w:rsid w:val="00C423D7"/>
    <w:rsid w:val="00C42B56"/>
    <w:rsid w:val="00C442F2"/>
    <w:rsid w:val="00C51AD7"/>
    <w:rsid w:val="00C524C8"/>
    <w:rsid w:val="00C539B7"/>
    <w:rsid w:val="00C5445B"/>
    <w:rsid w:val="00C63D90"/>
    <w:rsid w:val="00C7430F"/>
    <w:rsid w:val="00C75F44"/>
    <w:rsid w:val="00C81D7A"/>
    <w:rsid w:val="00C83B49"/>
    <w:rsid w:val="00C841BA"/>
    <w:rsid w:val="00C92550"/>
    <w:rsid w:val="00C93F2A"/>
    <w:rsid w:val="00C9544F"/>
    <w:rsid w:val="00C9783B"/>
    <w:rsid w:val="00CB4F09"/>
    <w:rsid w:val="00CB6FFE"/>
    <w:rsid w:val="00CC105E"/>
    <w:rsid w:val="00CD2768"/>
    <w:rsid w:val="00CF0823"/>
    <w:rsid w:val="00CF6275"/>
    <w:rsid w:val="00CF7D5A"/>
    <w:rsid w:val="00D004B9"/>
    <w:rsid w:val="00D12036"/>
    <w:rsid w:val="00D26CC1"/>
    <w:rsid w:val="00D30717"/>
    <w:rsid w:val="00D4036A"/>
    <w:rsid w:val="00D43D54"/>
    <w:rsid w:val="00D74073"/>
    <w:rsid w:val="00D7493D"/>
    <w:rsid w:val="00D759D7"/>
    <w:rsid w:val="00D80FDF"/>
    <w:rsid w:val="00D84B2A"/>
    <w:rsid w:val="00DA5D56"/>
    <w:rsid w:val="00DB7D10"/>
    <w:rsid w:val="00DE0932"/>
    <w:rsid w:val="00DE2FD1"/>
    <w:rsid w:val="00DF259A"/>
    <w:rsid w:val="00DF5788"/>
    <w:rsid w:val="00DF5C1A"/>
    <w:rsid w:val="00E01EDF"/>
    <w:rsid w:val="00E058F2"/>
    <w:rsid w:val="00E1220D"/>
    <w:rsid w:val="00E14E24"/>
    <w:rsid w:val="00E154C4"/>
    <w:rsid w:val="00E159D8"/>
    <w:rsid w:val="00E164BA"/>
    <w:rsid w:val="00E16E20"/>
    <w:rsid w:val="00E17645"/>
    <w:rsid w:val="00E31EC6"/>
    <w:rsid w:val="00E32491"/>
    <w:rsid w:val="00E32F11"/>
    <w:rsid w:val="00E335C9"/>
    <w:rsid w:val="00E34401"/>
    <w:rsid w:val="00E365D3"/>
    <w:rsid w:val="00E529E5"/>
    <w:rsid w:val="00E564EB"/>
    <w:rsid w:val="00E62123"/>
    <w:rsid w:val="00E707AE"/>
    <w:rsid w:val="00E715BE"/>
    <w:rsid w:val="00E761D6"/>
    <w:rsid w:val="00E76728"/>
    <w:rsid w:val="00EA2B08"/>
    <w:rsid w:val="00EA3392"/>
    <w:rsid w:val="00EA3CF5"/>
    <w:rsid w:val="00EB7182"/>
    <w:rsid w:val="00EC46E9"/>
    <w:rsid w:val="00EC4F8F"/>
    <w:rsid w:val="00EC5BA2"/>
    <w:rsid w:val="00EF0A9C"/>
    <w:rsid w:val="00EF1861"/>
    <w:rsid w:val="00EF241D"/>
    <w:rsid w:val="00EF28BD"/>
    <w:rsid w:val="00F0091B"/>
    <w:rsid w:val="00F0267E"/>
    <w:rsid w:val="00F05934"/>
    <w:rsid w:val="00F10FD3"/>
    <w:rsid w:val="00F12455"/>
    <w:rsid w:val="00F12EEB"/>
    <w:rsid w:val="00F1575B"/>
    <w:rsid w:val="00F160BC"/>
    <w:rsid w:val="00F2036C"/>
    <w:rsid w:val="00F26A5B"/>
    <w:rsid w:val="00F318FA"/>
    <w:rsid w:val="00F31E44"/>
    <w:rsid w:val="00F4067D"/>
    <w:rsid w:val="00F4161D"/>
    <w:rsid w:val="00F44EDA"/>
    <w:rsid w:val="00F46DE1"/>
    <w:rsid w:val="00F50B17"/>
    <w:rsid w:val="00F50B66"/>
    <w:rsid w:val="00F51B27"/>
    <w:rsid w:val="00F81638"/>
    <w:rsid w:val="00F84502"/>
    <w:rsid w:val="00F85B4A"/>
    <w:rsid w:val="00F85D84"/>
    <w:rsid w:val="00F920D6"/>
    <w:rsid w:val="00F94928"/>
    <w:rsid w:val="00F94FAB"/>
    <w:rsid w:val="00F97CF8"/>
    <w:rsid w:val="00FA064E"/>
    <w:rsid w:val="00FA17BA"/>
    <w:rsid w:val="00FA3D32"/>
    <w:rsid w:val="00FA66EF"/>
    <w:rsid w:val="00FB4A5E"/>
    <w:rsid w:val="00FC71C6"/>
    <w:rsid w:val="00FD155F"/>
    <w:rsid w:val="00FD5186"/>
    <w:rsid w:val="00FD6BA3"/>
    <w:rsid w:val="00FF1BD9"/>
    <w:rsid w:val="00FF2679"/>
    <w:rsid w:val="00FF33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B66052"/>
  <w15:docId w15:val="{54FFAD52-DD5D-4EE0-B1B3-4CEA55A049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E4FCA"/>
    <w:pPr>
      <w:widowControl w:val="0"/>
      <w:jc w:val="both"/>
    </w:pPr>
    <w:rPr>
      <w:rFonts w:eastAsia="STXihei"/>
      <w:sz w:val="24"/>
    </w:rPr>
  </w:style>
  <w:style w:type="paragraph" w:styleId="1">
    <w:name w:val="heading 1"/>
    <w:basedOn w:val="a"/>
    <w:next w:val="a"/>
    <w:link w:val="10"/>
    <w:uiPriority w:val="9"/>
    <w:qFormat/>
    <w:rsid w:val="003B42E1"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B42E1"/>
    <w:rPr>
      <w:rFonts w:eastAsia="STXihei"/>
      <w:b/>
      <w:bCs/>
      <w:kern w:val="44"/>
      <w:sz w:val="32"/>
      <w:szCs w:val="44"/>
    </w:rPr>
  </w:style>
  <w:style w:type="paragraph" w:styleId="a3">
    <w:name w:val="Title"/>
    <w:basedOn w:val="a"/>
    <w:next w:val="a"/>
    <w:link w:val="a4"/>
    <w:uiPriority w:val="10"/>
    <w:qFormat/>
    <w:rsid w:val="003B42E1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44"/>
      <w:szCs w:val="32"/>
    </w:rPr>
  </w:style>
  <w:style w:type="character" w:customStyle="1" w:styleId="a4">
    <w:name w:val="标题 字符"/>
    <w:basedOn w:val="a0"/>
    <w:link w:val="a3"/>
    <w:uiPriority w:val="10"/>
    <w:rsid w:val="003B42E1"/>
    <w:rPr>
      <w:rFonts w:asciiTheme="majorHAnsi" w:eastAsia="STXihei" w:hAnsiTheme="majorHAnsi" w:cstheme="majorBidi"/>
      <w:b/>
      <w:bCs/>
      <w:sz w:val="44"/>
      <w:szCs w:val="32"/>
    </w:rPr>
  </w:style>
  <w:style w:type="table" w:styleId="a5">
    <w:name w:val="Table Grid"/>
    <w:basedOn w:val="a1"/>
    <w:uiPriority w:val="59"/>
    <w:unhideWhenUsed/>
    <w:rsid w:val="004947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2B40C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rsid w:val="002B40CF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E1220D"/>
    <w:rPr>
      <w:rFonts w:ascii="宋体" w:eastAsia="宋体" w:hAnsi="宋体" w:cs="宋体"/>
      <w:sz w:val="24"/>
      <w:szCs w:val="24"/>
    </w:rPr>
  </w:style>
  <w:style w:type="paragraph" w:styleId="a6">
    <w:name w:val="No Spacing"/>
    <w:uiPriority w:val="1"/>
    <w:qFormat/>
    <w:rsid w:val="00BE1102"/>
    <w:pPr>
      <w:widowControl w:val="0"/>
      <w:jc w:val="both"/>
    </w:pPr>
    <w:rPr>
      <w:rFonts w:eastAsia="STXihei"/>
      <w:sz w:val="24"/>
    </w:rPr>
  </w:style>
  <w:style w:type="character" w:customStyle="1" w:styleId="tabpanel-summary-value">
    <w:name w:val="tabpanel-summary-value"/>
    <w:basedOn w:val="a0"/>
    <w:rsid w:val="00AD5607"/>
  </w:style>
  <w:style w:type="character" w:styleId="a7">
    <w:name w:val="Hyperlink"/>
    <w:basedOn w:val="a0"/>
    <w:uiPriority w:val="99"/>
    <w:unhideWhenUsed/>
    <w:rsid w:val="008E5DBB"/>
    <w:rPr>
      <w:color w:val="0000FF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8E5DBB"/>
    <w:rPr>
      <w:color w:val="605E5C"/>
      <w:shd w:val="clear" w:color="auto" w:fill="E1DFDD"/>
    </w:rPr>
  </w:style>
  <w:style w:type="paragraph" w:styleId="a9">
    <w:name w:val="header"/>
    <w:basedOn w:val="a"/>
    <w:link w:val="aa"/>
    <w:uiPriority w:val="99"/>
    <w:unhideWhenUsed/>
    <w:rsid w:val="00530A1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530A10"/>
    <w:rPr>
      <w:rFonts w:eastAsia="STXihei"/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530A1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530A10"/>
    <w:rPr>
      <w:rFonts w:eastAsia="STXihe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036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4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9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44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24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9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93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2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5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0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2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5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9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oleObject" Target="embeddings/oleObject1.bin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34" Type="http://schemas.openxmlformats.org/officeDocument/2006/relationships/hyperlink" Target="https://github.com/happyfish100/fastdfs-client-java" TargetMode="External"/><Relationship Id="rId42" Type="http://schemas.openxmlformats.org/officeDocument/2006/relationships/image" Target="media/image33.png"/><Relationship Id="rId47" Type="http://schemas.openxmlformats.org/officeDocument/2006/relationships/hyperlink" Target="http://127.0.0.1:8081/spuImageList?spuId=24" TargetMode="External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yperlink" Target="http://127.0.0.1:8081/getAttrValueList?attrId=43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emf"/><Relationship Id="rId46" Type="http://schemas.openxmlformats.org/officeDocument/2006/relationships/hyperlink" Target="http://127.0.0.1:8081/spuSaleAttrList?spuId=24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2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1.png"/><Relationship Id="rId45" Type="http://schemas.openxmlformats.org/officeDocument/2006/relationships/hyperlink" Target="http://127.0.0.1:8081/attrInfoList?catalog3Id=61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yperlink" Target="http://127.0.0.1:8081/spuList?catalog3Id=61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hyperlink" Target="http://127.0.0.1:8081/saveSkuInfo" TargetMode="External"/><Relationship Id="rId8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Desktop\demo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demo.dotm</Template>
  <TotalTime>996</TotalTime>
  <Pages>23</Pages>
  <Words>1065</Words>
  <Characters>6076</Characters>
  <Application>Microsoft Office Word</Application>
  <DocSecurity>0</DocSecurity>
  <Lines>50</Lines>
  <Paragraphs>14</Paragraphs>
  <ScaleCrop>false</ScaleCrop>
  <Company/>
  <LinksUpToDate>false</LinksUpToDate>
  <CharactersWithSpaces>7127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徐 靖博</cp:lastModifiedBy>
  <cp:revision>989</cp:revision>
  <dcterms:created xsi:type="dcterms:W3CDTF">2019-05-25T00:35:00Z</dcterms:created>
  <dcterms:modified xsi:type="dcterms:W3CDTF">2019-05-28T08:19:00Z</dcterms:modified>
</cp:coreProperties>
</file>