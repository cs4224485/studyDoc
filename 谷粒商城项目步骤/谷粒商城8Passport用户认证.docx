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A09" w:rsidRDefault="002B071C" w:rsidP="002B071C">
      <w:pPr>
        <w:pStyle w:val="a3"/>
      </w:pPr>
      <w:r>
        <w:t>Passport</w:t>
      </w:r>
      <w:r>
        <w:rPr>
          <w:rFonts w:hint="eastAsia"/>
        </w:rPr>
        <w:t>用户认证</w:t>
      </w:r>
    </w:p>
    <w:p w:rsidR="002B071C" w:rsidRDefault="002B071C" w:rsidP="00231B1C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介绍</w:t>
      </w:r>
    </w:p>
    <w:p w:rsidR="00231B1C" w:rsidRDefault="00231B1C" w:rsidP="00231B1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231B1C" w:rsidTr="00231B1C">
        <w:tc>
          <w:tcPr>
            <w:tcW w:w="11046" w:type="dxa"/>
          </w:tcPr>
          <w:p w:rsidR="00231B1C" w:rsidRDefault="00231B1C" w:rsidP="00231B1C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在购物车之前的功能，不需要对用户</w:t>
            </w:r>
            <w:r w:rsidR="000B59F9">
              <w:rPr>
                <w:rFonts w:hint="eastAsia"/>
              </w:rPr>
              <w:t>登录</w:t>
            </w:r>
            <w:r>
              <w:rPr>
                <w:rFonts w:hint="eastAsia"/>
              </w:rPr>
              <w:t>进行判定</w:t>
            </w:r>
          </w:p>
          <w:p w:rsidR="000B59F9" w:rsidRDefault="000B59F9" w:rsidP="00231B1C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在购物车之后的功能，必须要求用户登录的判定通过</w:t>
            </w:r>
          </w:p>
          <w:p w:rsidR="00AA7634" w:rsidRPr="00C00026" w:rsidRDefault="00AA7634" w:rsidP="00231B1C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在购物车功能中</w:t>
            </w:r>
            <w:r w:rsidR="006C60D1">
              <w:rPr>
                <w:rFonts w:hint="eastAsia"/>
              </w:rPr>
              <w:t>，必须对用户登录进行判定</w:t>
            </w:r>
            <w:r w:rsidR="005F4A6C">
              <w:rPr>
                <w:rFonts w:hint="eastAsia"/>
              </w:rPr>
              <w:t>，但是</w:t>
            </w:r>
            <w:r w:rsidR="00C00026">
              <w:rPr>
                <w:rFonts w:hint="eastAsia"/>
              </w:rPr>
              <w:t>判定失败也可以继续使用</w:t>
            </w:r>
            <w:r w:rsidR="00C00026">
              <w:t>(</w:t>
            </w:r>
            <w:r w:rsidR="00C00026">
              <w:rPr>
                <w:rFonts w:hint="eastAsia"/>
              </w:rPr>
              <w:t>程序执行另一个分支</w:t>
            </w:r>
            <w:r w:rsidR="00C00026">
              <w:t>)</w:t>
            </w:r>
          </w:p>
        </w:tc>
      </w:tr>
    </w:tbl>
    <w:p w:rsidR="00231B1C" w:rsidRDefault="00231B1C" w:rsidP="00231B1C"/>
    <w:p w:rsidR="00231B1C" w:rsidRDefault="00231B1C" w:rsidP="00231B1C"/>
    <w:p w:rsidR="007E66ED" w:rsidRDefault="007E66ED" w:rsidP="00E06C74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登录</w:t>
      </w:r>
      <w:r w:rsidR="004919E3">
        <w:rPr>
          <w:rFonts w:hint="eastAsia"/>
        </w:rPr>
        <w:t>的入口</w:t>
      </w:r>
    </w:p>
    <w:p w:rsidR="00231E3A" w:rsidRDefault="00231E3A" w:rsidP="00231E3A"/>
    <w:p w:rsidR="00A81E73" w:rsidRPr="00A81E73" w:rsidRDefault="00A81E73" w:rsidP="00231E3A">
      <w:pPr>
        <w:rPr>
          <w:rFonts w:hint="eastAsia"/>
        </w:rPr>
      </w:pPr>
    </w:p>
    <w:p w:rsidR="00231E3A" w:rsidRDefault="00A752D9" w:rsidP="00231E3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3810</wp:posOffset>
                </wp:positionV>
                <wp:extent cx="1117600" cy="61595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52D9" w:rsidRDefault="00A752D9" w:rsidP="00A752D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直接点击登录</w:t>
                            </w:r>
                            <w:r w:rsidR="00623FDE">
                              <w:rPr>
                                <w:rFonts w:hint="eastAsia"/>
                              </w:rP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style="position:absolute;left:0;text-align:left;margin-left:20.75pt;margin-top:.3pt;width:88pt;height:4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" fillcolor="#4f81bd [3204]" strokecolor="#243f60 [1604]" strokeweight="2pt">
                <v:textbox>
                  <w:txbxContent>
                    <w:p w:rsidR="00A752D9" w:rsidRDefault="00A752D9" w:rsidP="00A752D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直接点击登录</w:t>
                      </w:r>
                      <w:r w:rsidR="00623FDE">
                        <w:rPr>
                          <w:rFonts w:hint="eastAsia"/>
                        </w:rPr>
                        <w:t>功能</w:t>
                      </w:r>
                    </w:p>
                  </w:txbxContent>
                </v:textbox>
              </v:rect>
            </w:pict>
          </mc:Fallback>
        </mc:AlternateContent>
      </w:r>
    </w:p>
    <w:p w:rsidR="00231E3A" w:rsidRDefault="006D6955" w:rsidP="00231E3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1374775</wp:posOffset>
                </wp:positionH>
                <wp:positionV relativeFrom="paragraph">
                  <wp:posOffset>73025</wp:posOffset>
                </wp:positionV>
                <wp:extent cx="1974850" cy="438150"/>
                <wp:effectExtent l="0" t="0" r="82550" b="7620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15F8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08.25pt;margin-top:5.75pt;width:155.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231E3A" w:rsidRDefault="00231E3A" w:rsidP="00231E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3375025</wp:posOffset>
                </wp:positionH>
                <wp:positionV relativeFrom="paragraph">
                  <wp:posOffset>34290</wp:posOffset>
                </wp:positionV>
                <wp:extent cx="1358900" cy="685800"/>
                <wp:effectExtent l="0" t="0" r="1270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1E3A" w:rsidRDefault="00231E3A" w:rsidP="00231E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7" style="position:absolute;left:0;text-align:left;margin-left:265.75pt;margin-top:2.7pt;width:107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" fillcolor="#4f81bd [3204]" strokecolor="#243f60 [1604]" strokeweight="2pt">
                <v:textbox>
                  <w:txbxContent>
                    <w:p w:rsidR="00231E3A" w:rsidRDefault="00231E3A" w:rsidP="00231E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</w:p>
    <w:p w:rsidR="00231E3A" w:rsidRDefault="00B528A4" w:rsidP="00231E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205105</wp:posOffset>
                </wp:positionV>
                <wp:extent cx="1847850" cy="660400"/>
                <wp:effectExtent l="0" t="38100" r="57150" b="254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7850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B144F" id="直接箭头连接符 5" o:spid="_x0000_s1026" type="#_x0000_t32" style="position:absolute;left:0;text-align:left;margin-left:112.25pt;margin-top:16.15pt;width:145.5pt;height:5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231E3A" w:rsidRDefault="00231E3A" w:rsidP="00231E3A"/>
    <w:p w:rsidR="00231E3A" w:rsidRDefault="006D6955" w:rsidP="00231E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7EA17" wp14:editId="2B7C3326">
                <wp:simplePos x="0" y="0"/>
                <wp:positionH relativeFrom="column">
                  <wp:posOffset>292100</wp:posOffset>
                </wp:positionH>
                <wp:positionV relativeFrom="paragraph">
                  <wp:posOffset>57150</wp:posOffset>
                </wp:positionV>
                <wp:extent cx="1117600" cy="615950"/>
                <wp:effectExtent l="0" t="0" r="254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6955" w:rsidRDefault="006D6955" w:rsidP="006D69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结算时被登录功能拦截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7EA17" id="矩形 4" o:spid="_x0000_s1028" style="position:absolute;left:0;text-align:left;margin-left:23pt;margin-top:4.5pt;width:88pt;height:4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" fillcolor="#4f81bd [3204]" strokecolor="#243f60 [1604]" strokeweight="2pt">
                <v:textbox>
                  <w:txbxContent>
                    <w:p w:rsidR="006D6955" w:rsidRDefault="006D6955" w:rsidP="006D69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结算时被登录功能拦截</w:t>
                      </w:r>
                    </w:p>
                  </w:txbxContent>
                </v:textbox>
              </v:rect>
            </w:pict>
          </mc:Fallback>
        </mc:AlternateContent>
      </w:r>
    </w:p>
    <w:p w:rsidR="00231E3A" w:rsidRDefault="00231E3A" w:rsidP="00231E3A"/>
    <w:p w:rsidR="00231E3A" w:rsidRDefault="00231E3A" w:rsidP="00231E3A"/>
    <w:p w:rsidR="00231E3A" w:rsidRPr="00231E3A" w:rsidRDefault="00231E3A" w:rsidP="00231E3A"/>
    <w:p w:rsidR="007E66ED" w:rsidRDefault="007E66ED" w:rsidP="00231B1C"/>
    <w:p w:rsidR="007E66ED" w:rsidRDefault="007E66ED" w:rsidP="00231B1C"/>
    <w:p w:rsidR="00B528A4" w:rsidRDefault="00B528A4" w:rsidP="00231B1C"/>
    <w:p w:rsidR="00B528A4" w:rsidRDefault="00B528A4" w:rsidP="00231B1C"/>
    <w:p w:rsidR="00B528A4" w:rsidRDefault="00B528A4" w:rsidP="00231B1C"/>
    <w:p w:rsidR="00B528A4" w:rsidRDefault="00B528A4" w:rsidP="00231B1C"/>
    <w:p w:rsidR="00B528A4" w:rsidRDefault="00B528A4" w:rsidP="00231B1C"/>
    <w:p w:rsidR="00B528A4" w:rsidRDefault="00B528A4" w:rsidP="00231B1C"/>
    <w:p w:rsidR="00B528A4" w:rsidRDefault="00B528A4" w:rsidP="00231B1C"/>
    <w:p w:rsidR="00B528A4" w:rsidRDefault="00B528A4" w:rsidP="00231B1C"/>
    <w:p w:rsidR="005D1CBA" w:rsidRDefault="005D1CBA" w:rsidP="009A0820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认证中心的设计</w:t>
      </w:r>
    </w:p>
    <w:p w:rsidR="005D1CBA" w:rsidRDefault="005D1CBA" w:rsidP="00231B1C"/>
    <w:p w:rsidR="00B47684" w:rsidRDefault="00FD4A6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196215</wp:posOffset>
                </wp:positionV>
                <wp:extent cx="1358900" cy="381000"/>
                <wp:effectExtent l="0" t="0" r="1270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A6D" w:rsidRDefault="00FD4A6D" w:rsidP="00FD4A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9" style="position:absolute;left:0;text-align:left;margin-left:190.75pt;margin-top:15.45pt;width:107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" fillcolor="#4f81bd [3204]" strokecolor="#243f60 [1604]" strokeweight="2pt">
                <v:textbox>
                  <w:txbxContent>
                    <w:p w:rsidR="00FD4A6D" w:rsidRDefault="00FD4A6D" w:rsidP="00FD4A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业务功能</w:t>
                      </w:r>
                    </w:p>
                  </w:txbxContent>
                </v:textbox>
              </v:rect>
            </w:pict>
          </mc:Fallback>
        </mc:AlternateContent>
      </w:r>
      <w:r w:rsidR="00B4768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977900" cy="368300"/>
                <wp:effectExtent l="0" t="0" r="1270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7684" w:rsidRDefault="00B47684" w:rsidP="00B4768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30" style="position:absolute;left:0;text-align:left;margin-left:0;margin-top:16.95pt;width:77pt;height:29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" fillcolor="#4f81bd [3204]" strokecolor="#243f60 [1604]" strokeweight="2pt">
                <v:textbox>
                  <w:txbxContent>
                    <w:p w:rsidR="00B47684" w:rsidRDefault="00B47684" w:rsidP="00B4768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请求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D1CBA" w:rsidRDefault="001C145B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1039799</wp:posOffset>
                </wp:positionH>
                <wp:positionV relativeFrom="paragraph">
                  <wp:posOffset>86360</wp:posOffset>
                </wp:positionV>
                <wp:extent cx="1337480" cy="158371"/>
                <wp:effectExtent l="0" t="19050" r="34290" b="32385"/>
                <wp:wrapNone/>
                <wp:docPr id="10" name="箭头: 右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480" cy="1583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6AD1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0" o:spid="_x0000_s1026" type="#_x0000_t13" style="position:absolute;left:0;text-align:left;margin-left:81.85pt;margin-top:6.8pt;width:105.3pt;height:12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" adj="20321" fillcolor="#4f81bd [3204]" strokecolor="#243f60 [1604]" strokeweight="2pt"/>
            </w:pict>
          </mc:Fallback>
        </mc:AlternateContent>
      </w:r>
    </w:p>
    <w:p w:rsidR="00B47684" w:rsidRDefault="008933AB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53795</wp:posOffset>
                </wp:positionV>
                <wp:extent cx="1721922" cy="3820435"/>
                <wp:effectExtent l="0" t="0" r="12065" b="27940"/>
                <wp:wrapNone/>
                <wp:docPr id="25" name="圆柱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382043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3AB" w:rsidRDefault="008933AB" w:rsidP="008933A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用户服务</w:t>
                            </w:r>
                          </w:p>
                          <w:p w:rsidR="006C6FC8" w:rsidRDefault="006C6FC8" w:rsidP="008933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体 25" o:spid="_x0000_s1031" type="#_x0000_t22" style="position:absolute;left:0;text-align:left;margin-left:84.4pt;margin-top:4.25pt;width:135.6pt;height:300.8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" adj="2434" fillcolor="white [3201]" strokecolor="#f79646 [3209]" strokeweight="2pt">
                <v:textbox>
                  <w:txbxContent>
                    <w:p w:rsidR="008933AB" w:rsidRDefault="008933AB" w:rsidP="008933A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用户服务</w:t>
                      </w:r>
                    </w:p>
                    <w:p w:rsidR="006C6FC8" w:rsidRDefault="006C6FC8" w:rsidP="008933A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7684" w:rsidRDefault="00FE6EC3" w:rsidP="00231B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213995</wp:posOffset>
                </wp:positionV>
                <wp:extent cx="679450" cy="2139950"/>
                <wp:effectExtent l="0" t="0" r="2540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139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6EC3" w:rsidRDefault="00FE6EC3" w:rsidP="00FE6EC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拦截器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32" style="position:absolute;left:0;text-align:left;margin-left:109.25pt;margin-top:16.85pt;width:53.5pt;height:16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" fillcolor="white [3201]" strokecolor="#f79646 [3209]" strokeweight="2pt">
                <v:textbox>
                  <w:txbxContent>
                    <w:p w:rsidR="00FE6EC3" w:rsidRDefault="00FE6EC3" w:rsidP="00FE6EC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拦截器</w:t>
                      </w:r>
                    </w:p>
                  </w:txbxContent>
                </v:textbox>
              </v:rect>
            </w:pict>
          </mc:Fallback>
        </mc:AlternateContent>
      </w:r>
    </w:p>
    <w:p w:rsidR="00B528A4" w:rsidRDefault="00FD4A6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2651125</wp:posOffset>
                </wp:positionH>
                <wp:positionV relativeFrom="paragraph">
                  <wp:posOffset>156210</wp:posOffset>
                </wp:positionV>
                <wp:extent cx="990600" cy="1835150"/>
                <wp:effectExtent l="0" t="0" r="1905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835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A6D" w:rsidRDefault="00FD4A6D" w:rsidP="00FD4A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具体的业务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33" style="position:absolute;left:0;text-align:left;margin-left:208.75pt;margin-top:12.3pt;width:78pt;height:14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" fillcolor="#4f81bd [3204]" strokecolor="#243f60 [1604]" strokeweight="2pt">
                <v:textbox>
                  <w:txbxContent>
                    <w:p w:rsidR="00FD4A6D" w:rsidRDefault="00FD4A6D" w:rsidP="00FD4A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具体的业务</w:t>
                      </w:r>
                    </w:p>
                  </w:txbxContent>
                </v:textbox>
              </v:rect>
            </w:pict>
          </mc:Fallback>
        </mc:AlternateContent>
      </w:r>
      <w:r w:rsidR="00B528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170815</wp:posOffset>
                </wp:positionV>
                <wp:extent cx="742950" cy="463550"/>
                <wp:effectExtent l="0" t="0" r="19050" b="1270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8A4" w:rsidRDefault="00B528A4" w:rsidP="00B528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" o:spid="_x0000_s1034" style="position:absolute;left:0;text-align:left;margin-left:8.75pt;margin-top:13.45pt;width:58.5pt;height:3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" fillcolor="white [3201]" strokecolor="#f79646 [3209]" strokeweight="2pt">
                <v:textbox>
                  <w:txbxContent>
                    <w:p w:rsidR="00B528A4" w:rsidRDefault="00B528A4" w:rsidP="00B528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结算</w:t>
                      </w:r>
                    </w:p>
                  </w:txbxContent>
                </v:textbox>
              </v:oval>
            </w:pict>
          </mc:Fallback>
        </mc:AlternateContent>
      </w:r>
    </w:p>
    <w:p w:rsidR="00B528A4" w:rsidRDefault="00941AB5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149225</wp:posOffset>
                </wp:positionV>
                <wp:extent cx="406400" cy="88900"/>
                <wp:effectExtent l="0" t="19050" r="31750" b="44450"/>
                <wp:wrapNone/>
                <wp:docPr id="14" name="箭头: 右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88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C6CEB" id="箭头: 右 14" o:spid="_x0000_s1026" type="#_x0000_t13" style="position:absolute;left:0;text-align:left;margin-left:71.25pt;margin-top:11.75pt;width:32pt;height: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" adj="19238" fillcolor="#4f81bd [3204]" strokecolor="#243f60 [1604]" strokeweight="2pt"/>
            </w:pict>
          </mc:Fallback>
        </mc:AlternateContent>
      </w:r>
    </w:p>
    <w:p w:rsidR="00B528A4" w:rsidRDefault="00B528A4" w:rsidP="00231B1C"/>
    <w:p w:rsidR="00B528A4" w:rsidRDefault="006C6FC8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3802949</wp:posOffset>
                </wp:positionH>
                <wp:positionV relativeFrom="paragraph">
                  <wp:posOffset>123190</wp:posOffset>
                </wp:positionV>
                <wp:extent cx="1317963" cy="499176"/>
                <wp:effectExtent l="0" t="19050" r="34925" b="34290"/>
                <wp:wrapNone/>
                <wp:docPr id="30" name="箭头: 右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963" cy="4991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6AAB8" id="箭头: 右 30" o:spid="_x0000_s1026" type="#_x0000_t13" style="position:absolute;left:0;text-align:left;margin-left:299.45pt;margin-top:9.7pt;width:103.8pt;height:39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" adj="17510" fillcolor="#4f81bd [3204]" strokecolor="#243f60 [1604]" strokeweight="2pt"/>
            </w:pict>
          </mc:Fallback>
        </mc:AlternateContent>
      </w:r>
      <w:r w:rsidR="00941AB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2145510</wp:posOffset>
                </wp:positionH>
                <wp:positionV relativeFrom="paragraph">
                  <wp:posOffset>100390</wp:posOffset>
                </wp:positionV>
                <wp:extent cx="448574" cy="448574"/>
                <wp:effectExtent l="0" t="19050" r="46990" b="46990"/>
                <wp:wrapNone/>
                <wp:docPr id="17" name="箭头: 右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44857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9307D" id="箭头: 右 17" o:spid="_x0000_s1026" type="#_x0000_t13" style="position:absolute;left:0;text-align:left;margin-left:168.95pt;margin-top:7.9pt;width:35.3pt;height:3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" adj="10800" fillcolor="#4f81bd [3204]" strokecolor="#243f60 [1604]" strokeweight="2pt"/>
            </w:pict>
          </mc:Fallback>
        </mc:AlternateContent>
      </w:r>
      <w:r w:rsidR="00B528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2CB543" wp14:editId="58328A34">
                <wp:simplePos x="0" y="0"/>
                <wp:positionH relativeFrom="column">
                  <wp:posOffset>107950</wp:posOffset>
                </wp:positionH>
                <wp:positionV relativeFrom="paragraph">
                  <wp:posOffset>158750</wp:posOffset>
                </wp:positionV>
                <wp:extent cx="742950" cy="463550"/>
                <wp:effectExtent l="0" t="0" r="19050" b="1270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8A4" w:rsidRDefault="00B528A4" w:rsidP="00B528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2CB543" id="椭圆 7" o:spid="_x0000_s1035" style="position:absolute;left:0;text-align:left;margin-left:8.5pt;margin-top:12.5pt;width:58.5pt;height:3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" fillcolor="white [3201]" strokecolor="#f79646 [3209]" strokeweight="2pt">
                <v:textbox>
                  <w:txbxContent>
                    <w:p w:rsidR="00B528A4" w:rsidRDefault="00B528A4" w:rsidP="00B528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订单</w:t>
                      </w:r>
                    </w:p>
                  </w:txbxContent>
                </v:textbox>
              </v:oval>
            </w:pict>
          </mc:Fallback>
        </mc:AlternateContent>
      </w:r>
    </w:p>
    <w:p w:rsidR="00B528A4" w:rsidRDefault="00941AB5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0DEBF1" wp14:editId="4E21648D">
                <wp:simplePos x="0" y="0"/>
                <wp:positionH relativeFrom="column">
                  <wp:posOffset>904875</wp:posOffset>
                </wp:positionH>
                <wp:positionV relativeFrom="paragraph">
                  <wp:posOffset>52070</wp:posOffset>
                </wp:positionV>
                <wp:extent cx="406400" cy="88900"/>
                <wp:effectExtent l="0" t="19050" r="31750" b="44450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88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708BF" id="箭头: 右 15" o:spid="_x0000_s1026" type="#_x0000_t13" style="position:absolute;left:0;text-align:left;margin-left:71.25pt;margin-top:4.1pt;width:32pt;height: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" adj="19238" fillcolor="#4f81bd [3204]" strokecolor="#243f60 [1604]" strokeweight="2pt"/>
            </w:pict>
          </mc:Fallback>
        </mc:AlternateContent>
      </w:r>
    </w:p>
    <w:p w:rsidR="00B528A4" w:rsidRDefault="00B528A4" w:rsidP="00231B1C"/>
    <w:p w:rsidR="00B528A4" w:rsidRDefault="00B47684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E1C41A" wp14:editId="6A2CDE9A">
                <wp:simplePos x="0" y="0"/>
                <wp:positionH relativeFrom="column">
                  <wp:posOffset>95250</wp:posOffset>
                </wp:positionH>
                <wp:positionV relativeFrom="paragraph">
                  <wp:posOffset>140335</wp:posOffset>
                </wp:positionV>
                <wp:extent cx="742950" cy="463550"/>
                <wp:effectExtent l="0" t="0" r="19050" b="1270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23B7" w:rsidRDefault="00BF23B7" w:rsidP="00BF23B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购物车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E1C41A" id="椭圆 8" o:spid="_x0000_s1036" style="position:absolute;left:0;text-align:left;margin-left:7.5pt;margin-top:11.05pt;width:58.5pt;height:3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" fillcolor="white [3201]" strokecolor="#f79646 [3209]" strokeweight="2pt">
                <v:textbox>
                  <w:txbxContent>
                    <w:p w:rsidR="00BF23B7" w:rsidRDefault="00BF23B7" w:rsidP="00BF23B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购物车</w:t>
                      </w:r>
                    </w:p>
                  </w:txbxContent>
                </v:textbox>
              </v:oval>
            </w:pict>
          </mc:Fallback>
        </mc:AlternateContent>
      </w:r>
    </w:p>
    <w:p w:rsidR="00B528A4" w:rsidRDefault="00941AB5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0DEBF1" wp14:editId="4E21648D">
                <wp:simplePos x="0" y="0"/>
                <wp:positionH relativeFrom="column">
                  <wp:posOffset>873125</wp:posOffset>
                </wp:positionH>
                <wp:positionV relativeFrom="paragraph">
                  <wp:posOffset>50165</wp:posOffset>
                </wp:positionV>
                <wp:extent cx="406400" cy="88900"/>
                <wp:effectExtent l="0" t="19050" r="31750" b="44450"/>
                <wp:wrapNone/>
                <wp:docPr id="16" name="箭头: 右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88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8635A" id="箭头: 右 16" o:spid="_x0000_s1026" type="#_x0000_t13" style="position:absolute;left:0;text-align:left;margin-left:68.75pt;margin-top:3.95pt;width:32pt;height: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" adj="19238" fillcolor="#4f81bd [3204]" strokecolor="#243f60 [1604]" strokeweight="2pt"/>
            </w:pict>
          </mc:Fallback>
        </mc:AlternateContent>
      </w:r>
    </w:p>
    <w:p w:rsidR="00B528A4" w:rsidRDefault="005E0BE9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1523952</wp:posOffset>
                </wp:positionH>
                <wp:positionV relativeFrom="paragraph">
                  <wp:posOffset>210293</wp:posOffset>
                </wp:positionV>
                <wp:extent cx="474453" cy="621101"/>
                <wp:effectExtent l="19050" t="19050" r="40005" b="45720"/>
                <wp:wrapNone/>
                <wp:docPr id="20" name="箭头: 上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621101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8CC7D5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20" o:spid="_x0000_s1026" type="#_x0000_t70" style="position:absolute;left:0;text-align:left;margin-left:120pt;margin-top:16.55pt;width:37.35pt;height:4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" adj=",8250" fillcolor="white [3201]" strokecolor="#f79646 [3209]" strokeweight="2pt"/>
            </w:pict>
          </mc:Fallback>
        </mc:AlternateContent>
      </w:r>
    </w:p>
    <w:p w:rsidR="00B528A4" w:rsidRDefault="00B528A4" w:rsidP="00231B1C"/>
    <w:p w:rsidR="00B528A4" w:rsidRDefault="00B528A4" w:rsidP="00231B1C"/>
    <w:p w:rsidR="00B528A4" w:rsidRDefault="00941AB5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63055</wp:posOffset>
                </wp:positionH>
                <wp:positionV relativeFrom="paragraph">
                  <wp:posOffset>123924</wp:posOffset>
                </wp:positionV>
                <wp:extent cx="2993366" cy="603849"/>
                <wp:effectExtent l="0" t="0" r="17145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603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1AB5" w:rsidRDefault="00941AB5" w:rsidP="00941A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认证中心</w:t>
                            </w:r>
                            <w:r w:rsidR="005E0BE9">
                              <w:rPr>
                                <w:rFonts w:hint="eastAsia"/>
                              </w:rPr>
                              <w:t>（只负责护照的颁发和护照信息的验证）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37" style="position:absolute;left:0;text-align:left;margin-left:4.95pt;margin-top:9.75pt;width:235.7pt;height:4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" fillcolor="white [3201]" strokecolor="#f79646 [3209]" strokeweight="2pt">
                <v:textbox>
                  <w:txbxContent>
                    <w:p w:rsidR="00941AB5" w:rsidRDefault="00941AB5" w:rsidP="00941AB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认证中心</w:t>
                      </w:r>
                      <w:r w:rsidR="005E0BE9">
                        <w:rPr>
                          <w:rFonts w:hint="eastAsia"/>
                        </w:rPr>
                        <w:t>（只负责护照的颁发和护照信息的验证）</w:t>
                      </w:r>
                    </w:p>
                  </w:txbxContent>
                </v:textbox>
              </v:rect>
            </w:pict>
          </mc:Fallback>
        </mc:AlternateContent>
      </w:r>
    </w:p>
    <w:p w:rsidR="00B528A4" w:rsidRDefault="008933AB" w:rsidP="00231B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3214753</wp:posOffset>
                </wp:positionH>
                <wp:positionV relativeFrom="paragraph">
                  <wp:posOffset>105781</wp:posOffset>
                </wp:positionV>
                <wp:extent cx="1673525" cy="189781"/>
                <wp:effectExtent l="0" t="19050" r="41275" b="39370"/>
                <wp:wrapNone/>
                <wp:docPr id="21" name="箭头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5" cy="1897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286E0" id="箭头: 右 21" o:spid="_x0000_s1026" type="#_x0000_t13" style="position:absolute;left:0;text-align:left;margin-left:253.15pt;margin-top:8.35pt;width:131.75pt;height:14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" adj="20375" fillcolor="#4f81bd [3204]" strokecolor="#243f60 [1604]" strokeweight="2pt"/>
            </w:pict>
          </mc:Fallback>
        </mc:AlternateContent>
      </w:r>
    </w:p>
    <w:p w:rsidR="00231B1C" w:rsidRDefault="00231B1C" w:rsidP="00231B1C"/>
    <w:p w:rsidR="00B528A4" w:rsidRDefault="006C6FC8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5935864</wp:posOffset>
                </wp:positionH>
                <wp:positionV relativeFrom="paragraph">
                  <wp:posOffset>57661</wp:posOffset>
                </wp:positionV>
                <wp:extent cx="491589" cy="740971"/>
                <wp:effectExtent l="19050" t="19050" r="41910" b="40640"/>
                <wp:wrapNone/>
                <wp:docPr id="26" name="箭头: 上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89" cy="740971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6820" id="箭头: 上下 26" o:spid="_x0000_s1026" type="#_x0000_t70" style="position:absolute;left:0;text-align:left;margin-left:467.4pt;margin-top:4.55pt;width:38.7pt;height:5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" adj=",7165" fillcolor="#4f81bd [3204]" strokecolor="#243f60 [1604]" strokeweight="2pt"/>
            </w:pict>
          </mc:Fallback>
        </mc:AlternateContent>
      </w:r>
    </w:p>
    <w:p w:rsidR="00B528A4" w:rsidRDefault="00B528A4" w:rsidP="00231B1C"/>
    <w:p w:rsidR="00B528A4" w:rsidRDefault="00B528A4" w:rsidP="00231B1C"/>
    <w:p w:rsidR="00B528A4" w:rsidRDefault="006C6FC8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156210</wp:posOffset>
                </wp:positionV>
                <wp:extent cx="1721922" cy="890650"/>
                <wp:effectExtent l="0" t="0" r="12065" b="24130"/>
                <wp:wrapNone/>
                <wp:docPr id="27" name="圆柱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89065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6FC8" w:rsidRDefault="006C6FC8" w:rsidP="006C6FC8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柱体 27" o:spid="_x0000_s1038" type="#_x0000_t22" style="position:absolute;left:0;text-align:left;margin-left:84.4pt;margin-top:12.3pt;width:135.6pt;height:70.1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" fillcolor="white [3201]" strokecolor="#f79646 [3209]" strokeweight="2pt">
                <v:textbox>
                  <w:txbxContent>
                    <w:p w:rsidR="006C6FC8" w:rsidRDefault="006C6FC8" w:rsidP="006C6FC8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28A4" w:rsidRDefault="006C6FC8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1463361</wp:posOffset>
                </wp:positionH>
                <wp:positionV relativeFrom="paragraph">
                  <wp:posOffset>32385</wp:posOffset>
                </wp:positionV>
                <wp:extent cx="2612571" cy="748145"/>
                <wp:effectExtent l="0" t="0" r="16510" b="13970"/>
                <wp:wrapNone/>
                <wp:docPr id="29" name="圆柱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1" cy="74814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6FC8" w:rsidRDefault="006C6FC8" w:rsidP="006C6FC8">
                            <w:pPr>
                              <w:jc w:val="center"/>
                            </w:pPr>
                            <w:proofErr w:type="spellStart"/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柱体 29" o:spid="_x0000_s1039" type="#_x0000_t22" style="position:absolute;left:0;text-align:left;margin-left:115.25pt;margin-top:2.55pt;width:205.7pt;height:58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" fillcolor="white [3201]" strokecolor="#f79646 [3209]" strokeweight="2pt">
                <v:textbox>
                  <w:txbxContent>
                    <w:p w:rsidR="006C6FC8" w:rsidRDefault="006C6FC8" w:rsidP="006C6FC8">
                      <w:pPr>
                        <w:jc w:val="center"/>
                      </w:pPr>
                      <w:proofErr w:type="spellStart"/>
                      <w:r>
                        <w:t>M</w:t>
                      </w:r>
                      <w:r>
                        <w:rPr>
                          <w:rFonts w:hint="eastAsia"/>
                        </w:rPr>
                        <w:t>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4135433</wp:posOffset>
                </wp:positionH>
                <wp:positionV relativeFrom="paragraph">
                  <wp:posOffset>128014</wp:posOffset>
                </wp:positionV>
                <wp:extent cx="1021278" cy="439387"/>
                <wp:effectExtent l="0" t="0" r="26670" b="18415"/>
                <wp:wrapNone/>
                <wp:docPr id="28" name="箭头: 左右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439387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74CCED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头: 左右 28" o:spid="_x0000_s1026" type="#_x0000_t69" style="position:absolute;left:0;text-align:left;margin-left:325.6pt;margin-top:10.1pt;width:80.4pt;height:3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" adj="4647" fillcolor="#4f81bd [3204]" strokecolor="#243f60 [1604]" strokeweight="2pt"/>
            </w:pict>
          </mc:Fallback>
        </mc:AlternateContent>
      </w:r>
    </w:p>
    <w:p w:rsidR="00231B1C" w:rsidRDefault="00231B1C" w:rsidP="00231B1C"/>
    <w:p w:rsidR="00231B1C" w:rsidRDefault="00231B1C" w:rsidP="00231B1C"/>
    <w:p w:rsidR="00231B1C" w:rsidRDefault="00231B1C" w:rsidP="00231B1C"/>
    <w:p w:rsidR="00267EFE" w:rsidRDefault="00267EFE" w:rsidP="00231B1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5D1CBA" w:rsidTr="005D1CBA">
        <w:tc>
          <w:tcPr>
            <w:tcW w:w="11046" w:type="dxa"/>
          </w:tcPr>
          <w:p w:rsidR="005D1CBA" w:rsidRDefault="00F64A7C" w:rsidP="00231B1C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给用户颁发</w:t>
            </w:r>
            <w:r w:rsidR="00D718FE">
              <w:rPr>
                <w:rFonts w:hint="eastAsia"/>
              </w:rPr>
              <w:t>通行证</w:t>
            </w:r>
            <w:r w:rsidR="003C1532">
              <w:rPr>
                <w:rFonts w:hint="eastAsia"/>
              </w:rPr>
              <w:t>(</w:t>
            </w:r>
            <w:r w:rsidR="00C51A19">
              <w:rPr>
                <w:rFonts w:hint="eastAsia"/>
              </w:rPr>
              <w:t>token</w:t>
            </w:r>
            <w:r w:rsidR="003C1532">
              <w:t>)</w:t>
            </w:r>
          </w:p>
          <w:p w:rsidR="00F019BE" w:rsidRPr="00F019BE" w:rsidRDefault="00F019BE" w:rsidP="00231B1C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验证</w:t>
            </w:r>
            <w:r w:rsidR="00B63BED">
              <w:rPr>
                <w:rFonts w:hint="eastAsia"/>
              </w:rPr>
              <w:t>其他业务功能接收</w:t>
            </w:r>
            <w:r>
              <w:rPr>
                <w:rFonts w:hint="eastAsia"/>
              </w:rPr>
              <w:t>token</w:t>
            </w:r>
            <w:r w:rsidR="00C707EA">
              <w:t>(</w:t>
            </w:r>
            <w:r w:rsidR="00C707EA">
              <w:rPr>
                <w:rFonts w:hint="eastAsia"/>
              </w:rPr>
              <w:t>用户访问所携带的</w:t>
            </w:r>
            <w:r w:rsidR="00C707EA">
              <w:t>)</w:t>
            </w:r>
            <w:r w:rsidR="003E29C7">
              <w:rPr>
                <w:rFonts w:hint="eastAsia"/>
              </w:rPr>
              <w:t>的真伪</w:t>
            </w:r>
          </w:p>
        </w:tc>
      </w:tr>
    </w:tbl>
    <w:p w:rsidR="005D1CBA" w:rsidRDefault="005D1CBA" w:rsidP="00231B1C"/>
    <w:p w:rsidR="00611DF2" w:rsidRDefault="00611DF2" w:rsidP="00231B1C"/>
    <w:p w:rsidR="00611DF2" w:rsidRDefault="00611DF2" w:rsidP="00611DF2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认证中心的整合</w:t>
      </w:r>
    </w:p>
    <w:p w:rsidR="0056742A" w:rsidRDefault="0056742A" w:rsidP="0056742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B32591" w:rsidTr="00B32591">
        <w:tc>
          <w:tcPr>
            <w:tcW w:w="11046" w:type="dxa"/>
          </w:tcPr>
          <w:p w:rsidR="00B32591" w:rsidRDefault="00B32591" w:rsidP="0056742A">
            <w:r>
              <w:rPr>
                <w:rFonts w:hint="eastAsia"/>
              </w:rPr>
              <w:t>1</w:t>
            </w:r>
            <w:r>
              <w:t xml:space="preserve"> </w:t>
            </w:r>
            <w:r w:rsidR="0026417D">
              <w:rPr>
                <w:rFonts w:hint="eastAsia"/>
              </w:rPr>
              <w:t>引入认证中心的静态资源</w:t>
            </w:r>
          </w:p>
          <w:p w:rsidR="005F2740" w:rsidRDefault="00F334E8" w:rsidP="0056742A">
            <w:r>
              <w:rPr>
                <w:noProof/>
              </w:rPr>
              <w:drawing>
                <wp:inline distT="0" distB="0" distL="0" distR="0" wp14:anchorId="62212B67" wp14:editId="4949EC1E">
                  <wp:extent cx="5190476" cy="261904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76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4E8" w:rsidRDefault="00F334E8" w:rsidP="0056742A"/>
          <w:p w:rsidR="00F334E8" w:rsidRDefault="00F334E8" w:rsidP="0056742A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模块的页面点击登录链接上加入认证中心的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  <w:p w:rsidR="000F795E" w:rsidRDefault="000F795E" w:rsidP="0056742A"/>
          <w:p w:rsidR="000F795E" w:rsidRDefault="00894EBF" w:rsidP="0056742A">
            <w:r>
              <w:rPr>
                <w:noProof/>
              </w:rPr>
              <w:drawing>
                <wp:inline distT="0" distB="0" distL="0" distR="0" wp14:anchorId="5A989114" wp14:editId="352E9EAE">
                  <wp:extent cx="7020560" cy="2157095"/>
                  <wp:effectExtent l="0" t="0" r="889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EBF" w:rsidRDefault="00894EBF" w:rsidP="0056742A"/>
          <w:p w:rsidR="00894EBF" w:rsidRDefault="00F47B48" w:rsidP="0056742A">
            <w:r>
              <w:rPr>
                <w:rFonts w:hint="eastAsia"/>
              </w:rPr>
              <w:t>3</w:t>
            </w:r>
            <w:r>
              <w:t xml:space="preserve"> </w:t>
            </w:r>
            <w:r w:rsidR="00AE28CF">
              <w:rPr>
                <w:rFonts w:hint="eastAsia"/>
              </w:rPr>
              <w:t>增加一个测试的</w:t>
            </w:r>
            <w:r w:rsidR="009F722F">
              <w:rPr>
                <w:rFonts w:hint="eastAsia"/>
              </w:rPr>
              <w:t>结算功能</w:t>
            </w:r>
            <w:r w:rsidR="00F9265E">
              <w:rPr>
                <w:rFonts w:hint="eastAsia"/>
              </w:rPr>
              <w:t>(</w:t>
            </w:r>
            <w:r w:rsidR="00F9265E">
              <w:rPr>
                <w:rFonts w:hint="eastAsia"/>
              </w:rPr>
              <w:t>真正的结算功能在</w:t>
            </w:r>
            <w:r w:rsidR="00F9265E">
              <w:rPr>
                <w:rFonts w:hint="eastAsia"/>
              </w:rPr>
              <w:t>dd</w:t>
            </w:r>
            <w:r w:rsidR="00F9265E">
              <w:rPr>
                <w:rFonts w:hint="eastAsia"/>
              </w:rPr>
              <w:t>模块</w:t>
            </w:r>
            <w:r w:rsidR="00F9265E">
              <w:t>)</w:t>
            </w:r>
          </w:p>
          <w:p w:rsidR="006E3051" w:rsidRDefault="006E3051" w:rsidP="0056742A"/>
          <w:p w:rsidR="006E3051" w:rsidRDefault="00096B3D" w:rsidP="0056742A">
            <w:r>
              <w:rPr>
                <w:noProof/>
              </w:rPr>
              <w:lastRenderedPageBreak/>
              <w:drawing>
                <wp:inline distT="0" distB="0" distL="0" distR="0" wp14:anchorId="4929DD5D" wp14:editId="57707374">
                  <wp:extent cx="7020560" cy="2545715"/>
                  <wp:effectExtent l="0" t="0" r="889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B3D" w:rsidRDefault="00AA3C80" w:rsidP="0056742A">
            <w:r>
              <w:rPr>
                <w:noProof/>
              </w:rPr>
              <w:drawing>
                <wp:inline distT="0" distB="0" distL="0" distR="0" wp14:anchorId="14B01255" wp14:editId="167A8E25">
                  <wp:extent cx="7020560" cy="2647950"/>
                  <wp:effectExtent l="0" t="0" r="889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C80" w:rsidRDefault="00AA3C80" w:rsidP="0056742A"/>
          <w:p w:rsidR="0028557E" w:rsidRDefault="0028557E" w:rsidP="0056742A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加入拦截器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web</w:t>
            </w:r>
            <w:r>
              <w:t>-</w:t>
            </w:r>
            <w:proofErr w:type="spellStart"/>
            <w:r>
              <w:t>util</w:t>
            </w:r>
            <w:proofErr w:type="spellEnd"/>
            <w:r>
              <w:rPr>
                <w:rFonts w:hint="eastAsia"/>
              </w:rPr>
              <w:t>中加入拦截器，</w:t>
            </w:r>
            <w:r w:rsidR="000E12A8">
              <w:rPr>
                <w:rFonts w:hint="eastAsia"/>
              </w:rPr>
              <w:t>让</w:t>
            </w:r>
            <w:r w:rsidR="00096B4F">
              <w:rPr>
                <w:rFonts w:hint="eastAsia"/>
              </w:rPr>
              <w:t>所有请求到</w:t>
            </w:r>
            <w:r w:rsidR="00096B4F">
              <w:rPr>
                <w:rFonts w:hint="eastAsia"/>
              </w:rPr>
              <w:t>web</w:t>
            </w:r>
            <w:r w:rsidR="00096B4F">
              <w:rPr>
                <w:rFonts w:hint="eastAsia"/>
              </w:rPr>
              <w:t>的请求都被拦截器拦截</w:t>
            </w:r>
            <w:r>
              <w:t>)</w:t>
            </w:r>
          </w:p>
          <w:p w:rsidR="003753BD" w:rsidRDefault="003753BD" w:rsidP="0056742A">
            <w:r>
              <w:rPr>
                <w:noProof/>
              </w:rPr>
              <w:lastRenderedPageBreak/>
              <w:drawing>
                <wp:inline distT="0" distB="0" distL="0" distR="0" wp14:anchorId="0F6914F3" wp14:editId="5F351F0D">
                  <wp:extent cx="5095238" cy="34761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38" cy="3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E73" w:rsidRDefault="00414630" w:rsidP="0056742A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加入拦截器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820"/>
            </w:tblGrid>
            <w:tr w:rsidR="009C3EFB" w:rsidTr="009C3EFB">
              <w:tc>
                <w:tcPr>
                  <w:tcW w:w="10820" w:type="dxa"/>
                </w:tcPr>
                <w:p w:rsidR="00FC0285" w:rsidRPr="00FC0285" w:rsidRDefault="00FC0285" w:rsidP="00FC0285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1"/>
                      <w:szCs w:val="21"/>
                    </w:rPr>
                  </w:pPr>
                  <w:r w:rsidRPr="00FC0285">
                    <w:rPr>
                      <w:rFonts w:ascii="宋体" w:eastAsia="宋体" w:hAnsi="宋体" w:cs="宋体" w:hint="eastAsia"/>
                      <w:color w:val="808000"/>
                      <w:kern w:val="0"/>
                      <w:sz w:val="21"/>
                      <w:szCs w:val="21"/>
                    </w:rPr>
                    <w:t>@Component</w:t>
                  </w:r>
                  <w:r w:rsidRPr="00FC0285">
                    <w:rPr>
                      <w:rFonts w:ascii="宋体" w:eastAsia="宋体" w:hAnsi="宋体" w:cs="宋体" w:hint="eastAsia"/>
                      <w:color w:val="808000"/>
                      <w:kern w:val="0"/>
                      <w:sz w:val="21"/>
                      <w:szCs w:val="21"/>
                    </w:rPr>
                    <w:br/>
                  </w:r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 xml:space="preserve">public class 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AuthInterceptor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 xml:space="preserve"> </w:t>
                  </w:r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 xml:space="preserve">extends 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HandlerInterceptorAdapter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 xml:space="preserve"> {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br/>
                    <w:t xml:space="preserve">    </w:t>
                  </w:r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 xml:space="preserve">public 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>boolean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preHandle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(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HttpServletRequest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 xml:space="preserve"> request, </w:t>
                  </w:r>
                  <w:proofErr w:type="spellStart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HttpServletResponse</w:t>
                  </w:r>
                  <w:proofErr w:type="spellEnd"/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 xml:space="preserve"> response, Object handler) </w:t>
                  </w:r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 xml:space="preserve">throws 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Exception {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br/>
                    <w:t xml:space="preserve">        </w:t>
                  </w:r>
                  <w:r w:rsidRPr="00FC0285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21"/>
                      <w:szCs w:val="21"/>
                    </w:rPr>
                    <w:t>// 拦截代码</w:t>
                  </w:r>
                  <w:r w:rsidRPr="00FC0285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21"/>
                      <w:szCs w:val="21"/>
                    </w:rPr>
                    <w:br/>
                    <w:t xml:space="preserve">        </w:t>
                  </w:r>
                  <w:r w:rsidRPr="00FC0285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21"/>
                      <w:szCs w:val="21"/>
                    </w:rPr>
                    <w:t>return true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t>;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br/>
                    <w:t xml:space="preserve">    }</w:t>
                  </w:r>
                  <w:r w:rsidRPr="00FC0285">
                    <w:rPr>
                      <w:rFonts w:ascii="宋体" w:eastAsia="宋体" w:hAnsi="宋体" w:cs="宋体" w:hint="eastAsia"/>
                      <w:color w:val="000000"/>
                      <w:kern w:val="0"/>
                      <w:sz w:val="21"/>
                      <w:szCs w:val="21"/>
                    </w:rPr>
                    <w:br/>
                    <w:t>}</w:t>
                  </w:r>
                </w:p>
                <w:p w:rsidR="009C3EFB" w:rsidRPr="00E8058C" w:rsidRDefault="009C3EFB" w:rsidP="0056742A"/>
              </w:tc>
            </w:tr>
          </w:tbl>
          <w:p w:rsidR="003F57D1" w:rsidRDefault="003F57D1" w:rsidP="0056742A"/>
          <w:p w:rsidR="00D61DED" w:rsidRDefault="0030195A" w:rsidP="0056742A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加入拦截器的整合类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820"/>
            </w:tblGrid>
            <w:tr w:rsidR="00914F8E" w:rsidTr="00914F8E">
              <w:tc>
                <w:tcPr>
                  <w:tcW w:w="10820" w:type="dxa"/>
                </w:tcPr>
                <w:p w:rsidR="0073166B" w:rsidRDefault="0073166B" w:rsidP="0073166B">
                  <w:pPr>
                    <w:pStyle w:val="HTML"/>
                    <w:shd w:val="clear" w:color="auto" w:fill="FFFFFF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t>@Configuration</w:t>
                  </w:r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br/>
                  </w:r>
                  <w:r>
                    <w:rPr>
                      <w:rFonts w:hint="eastAsia"/>
                      <w:b/>
                      <w:bCs/>
                      <w:color w:val="000080"/>
                      <w:sz w:val="21"/>
                      <w:szCs w:val="21"/>
                    </w:rPr>
                    <w:t xml:space="preserve">public class 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WebMvcConfiguration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000080"/>
                      <w:sz w:val="21"/>
                      <w:szCs w:val="21"/>
                    </w:rPr>
                    <w:t xml:space="preserve">extends 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WebMvcConfigurerAdapter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 xml:space="preserve"> {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t>@</w:t>
                  </w:r>
                  <w:proofErr w:type="spellStart"/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t>Autowired</w:t>
                  </w:r>
                  <w:proofErr w:type="spellEnd"/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AuthInterceptor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  <w:bCs/>
                      <w:color w:val="660E7A"/>
                      <w:sz w:val="21"/>
                      <w:szCs w:val="21"/>
                    </w:rPr>
                    <w:t>authInterceptor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;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t>@Override</w:t>
                  </w:r>
                  <w:r>
                    <w:rPr>
                      <w:rFonts w:hint="eastAsia"/>
                      <w:color w:val="808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rFonts w:hint="eastAsia"/>
                      <w:b/>
                      <w:bCs/>
                      <w:color w:val="000080"/>
                      <w:sz w:val="21"/>
                      <w:szCs w:val="21"/>
                    </w:rPr>
                    <w:t xml:space="preserve">public void 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addInterceptors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InterceptorRegistry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 xml:space="preserve"> registry){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registry.addInterceptor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rFonts w:hint="eastAsia"/>
                      <w:b/>
                      <w:bCs/>
                      <w:color w:val="660E7A"/>
                      <w:sz w:val="21"/>
                      <w:szCs w:val="21"/>
                    </w:rPr>
                    <w:t>authInterceptor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).</w:t>
                  </w:r>
                  <w:proofErr w:type="spellStart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addPathPatterns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(</w:t>
                  </w:r>
                  <w:r>
                    <w:rPr>
                      <w:rFonts w:hint="eastAsia"/>
                      <w:b/>
                      <w:bCs/>
                      <w:color w:val="008000"/>
                      <w:sz w:val="21"/>
                      <w:szCs w:val="21"/>
                    </w:rPr>
                    <w:t>"/**"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);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hint="eastAsia"/>
                      <w:b/>
                      <w:bCs/>
                      <w:color w:val="000080"/>
                      <w:sz w:val="21"/>
                      <w:szCs w:val="21"/>
                    </w:rPr>
                    <w:t>super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.addInterceptors</w:t>
                  </w:r>
                  <w:proofErr w:type="spellEnd"/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t>(registry);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lastRenderedPageBreak/>
                    <w:t xml:space="preserve">    }</w:t>
                  </w:r>
                  <w:r>
                    <w:rPr>
                      <w:rFonts w:hint="eastAsia"/>
                      <w:color w:val="000000"/>
                      <w:sz w:val="21"/>
                      <w:szCs w:val="21"/>
                    </w:rPr>
                    <w:br/>
                    <w:t>}</w:t>
                  </w:r>
                </w:p>
                <w:p w:rsidR="00914F8E" w:rsidRPr="0073166B" w:rsidRDefault="00914F8E" w:rsidP="0056742A"/>
              </w:tc>
            </w:tr>
          </w:tbl>
          <w:p w:rsidR="006263FE" w:rsidRPr="003753BD" w:rsidRDefault="006263FE" w:rsidP="0056742A"/>
          <w:p w:rsidR="00691659" w:rsidRDefault="00E36BD4" w:rsidP="0056742A"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有的方法走拦截器，有的方法不走拦截器</w:t>
            </w:r>
          </w:p>
          <w:p w:rsidR="003C104F" w:rsidRDefault="003C104F" w:rsidP="0056742A">
            <w:r>
              <w:rPr>
                <w:noProof/>
              </w:rPr>
              <w:drawing>
                <wp:inline distT="0" distB="0" distL="0" distR="0" wp14:anchorId="0CCF43B2" wp14:editId="3559FD98">
                  <wp:extent cx="5542857" cy="4152381"/>
                  <wp:effectExtent l="0" t="0" r="127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857" cy="4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04F" w:rsidRDefault="003C104F" w:rsidP="0056742A">
            <w:r>
              <w:rPr>
                <w:rFonts w:hint="eastAsia"/>
              </w:rPr>
              <w:t>除了可以通过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模块是否扫描拦截器来决定拦截器的使用之外</w:t>
            </w:r>
          </w:p>
          <w:p w:rsidR="003C104F" w:rsidRDefault="006155E0" w:rsidP="0056742A">
            <w:r>
              <w:rPr>
                <w:rFonts w:hint="eastAsia"/>
              </w:rPr>
              <w:t>还可以通过</w:t>
            </w:r>
            <w:r w:rsidR="008E5D91">
              <w:rPr>
                <w:rFonts w:hint="eastAsia"/>
              </w:rPr>
              <w:t>注解的方式</w:t>
            </w:r>
            <w:r w:rsidR="00056F3B">
              <w:rPr>
                <w:rFonts w:hint="eastAsia"/>
              </w:rPr>
              <w:t>来标识</w:t>
            </w:r>
            <w:r w:rsidR="00E05329">
              <w:rPr>
                <w:rFonts w:hint="eastAsia"/>
              </w:rPr>
              <w:t>具体的方法是否需要通过拦截器</w:t>
            </w:r>
          </w:p>
          <w:p w:rsidR="008D61C1" w:rsidRDefault="008D61C1" w:rsidP="0056742A">
            <w:r>
              <w:rPr>
                <w:rFonts w:hint="eastAsia"/>
              </w:rPr>
              <w:t>@</w:t>
            </w:r>
            <w:proofErr w:type="spellStart"/>
            <w:r>
              <w:t>LoginRequire</w:t>
            </w:r>
            <w:r w:rsidR="003A43E1">
              <w:t>d</w:t>
            </w:r>
            <w:proofErr w:type="spellEnd"/>
          </w:p>
          <w:p w:rsidR="006155E0" w:rsidRDefault="006155E0" w:rsidP="0056742A"/>
          <w:p w:rsidR="003E2F79" w:rsidRPr="00886E0C" w:rsidRDefault="003E2F79" w:rsidP="0056742A">
            <w:r>
              <w:rPr>
                <w:rFonts w:hint="eastAsia"/>
              </w:rPr>
              <w:t>第一类方法：不需要进行拦截的方法</w:t>
            </w:r>
            <w:r w:rsidR="008C7B9E">
              <w:rPr>
                <w:rFonts w:hint="eastAsia"/>
              </w:rPr>
              <w:t>(</w:t>
            </w:r>
            <w:r w:rsidR="008C7B9E">
              <w:rPr>
                <w:rFonts w:hint="eastAsia"/>
              </w:rPr>
              <w:t>没有拦截器注解</w:t>
            </w:r>
            <w:r w:rsidR="008C7B9E">
              <w:t>)</w:t>
            </w:r>
            <w:r w:rsidR="00730821">
              <w:rPr>
                <w:rFonts w:hint="eastAsia"/>
              </w:rPr>
              <w:t>，直接放行</w:t>
            </w:r>
            <w:r w:rsidR="003374CF">
              <w:rPr>
                <w:rFonts w:hint="eastAsia"/>
              </w:rPr>
              <w:t>，不加</w:t>
            </w:r>
            <w:r w:rsidR="00886E0C" w:rsidRPr="00886E0C">
              <w:rPr>
                <w:rFonts w:hint="eastAsia"/>
                <w:color w:val="FF0000"/>
              </w:rPr>
              <w:t>@</w:t>
            </w:r>
            <w:proofErr w:type="spellStart"/>
            <w:r w:rsidR="00886E0C" w:rsidRPr="00886E0C">
              <w:rPr>
                <w:color w:val="FF0000"/>
              </w:rPr>
              <w:t>LoginRequired</w:t>
            </w:r>
            <w:proofErr w:type="spellEnd"/>
          </w:p>
          <w:p w:rsidR="00A12E2A" w:rsidRDefault="00A12E2A" w:rsidP="0056742A">
            <w:r>
              <w:rPr>
                <w:rFonts w:hint="eastAsia"/>
              </w:rPr>
              <w:t>第二类方法：需要拦截但是拦截校验失败</w:t>
            </w:r>
            <w:r w:rsidR="00D2574A">
              <w:rPr>
                <w:rFonts w:hint="eastAsia"/>
              </w:rPr>
              <w:t>(</w:t>
            </w:r>
            <w:r w:rsidR="00D2574A">
              <w:rPr>
                <w:rFonts w:hint="eastAsia"/>
              </w:rPr>
              <w:t>用户没登陆或者登录过期了</w:t>
            </w:r>
            <w:r w:rsidR="00D2574A">
              <w:t>)</w:t>
            </w:r>
            <w:r>
              <w:rPr>
                <w:rFonts w:hint="eastAsia"/>
              </w:rPr>
              <w:t>也可以继续访问的方法</w:t>
            </w:r>
            <w:r w:rsidR="002C5788">
              <w:rPr>
                <w:rFonts w:hint="eastAsia"/>
              </w:rPr>
              <w:t>，比如说购物车中的所有方法</w:t>
            </w:r>
            <w:r w:rsidR="00ED5DB3" w:rsidRPr="00886E0C">
              <w:rPr>
                <w:rFonts w:hint="eastAsia"/>
                <w:color w:val="FF0000"/>
              </w:rPr>
              <w:t>@</w:t>
            </w:r>
            <w:proofErr w:type="spellStart"/>
            <w:r w:rsidR="00ED5DB3" w:rsidRPr="00886E0C">
              <w:rPr>
                <w:color w:val="FF0000"/>
              </w:rPr>
              <w:t>LoginRequired</w:t>
            </w:r>
            <w:proofErr w:type="spellEnd"/>
            <w:r w:rsidR="00ED5DB3">
              <w:rPr>
                <w:rFonts w:hint="eastAsia"/>
                <w:color w:val="FF0000"/>
              </w:rPr>
              <w:t>(</w:t>
            </w:r>
            <w:proofErr w:type="spellStart"/>
            <w:r w:rsidR="00ED5DB3">
              <w:rPr>
                <w:color w:val="FF0000"/>
              </w:rPr>
              <w:t>loginSuccess</w:t>
            </w:r>
            <w:proofErr w:type="spellEnd"/>
            <w:r w:rsidR="00ED5DB3">
              <w:rPr>
                <w:color w:val="FF0000"/>
              </w:rPr>
              <w:t>=false)</w:t>
            </w:r>
          </w:p>
          <w:p w:rsidR="00913F25" w:rsidRDefault="00913F25" w:rsidP="0056742A">
            <w:r>
              <w:rPr>
                <w:rFonts w:hint="eastAsia"/>
              </w:rPr>
              <w:t>第三类方法</w:t>
            </w:r>
            <w:r w:rsidR="000B4285">
              <w:rPr>
                <w:rFonts w:hint="eastAsia"/>
              </w:rPr>
              <w:t>：</w:t>
            </w:r>
            <w:r w:rsidR="00A4537D">
              <w:rPr>
                <w:rFonts w:hint="eastAsia"/>
              </w:rPr>
              <w:t>需要拦截，并且拦截校验一定要通过</w:t>
            </w:r>
            <w:r w:rsidR="00A4537D">
              <w:rPr>
                <w:rFonts w:hint="eastAsia"/>
              </w:rPr>
              <w:t>(</w:t>
            </w:r>
            <w:r w:rsidR="00A4537D">
              <w:rPr>
                <w:rFonts w:hint="eastAsia"/>
              </w:rPr>
              <w:t>用户登录成功了</w:t>
            </w:r>
            <w:r w:rsidR="00A4537D">
              <w:t>)</w:t>
            </w:r>
            <w:r w:rsidR="00A4537D">
              <w:rPr>
                <w:rFonts w:hint="eastAsia"/>
              </w:rPr>
              <w:t>才能访问的方法</w:t>
            </w:r>
            <w:r w:rsidR="009E7763" w:rsidRPr="00886E0C">
              <w:rPr>
                <w:rFonts w:hint="eastAsia"/>
                <w:color w:val="FF0000"/>
              </w:rPr>
              <w:t>@</w:t>
            </w:r>
            <w:proofErr w:type="spellStart"/>
            <w:r w:rsidR="009E7763" w:rsidRPr="00886E0C">
              <w:rPr>
                <w:color w:val="FF0000"/>
              </w:rPr>
              <w:t>LoginRequired</w:t>
            </w:r>
            <w:proofErr w:type="spellEnd"/>
            <w:r w:rsidR="00121E24">
              <w:rPr>
                <w:color w:val="FF0000"/>
              </w:rPr>
              <w:t>(</w:t>
            </w:r>
            <w:proofErr w:type="spellStart"/>
            <w:r w:rsidR="00121E24">
              <w:rPr>
                <w:rFonts w:hint="eastAsia"/>
                <w:color w:val="FF0000"/>
              </w:rPr>
              <w:t>loginSuccess</w:t>
            </w:r>
            <w:proofErr w:type="spellEnd"/>
            <w:r w:rsidR="00121E24">
              <w:rPr>
                <w:color w:val="FF0000"/>
              </w:rPr>
              <w:t>=true)</w:t>
            </w:r>
          </w:p>
          <w:p w:rsidR="003E2F79" w:rsidRDefault="003E2F79" w:rsidP="0056742A"/>
          <w:p w:rsidR="00EE28EB" w:rsidRDefault="00EE28EB" w:rsidP="0056742A"/>
          <w:p w:rsidR="00EE28EB" w:rsidRPr="002C5788" w:rsidRDefault="00EE28EB" w:rsidP="0056742A"/>
        </w:tc>
      </w:tr>
    </w:tbl>
    <w:p w:rsidR="0056742A" w:rsidRDefault="0056742A" w:rsidP="0056742A"/>
    <w:p w:rsidR="0056742A" w:rsidRDefault="00FD6465" w:rsidP="005674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394426</wp:posOffset>
                </wp:positionH>
                <wp:positionV relativeFrom="paragraph">
                  <wp:posOffset>94293</wp:posOffset>
                </wp:positionV>
                <wp:extent cx="1555668" cy="1282535"/>
                <wp:effectExtent l="0" t="0" r="26035" b="1333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8" cy="12825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923" w:rsidRDefault="00065923" w:rsidP="00065923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wt</w:t>
                            </w:r>
                            <w:proofErr w:type="spellEnd"/>
                          </w:p>
                          <w:p w:rsidR="008B7F39" w:rsidRDefault="008B7F39" w:rsidP="00065923">
                            <w:pPr>
                              <w:jc w:val="center"/>
                            </w:pPr>
                            <w:proofErr w:type="spellStart"/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serinfo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8" o:spid="_x0000_s1040" style="position:absolute;left:0;text-align:left;margin-left:31.05pt;margin-top:7.4pt;width:122.5pt;height:10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" fillcolor="white [3201]" strokecolor="#f79646 [3209]" strokeweight="2pt">
                <v:textbox>
                  <w:txbxContent>
                    <w:p w:rsidR="00065923" w:rsidRDefault="00065923" w:rsidP="00065923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wt</w:t>
                      </w:r>
                      <w:proofErr w:type="spellEnd"/>
                    </w:p>
                    <w:p w:rsidR="008B7F39" w:rsidRDefault="008B7F39" w:rsidP="00065923">
                      <w:pPr>
                        <w:jc w:val="center"/>
                      </w:pPr>
                      <w:proofErr w:type="spellStart"/>
                      <w:r>
                        <w:t>U</w:t>
                      </w:r>
                      <w:r>
                        <w:rPr>
                          <w:rFonts w:hint="eastAsia"/>
                        </w:rPr>
                        <w:t>serinfo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5F462B" w:rsidRDefault="005F462B" w:rsidP="0056742A"/>
    <w:p w:rsidR="005F462B" w:rsidRDefault="00FD6465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2022063</wp:posOffset>
                </wp:positionH>
                <wp:positionV relativeFrom="paragraph">
                  <wp:posOffset>240525</wp:posOffset>
                </wp:positionV>
                <wp:extent cx="890649" cy="985652"/>
                <wp:effectExtent l="0" t="0" r="62230" b="6223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649" cy="985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A66A" id="直接箭头连接符 41" o:spid="_x0000_s1026" type="#_x0000_t32" style="position:absolute;left:0;text-align:left;margin-left:159.2pt;margin-top:18.95pt;width:70.15pt;height:7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" strokecolor="#4579b8 [3044]">
                <v:stroke endarrow="block"/>
              </v:shape>
            </w:pict>
          </mc:Fallback>
        </mc:AlternateContent>
      </w:r>
    </w:p>
    <w:p w:rsidR="005F462B" w:rsidRDefault="005F462B" w:rsidP="0056742A"/>
    <w:p w:rsidR="005F462B" w:rsidRDefault="00FD6465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3137758</wp:posOffset>
                </wp:positionH>
                <wp:positionV relativeFrom="paragraph">
                  <wp:posOffset>28517</wp:posOffset>
                </wp:positionV>
                <wp:extent cx="1496291" cy="1187532"/>
                <wp:effectExtent l="0" t="0" r="27940" b="127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11875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462B" w:rsidRDefault="005F462B" w:rsidP="005F462B">
                            <w:pPr>
                              <w:jc w:val="center"/>
                            </w:pPr>
                            <w:r>
                              <w:t>用户</w:t>
                            </w:r>
                            <w:r>
                              <w:rPr>
                                <w:rFonts w:hint="eastAsia"/>
                              </w:rPr>
                              <w:t>认证</w:t>
                            </w:r>
                          </w:p>
                          <w:p w:rsidR="00E77979" w:rsidRDefault="00E77979" w:rsidP="005F462B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wt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41" style="position:absolute;left:0;text-align:left;margin-left:247.05pt;margin-top:2.25pt;width:117.8pt;height:9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" fillcolor="#4f81bd [3204]" strokecolor="#243f60 [1604]" strokeweight="2pt">
                <v:textbox>
                  <w:txbxContent>
                    <w:p w:rsidR="005F462B" w:rsidRDefault="005F462B" w:rsidP="005F462B">
                      <w:pPr>
                        <w:jc w:val="center"/>
                      </w:pPr>
                      <w:r>
                        <w:t>用户</w:t>
                      </w:r>
                      <w:r>
                        <w:rPr>
                          <w:rFonts w:hint="eastAsia"/>
                        </w:rPr>
                        <w:t>认证</w:t>
                      </w:r>
                    </w:p>
                    <w:p w:rsidR="00E77979" w:rsidRDefault="00E77979" w:rsidP="005F462B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wt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5F462B" w:rsidRDefault="005F462B" w:rsidP="0056742A"/>
    <w:p w:rsidR="005F462B" w:rsidRDefault="005F462B" w:rsidP="0056742A"/>
    <w:p w:rsidR="005F462B" w:rsidRDefault="005F462B" w:rsidP="0056742A"/>
    <w:p w:rsidR="005F462B" w:rsidRDefault="005F462B" w:rsidP="0056742A"/>
    <w:p w:rsidR="005F462B" w:rsidRDefault="00E77979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276151</wp:posOffset>
                </wp:positionH>
                <wp:positionV relativeFrom="paragraph">
                  <wp:posOffset>31115</wp:posOffset>
                </wp:positionV>
                <wp:extent cx="1591294" cy="1294411"/>
                <wp:effectExtent l="0" t="0" r="28575" b="20320"/>
                <wp:wrapNone/>
                <wp:docPr id="39" name="等腰三角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294" cy="129441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923" w:rsidRDefault="00065923" w:rsidP="00065923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wt</w:t>
                            </w:r>
                            <w:proofErr w:type="spellEnd"/>
                          </w:p>
                          <w:p w:rsidR="00E77979" w:rsidRDefault="00E77979" w:rsidP="00E77979">
                            <w:pPr>
                              <w:jc w:val="center"/>
                            </w:pPr>
                            <w:proofErr w:type="spellStart"/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serinfo</w:t>
                            </w:r>
                            <w:proofErr w:type="spellEnd"/>
                          </w:p>
                          <w:p w:rsidR="00E77979" w:rsidRDefault="00E77979" w:rsidP="000659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39" o:spid="_x0000_s1042" type="#_x0000_t5" style="position:absolute;left:0;text-align:left;margin-left:21.75pt;margin-top:2.45pt;width:125.3pt;height:101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" fillcolor="white [3201]" strokecolor="#f79646 [3209]" strokeweight="2pt">
                <v:textbox>
                  <w:txbxContent>
                    <w:p w:rsidR="00065923" w:rsidRDefault="00065923" w:rsidP="00065923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wt</w:t>
                      </w:r>
                      <w:proofErr w:type="spellEnd"/>
                    </w:p>
                    <w:p w:rsidR="00E77979" w:rsidRDefault="00E77979" w:rsidP="00E77979">
                      <w:pPr>
                        <w:jc w:val="center"/>
                      </w:pPr>
                      <w:proofErr w:type="spellStart"/>
                      <w:r>
                        <w:t>U</w:t>
                      </w:r>
                      <w:r>
                        <w:rPr>
                          <w:rFonts w:hint="eastAsia"/>
                        </w:rPr>
                        <w:t>serinfo</w:t>
                      </w:r>
                      <w:proofErr w:type="spellEnd"/>
                    </w:p>
                    <w:p w:rsidR="00E77979" w:rsidRDefault="00E77979" w:rsidP="0006592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D646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1416422</wp:posOffset>
                </wp:positionH>
                <wp:positionV relativeFrom="paragraph">
                  <wp:posOffset>57620</wp:posOffset>
                </wp:positionV>
                <wp:extent cx="1579418" cy="531536"/>
                <wp:effectExtent l="0" t="38100" r="59055" b="2095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9418" cy="531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DBF2" id="直接箭头连接符 42" o:spid="_x0000_s1026" type="#_x0000_t32" style="position:absolute;left:0;text-align:left;margin-left:111.55pt;margin-top:4.55pt;width:124.35pt;height:41.8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" strokecolor="#4579b8 [3044]">
                <v:stroke endarrow="block"/>
              </v:shape>
            </w:pict>
          </mc:Fallback>
        </mc:AlternateContent>
      </w:r>
    </w:p>
    <w:p w:rsidR="005F462B" w:rsidRDefault="00FD6465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2746457</wp:posOffset>
                </wp:positionH>
                <wp:positionV relativeFrom="paragraph">
                  <wp:posOffset>74467</wp:posOffset>
                </wp:positionV>
                <wp:extent cx="985652" cy="1246365"/>
                <wp:effectExtent l="0" t="38100" r="62230" b="3048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5652" cy="1246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F8B3" id="直接箭头连接符 43" o:spid="_x0000_s1026" type="#_x0000_t32" style="position:absolute;left:0;text-align:left;margin-left:216.25pt;margin-top:5.85pt;width:77.6pt;height:98.1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" strokecolor="#4579b8 [3044]">
                <v:stroke endarrow="block"/>
              </v:shape>
            </w:pict>
          </mc:Fallback>
        </mc:AlternateContent>
      </w:r>
    </w:p>
    <w:p w:rsidR="005F462B" w:rsidRDefault="005F462B" w:rsidP="0056742A"/>
    <w:p w:rsidR="00FD6465" w:rsidRDefault="000129BA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5406522</wp:posOffset>
                </wp:positionH>
                <wp:positionV relativeFrom="paragraph">
                  <wp:posOffset>53340</wp:posOffset>
                </wp:positionV>
                <wp:extent cx="1543792" cy="1319596"/>
                <wp:effectExtent l="0" t="0" r="18415" b="13970"/>
                <wp:wrapNone/>
                <wp:docPr id="77" name="圆柱体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1319596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9BA" w:rsidRDefault="000129BA" w:rsidP="000129BA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柱体 77" o:spid="_x0000_s1043" type="#_x0000_t22" style="position:absolute;left:0;text-align:left;margin-left:425.7pt;margin-top:4.2pt;width:121.55pt;height:103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" fillcolor="white [3201]" strokecolor="#f79646 [3209]" strokeweight="2pt">
                <v:textbox>
                  <w:txbxContent>
                    <w:p w:rsidR="000129BA" w:rsidRDefault="000129BA" w:rsidP="000129BA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</w:txbxContent>
                </v:textbox>
              </v:shape>
            </w:pict>
          </mc:Fallback>
        </mc:AlternateContent>
      </w:r>
    </w:p>
    <w:p w:rsidR="00FD6465" w:rsidRDefault="00FD6465" w:rsidP="0056742A"/>
    <w:p w:rsidR="00FD6465" w:rsidRDefault="00FD6465" w:rsidP="0056742A"/>
    <w:p w:rsidR="00FD6465" w:rsidRDefault="00FD6465" w:rsidP="0056742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1272556</wp:posOffset>
                </wp:positionH>
                <wp:positionV relativeFrom="paragraph">
                  <wp:posOffset>15133</wp:posOffset>
                </wp:positionV>
                <wp:extent cx="1520041" cy="1104405"/>
                <wp:effectExtent l="0" t="0" r="23495" b="1968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041" cy="1104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923" w:rsidRDefault="00065923" w:rsidP="00065923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wt</w:t>
                            </w:r>
                            <w:proofErr w:type="spellEnd"/>
                          </w:p>
                          <w:p w:rsidR="00E77979" w:rsidRDefault="00E77979" w:rsidP="00E77979">
                            <w:pPr>
                              <w:jc w:val="center"/>
                            </w:pPr>
                            <w:proofErr w:type="spellStart"/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serinfo</w:t>
                            </w:r>
                            <w:proofErr w:type="spellEnd"/>
                          </w:p>
                          <w:p w:rsidR="00E77979" w:rsidRDefault="00E77979" w:rsidP="000659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44" style="position:absolute;left:0;text-align:left;margin-left:100.2pt;margin-top:1.2pt;width:119.7pt;height:86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" fillcolor="white [3201]" strokecolor="#f79646 [3209]" strokeweight="2pt">
                <v:textbox>
                  <w:txbxContent>
                    <w:p w:rsidR="00065923" w:rsidRDefault="00065923" w:rsidP="00065923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wt</w:t>
                      </w:r>
                      <w:proofErr w:type="spellEnd"/>
                    </w:p>
                    <w:p w:rsidR="00E77979" w:rsidRDefault="00E77979" w:rsidP="00E77979">
                      <w:pPr>
                        <w:jc w:val="center"/>
                      </w:pPr>
                      <w:proofErr w:type="spellStart"/>
                      <w:r>
                        <w:t>U</w:t>
                      </w:r>
                      <w:r>
                        <w:rPr>
                          <w:rFonts w:hint="eastAsia"/>
                        </w:rPr>
                        <w:t>serinfo</w:t>
                      </w:r>
                      <w:proofErr w:type="spellEnd"/>
                    </w:p>
                    <w:p w:rsidR="00E77979" w:rsidRDefault="00E77979" w:rsidP="0006592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6742A" w:rsidRPr="0056742A" w:rsidRDefault="0056742A" w:rsidP="0056742A"/>
    <w:p w:rsidR="00611DF2" w:rsidRDefault="00611DF2" w:rsidP="00231B1C"/>
    <w:p w:rsidR="00FD6465" w:rsidRDefault="00FD6465" w:rsidP="00231B1C"/>
    <w:p w:rsidR="00FD6465" w:rsidRDefault="00FD6465" w:rsidP="00231B1C"/>
    <w:p w:rsidR="00FD6465" w:rsidRDefault="00FD6465" w:rsidP="00231B1C"/>
    <w:p w:rsidR="00FD6465" w:rsidRDefault="00FD6465" w:rsidP="00231B1C"/>
    <w:p w:rsidR="00FD6465" w:rsidRDefault="00FD6465" w:rsidP="00231B1C"/>
    <w:p w:rsidR="00FD6465" w:rsidRDefault="00FD6465" w:rsidP="00231B1C"/>
    <w:p w:rsidR="00FD6465" w:rsidRDefault="00F00DA7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5204650</wp:posOffset>
                </wp:positionH>
                <wp:positionV relativeFrom="paragraph">
                  <wp:posOffset>59970</wp:posOffset>
                </wp:positionV>
                <wp:extent cx="1793174" cy="723843"/>
                <wp:effectExtent l="0" t="0" r="17145" b="1968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7238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A38" w:rsidRDefault="001F6A38" w:rsidP="001F6A38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ession</w:t>
                            </w:r>
                            <w:r>
                              <w:t>共享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45" style="position:absolute;left:0;text-align:left;margin-left:409.8pt;margin-top:4.7pt;width:141.2pt;height:5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" fillcolor="#4f81bd [3204]" strokecolor="#243f60 [1604]" strokeweight="2pt">
                <v:textbox>
                  <w:txbxContent>
                    <w:p w:rsidR="001F6A38" w:rsidRDefault="001F6A38" w:rsidP="001F6A38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ession</w:t>
                      </w:r>
                      <w:r>
                        <w:t>共享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3114031</wp:posOffset>
                </wp:positionH>
                <wp:positionV relativeFrom="paragraph">
                  <wp:posOffset>137861</wp:posOffset>
                </wp:positionV>
                <wp:extent cx="1033153" cy="641268"/>
                <wp:effectExtent l="0" t="0" r="14605" b="2603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641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0DA7" w:rsidRDefault="00F00DA7" w:rsidP="00F00DA7">
                            <w:pPr>
                              <w:jc w:val="center"/>
                            </w:pPr>
                            <w:r>
                              <w:t>业务</w:t>
                            </w:r>
                            <w:r>
                              <w:rPr>
                                <w:rFonts w:hint="eastAsia"/>
                              </w:rP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46" style="position:absolute;left:0;text-align:left;margin-left:245.2pt;margin-top:10.85pt;width:81.35pt;height:5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" fillcolor="#4f81bd [3204]" strokecolor="#243f60 [1604]" strokeweight="2pt">
                <v:textbox>
                  <w:txbxContent>
                    <w:p w:rsidR="00F00DA7" w:rsidRDefault="00F00DA7" w:rsidP="00F00DA7">
                      <w:pPr>
                        <w:jc w:val="center"/>
                      </w:pPr>
                      <w:r>
                        <w:t>业务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135824</wp:posOffset>
                </wp:positionV>
                <wp:extent cx="1650365" cy="669290"/>
                <wp:effectExtent l="0" t="19050" r="45085" b="35560"/>
                <wp:wrapNone/>
                <wp:docPr id="45" name="箭头: 右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6692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DA7" w:rsidRPr="00F00DA7" w:rsidRDefault="00F00DA7" w:rsidP="00F00DA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00DA7">
                              <w:rPr>
                                <w:rFonts w:hint="eastAsia"/>
                                <w:color w:val="FF0000"/>
                              </w:rPr>
                              <w:t>j</w:t>
                            </w:r>
                            <w:r w:rsidRPr="00F00DA7">
                              <w:rPr>
                                <w:color w:val="FF0000"/>
                              </w:rPr>
                              <w:t>sessionid</w:t>
                            </w:r>
                            <w:proofErr w:type="spellEnd"/>
                          </w:p>
                          <w:p w:rsidR="00F00DA7" w:rsidRDefault="00F00DA7" w:rsidP="00F00D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45" o:spid="_x0000_s1047" type="#_x0000_t13" style="position:absolute;left:0;text-align:left;margin-left:110.55pt;margin-top:10.7pt;width:129.95pt;height:52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" adj="17220" fillcolor="white [3201]" strokecolor="#f79646 [3209]" strokeweight="2pt">
                <v:textbox>
                  <w:txbxContent>
                    <w:p w:rsidR="00F00DA7" w:rsidRPr="00F00DA7" w:rsidRDefault="00F00DA7" w:rsidP="00F00DA7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F00DA7">
                        <w:rPr>
                          <w:rFonts w:hint="eastAsia"/>
                          <w:color w:val="FF0000"/>
                        </w:rPr>
                        <w:t>j</w:t>
                      </w:r>
                      <w:r w:rsidRPr="00F00DA7">
                        <w:rPr>
                          <w:color w:val="FF0000"/>
                        </w:rPr>
                        <w:t>sessionid</w:t>
                      </w:r>
                      <w:proofErr w:type="spellEnd"/>
                    </w:p>
                    <w:p w:rsidR="00F00DA7" w:rsidRDefault="00F00DA7" w:rsidP="00F00DA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D646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276390</wp:posOffset>
                </wp:positionH>
                <wp:positionV relativeFrom="paragraph">
                  <wp:posOffset>143098</wp:posOffset>
                </wp:positionV>
                <wp:extent cx="1033153" cy="771896"/>
                <wp:effectExtent l="0" t="0" r="14605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7718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6465" w:rsidRDefault="00FD6465" w:rsidP="00FD64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  <w:p w:rsidR="00FD6465" w:rsidRPr="00F00DA7" w:rsidRDefault="00FD6465" w:rsidP="00FD646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00DA7">
                              <w:rPr>
                                <w:rFonts w:hint="eastAsia"/>
                                <w:color w:val="FF0000"/>
                              </w:rPr>
                              <w:t>j</w:t>
                            </w:r>
                            <w:r w:rsidRPr="00F00DA7">
                              <w:rPr>
                                <w:color w:val="FF0000"/>
                              </w:rPr>
                              <w:t>sessionid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48" style="position:absolute;left:0;text-align:left;margin-left:21.75pt;margin-top:11.25pt;width:81.35pt;height:60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" fillcolor="#4f81bd [3204]" strokecolor="#243f60 [1604]" strokeweight="2pt">
                <v:textbox>
                  <w:txbxContent>
                    <w:p w:rsidR="00FD6465" w:rsidRDefault="00FD6465" w:rsidP="00FD64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  <w:p w:rsidR="00FD6465" w:rsidRPr="00F00DA7" w:rsidRDefault="00FD6465" w:rsidP="00FD6465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F00DA7">
                        <w:rPr>
                          <w:rFonts w:hint="eastAsia"/>
                          <w:color w:val="FF0000"/>
                        </w:rPr>
                        <w:t>j</w:t>
                      </w:r>
                      <w:r w:rsidRPr="00F00DA7">
                        <w:rPr>
                          <w:color w:val="FF0000"/>
                        </w:rPr>
                        <w:t>sessionid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D6465" w:rsidRDefault="00F00DA7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55179</wp:posOffset>
                </wp:positionV>
                <wp:extent cx="748145" cy="344384"/>
                <wp:effectExtent l="0" t="19050" r="33020" b="36830"/>
                <wp:wrapNone/>
                <wp:docPr id="47" name="箭头: 右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3443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31442" id="箭头: 右 47" o:spid="_x0000_s1026" type="#_x0000_t13" style="position:absolute;left:0;text-align:left;margin-left:337.8pt;margin-top:4.35pt;width:58.9pt;height:27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" adj="16629" fillcolor="#4f81bd [3204]" strokecolor="#243f60 [1604]" strokeweight="2pt"/>
            </w:pict>
          </mc:Fallback>
        </mc:AlternateContent>
      </w:r>
    </w:p>
    <w:p w:rsidR="00FD6465" w:rsidRDefault="00FD6465" w:rsidP="00231B1C"/>
    <w:p w:rsidR="00FD6465" w:rsidRDefault="00FD6465" w:rsidP="00231B1C"/>
    <w:p w:rsidR="00FD6465" w:rsidRDefault="00FD6465" w:rsidP="00231B1C"/>
    <w:p w:rsidR="00F00DA7" w:rsidRDefault="00F00DA7" w:rsidP="00231B1C"/>
    <w:p w:rsidR="00F00DA7" w:rsidRDefault="00851A6E" w:rsidP="00231B1C">
      <w:r w:rsidRPr="00851A6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778F63" wp14:editId="7FC496F6">
                <wp:simplePos x="0" y="0"/>
                <wp:positionH relativeFrom="column">
                  <wp:posOffset>5141595</wp:posOffset>
                </wp:positionH>
                <wp:positionV relativeFrom="paragraph">
                  <wp:posOffset>27305</wp:posOffset>
                </wp:positionV>
                <wp:extent cx="1792605" cy="723265"/>
                <wp:effectExtent l="0" t="0" r="17145" b="1968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723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1A6E" w:rsidRDefault="00851A6E" w:rsidP="00851A6E">
                            <w:pPr>
                              <w:jc w:val="center"/>
                            </w:pPr>
                            <w:r>
                              <w:t>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78F63" id="矩形 69" o:spid="_x0000_s1049" style="position:absolute;left:0;text-align:left;margin-left:404.85pt;margin-top:2.15pt;width:141.15pt;height:5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" fillcolor="#4f81bd [3204]" strokecolor="#243f60 [1604]" strokeweight="2pt">
                <v:textbox>
                  <w:txbxContent>
                    <w:p w:rsidR="00851A6E" w:rsidRDefault="00851A6E" w:rsidP="00851A6E">
                      <w:pPr>
                        <w:jc w:val="center"/>
                      </w:pPr>
                      <w:r>
                        <w:t>Token</w:t>
                      </w:r>
                    </w:p>
                  </w:txbxContent>
                </v:textbox>
              </v:rect>
            </w:pict>
          </mc:Fallback>
        </mc:AlternateContent>
      </w:r>
      <w:r w:rsidRPr="00851A6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ADB59A" wp14:editId="541CBE12">
                <wp:simplePos x="0" y="0"/>
                <wp:positionH relativeFrom="column">
                  <wp:posOffset>4227195</wp:posOffset>
                </wp:positionH>
                <wp:positionV relativeFrom="paragraph">
                  <wp:posOffset>283210</wp:posOffset>
                </wp:positionV>
                <wp:extent cx="748030" cy="344170"/>
                <wp:effectExtent l="0" t="19050" r="33020" b="36830"/>
                <wp:wrapNone/>
                <wp:docPr id="68" name="箭头: 右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3441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CC658" id="箭头: 右 68" o:spid="_x0000_s1026" type="#_x0000_t13" style="position:absolute;left:0;text-align:left;margin-left:332.85pt;margin-top:22.3pt;width:58.9pt;height:2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" adj="16631" fillcolor="#4f81bd [3204]" strokecolor="#243f60 [1604]" strokeweight="2pt"/>
            </w:pict>
          </mc:Fallback>
        </mc:AlternateContent>
      </w:r>
      <w:r w:rsidRPr="00851A6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EC0CAD" wp14:editId="1BAF18B9">
                <wp:simplePos x="0" y="0"/>
                <wp:positionH relativeFrom="column">
                  <wp:posOffset>3050540</wp:posOffset>
                </wp:positionH>
                <wp:positionV relativeFrom="paragraph">
                  <wp:posOffset>105410</wp:posOffset>
                </wp:positionV>
                <wp:extent cx="1033145" cy="640715"/>
                <wp:effectExtent l="0" t="0" r="14605" b="2603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640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1A6E" w:rsidRDefault="00851A6E" w:rsidP="00851A6E">
                            <w:pPr>
                              <w:jc w:val="center"/>
                            </w:pPr>
                            <w:r>
                              <w:t>业务</w:t>
                            </w:r>
                            <w:r>
                              <w:rPr>
                                <w:rFonts w:hint="eastAsia"/>
                              </w:rP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C0CAD" id="矩形 67" o:spid="_x0000_s1050" style="position:absolute;left:0;text-align:left;margin-left:240.2pt;margin-top:8.3pt;width:81.35pt;height:50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" fillcolor="#4f81bd [3204]" strokecolor="#243f60 [1604]" strokeweight="2pt">
                <v:textbox>
                  <w:txbxContent>
                    <w:p w:rsidR="00851A6E" w:rsidRDefault="00851A6E" w:rsidP="00851A6E">
                      <w:pPr>
                        <w:jc w:val="center"/>
                      </w:pPr>
                      <w:r>
                        <w:t>业务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ect>
            </w:pict>
          </mc:Fallback>
        </mc:AlternateContent>
      </w:r>
      <w:r w:rsidRPr="00851A6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DC08DB" wp14:editId="634C8C0E">
                <wp:simplePos x="0" y="0"/>
                <wp:positionH relativeFrom="column">
                  <wp:posOffset>1341120</wp:posOffset>
                </wp:positionH>
                <wp:positionV relativeFrom="paragraph">
                  <wp:posOffset>121920</wp:posOffset>
                </wp:positionV>
                <wp:extent cx="1650365" cy="669290"/>
                <wp:effectExtent l="0" t="19050" r="45085" b="35560"/>
                <wp:wrapNone/>
                <wp:docPr id="66" name="箭头: 右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6692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A6E" w:rsidRPr="00F00DA7" w:rsidRDefault="00D72D2C" w:rsidP="00851A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Token</w:t>
                            </w:r>
                          </w:p>
                          <w:p w:rsidR="00851A6E" w:rsidRDefault="00851A6E" w:rsidP="00851A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08DB" id="箭头: 右 66" o:spid="_x0000_s1051" type="#_x0000_t13" style="position:absolute;left:0;text-align:left;margin-left:105.6pt;margin-top:9.6pt;width:129.95pt;height:52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" adj="17220" fillcolor="white [3201]" strokecolor="#f79646 [3209]" strokeweight="2pt">
                <v:textbox>
                  <w:txbxContent>
                    <w:p w:rsidR="00851A6E" w:rsidRPr="00F00DA7" w:rsidRDefault="00D72D2C" w:rsidP="00851A6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Token</w:t>
                      </w:r>
                    </w:p>
                    <w:p w:rsidR="00851A6E" w:rsidRDefault="00851A6E" w:rsidP="00851A6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851A6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58B0A4" wp14:editId="227D7CF7">
                <wp:simplePos x="0" y="0"/>
                <wp:positionH relativeFrom="column">
                  <wp:posOffset>213888</wp:posOffset>
                </wp:positionH>
                <wp:positionV relativeFrom="paragraph">
                  <wp:posOffset>110729</wp:posOffset>
                </wp:positionV>
                <wp:extent cx="1033153" cy="771896"/>
                <wp:effectExtent l="0" t="0" r="14605" b="2857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53" cy="7718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1A6E" w:rsidRDefault="00851A6E" w:rsidP="00851A6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  <w:p w:rsidR="00851A6E" w:rsidRPr="00F00DA7" w:rsidRDefault="00851A6E" w:rsidP="00851A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8B0A4" id="矩形 65" o:spid="_x0000_s1052" style="position:absolute;left:0;text-align:left;margin-left:16.85pt;margin-top:8.7pt;width:81.35pt;height:60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" fillcolor="#4f81bd [3204]" strokecolor="#243f60 [1604]" strokeweight="2pt">
                <v:textbox>
                  <w:txbxContent>
                    <w:p w:rsidR="00851A6E" w:rsidRDefault="00851A6E" w:rsidP="00851A6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  <w:p w:rsidR="00851A6E" w:rsidRPr="00F00DA7" w:rsidRDefault="00851A6E" w:rsidP="00851A6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Token</w:t>
                      </w:r>
                    </w:p>
                  </w:txbxContent>
                </v:textbox>
              </v:rect>
            </w:pict>
          </mc:Fallback>
        </mc:AlternateContent>
      </w:r>
    </w:p>
    <w:p w:rsidR="00F00DA7" w:rsidRDefault="00F00DA7" w:rsidP="00231B1C"/>
    <w:p w:rsidR="00F00DA7" w:rsidRDefault="00F00DA7" w:rsidP="00231B1C"/>
    <w:p w:rsidR="00F00DA7" w:rsidRDefault="00F00DA7" w:rsidP="00231B1C"/>
    <w:p w:rsidR="00F00DA7" w:rsidRDefault="00F00DA7" w:rsidP="00231B1C"/>
    <w:p w:rsidR="00F00DA7" w:rsidRDefault="00F00DA7" w:rsidP="00231B1C"/>
    <w:p w:rsidR="001F6A38" w:rsidRDefault="001F6A38" w:rsidP="00231B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798896</wp:posOffset>
                </wp:positionH>
                <wp:positionV relativeFrom="paragraph">
                  <wp:posOffset>220600</wp:posOffset>
                </wp:positionV>
                <wp:extent cx="795647" cy="570016"/>
                <wp:effectExtent l="0" t="0" r="24130" b="20955"/>
                <wp:wrapNone/>
                <wp:docPr id="59" name="六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47" cy="57001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A38" w:rsidRDefault="001F6A38" w:rsidP="001F6A38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  <w:p w:rsidR="001F6A38" w:rsidRDefault="001F6A38" w:rsidP="001F6A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59" o:spid="_x0000_s1053" type="#_x0000_t9" style="position:absolute;left:0;text-align:left;margin-left:62.9pt;margin-top:17.35pt;width:62.65pt;height:44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" adj="3869" fillcolor="#4f81bd [3204]" strokecolor="#243f60 [1604]" strokeweight="2pt">
                <v:textbox>
                  <w:txbxContent>
                    <w:p w:rsidR="001F6A38" w:rsidRDefault="001F6A38" w:rsidP="001F6A38">
                      <w:pPr>
                        <w:jc w:val="center"/>
                      </w:pPr>
                      <w:r>
                        <w:t>E</w:t>
                      </w:r>
                    </w:p>
                    <w:p w:rsidR="001F6A38" w:rsidRDefault="001F6A38" w:rsidP="001F6A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D43F63" wp14:editId="5490A024">
                <wp:simplePos x="0" y="0"/>
                <wp:positionH relativeFrom="column">
                  <wp:posOffset>5688965</wp:posOffset>
                </wp:positionH>
                <wp:positionV relativeFrom="paragraph">
                  <wp:posOffset>241935</wp:posOffset>
                </wp:positionV>
                <wp:extent cx="866775" cy="640715"/>
                <wp:effectExtent l="0" t="0" r="28575" b="26035"/>
                <wp:wrapNone/>
                <wp:docPr id="61" name="六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64071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A38" w:rsidRDefault="001F6A38" w:rsidP="001F6A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3F63" id="六边形 61" o:spid="_x0000_s1054" type="#_x0000_t9" style="position:absolute;left:0;text-align:left;margin-left:447.95pt;margin-top:19.05pt;width:68.25pt;height:50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" adj="3992" fillcolor="#4f81bd [3204]" strokecolor="#243f60 [1604]" strokeweight="2pt">
                <v:textbox>
                  <w:txbxContent>
                    <w:p w:rsidR="001F6A38" w:rsidRDefault="001F6A38" w:rsidP="001F6A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D43F63" wp14:editId="5490A024">
                <wp:simplePos x="0" y="0"/>
                <wp:positionH relativeFrom="margin">
                  <wp:posOffset>3085910</wp:posOffset>
                </wp:positionH>
                <wp:positionV relativeFrom="paragraph">
                  <wp:posOffset>234315</wp:posOffset>
                </wp:positionV>
                <wp:extent cx="866775" cy="640715"/>
                <wp:effectExtent l="0" t="0" r="28575" b="26035"/>
                <wp:wrapNone/>
                <wp:docPr id="60" name="六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64071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A38" w:rsidRDefault="001F6A38" w:rsidP="001F6A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3F63" id="六边形 60" o:spid="_x0000_s1055" type="#_x0000_t9" style="position:absolute;left:0;text-align:left;margin-left:243pt;margin-top:18.45pt;width:68.25pt;height:50.4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" adj="3992" fillcolor="#4f81bd [3204]" strokecolor="#243f60 [1604]" strokeweight="2pt">
                <v:textbox>
                  <w:txbxContent>
                    <w:p w:rsidR="001F6A38" w:rsidRDefault="001F6A38" w:rsidP="001F6A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6A38" w:rsidRDefault="001F6A38" w:rsidP="00231B1C"/>
    <w:p w:rsidR="001F6A38" w:rsidRDefault="001F6A38" w:rsidP="00231B1C"/>
    <w:p w:rsidR="001F6A38" w:rsidRDefault="001F6A38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6130925</wp:posOffset>
                </wp:positionH>
                <wp:positionV relativeFrom="paragraph">
                  <wp:posOffset>231668</wp:posOffset>
                </wp:positionV>
                <wp:extent cx="95003" cy="748145"/>
                <wp:effectExtent l="0" t="0" r="57785" b="5207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03" cy="748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CACD7" id="直接箭头连接符 64" o:spid="_x0000_s1026" type="#_x0000_t32" style="position:absolute;left:0;text-align:left;margin-left:482.75pt;margin-top:18.25pt;width:7.5pt;height:58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3565855</wp:posOffset>
                </wp:positionH>
                <wp:positionV relativeFrom="paragraph">
                  <wp:posOffset>219792</wp:posOffset>
                </wp:positionV>
                <wp:extent cx="71252" cy="475013"/>
                <wp:effectExtent l="0" t="0" r="62230" b="5842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52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322C8" id="直接箭头连接符 63" o:spid="_x0000_s1026" type="#_x0000_t32" style="position:absolute;left:0;text-align:left;margin-left:280.8pt;margin-top:17.3pt;width:5.6pt;height:37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1214541</wp:posOffset>
                </wp:positionH>
                <wp:positionV relativeFrom="paragraph">
                  <wp:posOffset>89164</wp:posOffset>
                </wp:positionV>
                <wp:extent cx="11875" cy="760021"/>
                <wp:effectExtent l="76200" t="0" r="64770" b="5969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5" cy="760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31031" id="直接箭头连接符 62" o:spid="_x0000_s1026" type="#_x0000_t32" style="position:absolute;left:0;text-align:left;margin-left:95.65pt;margin-top:7pt;width:.95pt;height:59.8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" strokecolor="#4579b8 [3044]">
                <v:stroke endarrow="block"/>
              </v:shape>
            </w:pict>
          </mc:Fallback>
        </mc:AlternateContent>
      </w:r>
    </w:p>
    <w:p w:rsidR="001F6A38" w:rsidRDefault="001F6A38" w:rsidP="00231B1C"/>
    <w:p w:rsidR="001F6A38" w:rsidRDefault="001F6A38" w:rsidP="00231B1C"/>
    <w:p w:rsidR="00F00DA7" w:rsidRDefault="00F00DA7" w:rsidP="00231B1C">
      <w:r w:rsidRPr="00F00DA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E0E8C9" wp14:editId="624F25E2">
                <wp:simplePos x="0" y="0"/>
                <wp:positionH relativeFrom="margin">
                  <wp:align>center</wp:align>
                </wp:positionH>
                <wp:positionV relativeFrom="paragraph">
                  <wp:posOffset>102169</wp:posOffset>
                </wp:positionV>
                <wp:extent cx="1698171" cy="1211143"/>
                <wp:effectExtent l="0" t="0" r="16510" b="27305"/>
                <wp:wrapNone/>
                <wp:docPr id="53" name="等腰三角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1" cy="121114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DA7" w:rsidRDefault="00F00DA7" w:rsidP="00F00DA7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ession</w:t>
                            </w:r>
                          </w:p>
                          <w:p w:rsidR="00F00DA7" w:rsidRDefault="00F00DA7" w:rsidP="00F00D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E8C9" id="等腰三角形 53" o:spid="_x0000_s1056" type="#_x0000_t5" style="position:absolute;left:0;text-align:left;margin-left:0;margin-top:8.05pt;width:133.7pt;height:95.3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" fillcolor="white [3201]" strokecolor="#f79646 [3209]" strokeweight="2pt">
                <v:textbox>
                  <w:txbxContent>
                    <w:p w:rsidR="00F00DA7" w:rsidRDefault="00F00DA7" w:rsidP="00F00DA7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ession</w:t>
                      </w:r>
                    </w:p>
                    <w:p w:rsidR="00F00DA7" w:rsidRDefault="00F00DA7" w:rsidP="00F00D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0DA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0FFCF9" wp14:editId="4E6896E7">
                <wp:simplePos x="0" y="0"/>
                <wp:positionH relativeFrom="margin">
                  <wp:posOffset>5287504</wp:posOffset>
                </wp:positionH>
                <wp:positionV relativeFrom="paragraph">
                  <wp:posOffset>247023</wp:posOffset>
                </wp:positionV>
                <wp:extent cx="1520041" cy="1104405"/>
                <wp:effectExtent l="0" t="0" r="23495" b="19685"/>
                <wp:wrapNone/>
                <wp:docPr id="54" name="矩形: 圆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041" cy="1104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DA7" w:rsidRDefault="00F00DA7" w:rsidP="00F00DA7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0FFCF9" id="矩形: 圆角 54" o:spid="_x0000_s1057" style="position:absolute;left:0;text-align:left;margin-left:416.35pt;margin-top:19.45pt;width:119.7pt;height:86.95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" fillcolor="white [3201]" strokecolor="#f79646 [3209]" strokeweight="2pt">
                <v:textbox>
                  <w:txbxContent>
                    <w:p w:rsidR="00F00DA7" w:rsidRDefault="00F00DA7" w:rsidP="00F00DA7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ession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00DA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ABA91F" wp14:editId="6183F572">
                <wp:simplePos x="0" y="0"/>
                <wp:positionH relativeFrom="column">
                  <wp:posOffset>463138</wp:posOffset>
                </wp:positionH>
                <wp:positionV relativeFrom="paragraph">
                  <wp:posOffset>165422</wp:posOffset>
                </wp:positionV>
                <wp:extent cx="1555668" cy="1282535"/>
                <wp:effectExtent l="0" t="0" r="26035" b="13335"/>
                <wp:wrapNone/>
                <wp:docPr id="52" name="椭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8" cy="12825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DA7" w:rsidRDefault="00F00DA7" w:rsidP="00F00DA7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ABA91F" id="椭圆 52" o:spid="_x0000_s1058" style="position:absolute;left:0;text-align:left;margin-left:36.45pt;margin-top:13.05pt;width:122.5pt;height:10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" fillcolor="white [3201]" strokecolor="#f79646 [3209]" strokeweight="2pt">
                <v:textbox>
                  <w:txbxContent>
                    <w:p w:rsidR="00F00DA7" w:rsidRDefault="00F00DA7" w:rsidP="00F00DA7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ession</w:t>
                      </w:r>
                    </w:p>
                  </w:txbxContent>
                </v:textbox>
              </v:oval>
            </w:pict>
          </mc:Fallback>
        </mc:AlternateContent>
      </w:r>
    </w:p>
    <w:p w:rsidR="00F00DA7" w:rsidRDefault="00F00DA7" w:rsidP="00231B1C"/>
    <w:p w:rsidR="00F00DA7" w:rsidRDefault="00F00DA7" w:rsidP="00231B1C"/>
    <w:p w:rsidR="00F00DA7" w:rsidRDefault="00681E8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4159621</wp:posOffset>
                </wp:positionH>
                <wp:positionV relativeFrom="paragraph">
                  <wp:posOffset>207916</wp:posOffset>
                </wp:positionV>
                <wp:extent cx="1900052" cy="1116281"/>
                <wp:effectExtent l="38100" t="0" r="24130" b="6540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0052" cy="11162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29802" id="直接箭头连接符 57" o:spid="_x0000_s1026" type="#_x0000_t32" style="position:absolute;left:0;text-align:left;margin-left:327.55pt;margin-top:16.35pt;width:149.6pt;height:87.9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1202665</wp:posOffset>
                </wp:positionH>
                <wp:positionV relativeFrom="paragraph">
                  <wp:posOffset>196041</wp:posOffset>
                </wp:positionV>
                <wp:extent cx="831273" cy="1246909"/>
                <wp:effectExtent l="0" t="0" r="64135" b="4889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3" cy="1246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265A9" id="直接箭头连接符 55" o:spid="_x0000_s1026" type="#_x0000_t32" style="position:absolute;left:0;text-align:left;margin-left:94.7pt;margin-top:15.45pt;width:65.45pt;height:98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" strokecolor="#4579b8 [3044]">
                <v:stroke endarrow="block"/>
              </v:shape>
            </w:pict>
          </mc:Fallback>
        </mc:AlternateContent>
      </w:r>
    </w:p>
    <w:p w:rsidR="00F00DA7" w:rsidRDefault="00681E8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3340224</wp:posOffset>
                </wp:positionH>
                <wp:positionV relativeFrom="paragraph">
                  <wp:posOffset>49108</wp:posOffset>
                </wp:positionV>
                <wp:extent cx="213756" cy="973777"/>
                <wp:effectExtent l="57150" t="0" r="34290" b="5524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756" cy="973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68415" id="直接箭头连接符 56" o:spid="_x0000_s1026" type="#_x0000_t32" style="position:absolute;left:0;text-align:left;margin-left:263pt;margin-top:3.85pt;width:16.85pt;height:76.7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F00DA7" w:rsidRDefault="00F00DA7" w:rsidP="00231B1C"/>
    <w:p w:rsidR="00F00DA7" w:rsidRDefault="00F00DA7" w:rsidP="00231B1C"/>
    <w:p w:rsidR="00F00DA7" w:rsidRDefault="00F00DA7" w:rsidP="00231B1C"/>
    <w:p w:rsidR="00F00DA7" w:rsidRDefault="00681E8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787516</wp:posOffset>
                </wp:positionH>
                <wp:positionV relativeFrom="paragraph">
                  <wp:posOffset>232831</wp:posOffset>
                </wp:positionV>
                <wp:extent cx="4500749" cy="1021278"/>
                <wp:effectExtent l="0" t="0" r="14605" b="2667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749" cy="1021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1E8D" w:rsidRDefault="00681E8D" w:rsidP="00681E8D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  <w:p w:rsidR="00681E8D" w:rsidRDefault="00681E8D" w:rsidP="00681E8D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ession</w:t>
                            </w:r>
                            <w:r>
                              <w:t>们</w:t>
                            </w:r>
                          </w:p>
                          <w:p w:rsidR="007906EC" w:rsidRDefault="007906EC" w:rsidP="00681E8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8" o:spid="_x0000_s1059" style="position:absolute;left:0;text-align:left;margin-left:62pt;margin-top:18.35pt;width:354.4pt;height:80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" fillcolor="white [3201]" strokecolor="#f79646 [3209]" strokeweight="2pt">
                <v:textbox>
                  <w:txbxContent>
                    <w:p w:rsidR="00681E8D" w:rsidRDefault="00681E8D" w:rsidP="00681E8D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  <w:p w:rsidR="00681E8D" w:rsidRDefault="00681E8D" w:rsidP="00681E8D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ession</w:t>
                      </w:r>
                      <w:r>
                        <w:t>们</w:t>
                      </w:r>
                    </w:p>
                    <w:p w:rsidR="007906EC" w:rsidRDefault="007906EC" w:rsidP="00681E8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user)</w:t>
                      </w:r>
                    </w:p>
                  </w:txbxContent>
                </v:textbox>
              </v:rect>
            </w:pict>
          </mc:Fallback>
        </mc:AlternateContent>
      </w:r>
    </w:p>
    <w:p w:rsidR="00F00DA7" w:rsidRDefault="00F00DA7" w:rsidP="00231B1C"/>
    <w:p w:rsidR="00F00DA7" w:rsidRDefault="00F00DA7" w:rsidP="00231B1C"/>
    <w:p w:rsidR="00F00DA7" w:rsidRDefault="00F00DA7" w:rsidP="00231B1C"/>
    <w:p w:rsidR="00FD6465" w:rsidRDefault="00FD6465" w:rsidP="00231B1C"/>
    <w:p w:rsidR="00FD6465" w:rsidRDefault="00FD6465" w:rsidP="00231B1C"/>
    <w:p w:rsidR="00BA13E5" w:rsidRDefault="00BA13E5" w:rsidP="00231B1C"/>
    <w:p w:rsidR="00BA13E5" w:rsidRDefault="00BA13E5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2401735</wp:posOffset>
                </wp:positionH>
                <wp:positionV relativeFrom="paragraph">
                  <wp:posOffset>144013</wp:posOffset>
                </wp:positionV>
                <wp:extent cx="1638795" cy="688769"/>
                <wp:effectExtent l="0" t="0" r="19050" b="1651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795" cy="688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13E5" w:rsidRDefault="00BA13E5" w:rsidP="00BA13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认证中心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0" o:spid="_x0000_s1060" style="position:absolute;left:0;text-align:left;margin-left:189.1pt;margin-top:11.35pt;width:129.05pt;height:5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" fillcolor="#4f81bd [3204]" strokecolor="#243f60 [1604]" strokeweight="2pt">
                <v:textbox>
                  <w:txbxContent>
                    <w:p w:rsidR="00BA13E5" w:rsidRDefault="00BA13E5" w:rsidP="00BA13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认证中心</w:t>
                      </w:r>
                    </w:p>
                  </w:txbxContent>
                </v:textbox>
              </v:rect>
            </w:pict>
          </mc:Fallback>
        </mc:AlternateContent>
      </w:r>
    </w:p>
    <w:p w:rsidR="00BA13E5" w:rsidRDefault="00BA13E5" w:rsidP="00231B1C"/>
    <w:p w:rsidR="00BA13E5" w:rsidRDefault="00BA13E5" w:rsidP="00231B1C"/>
    <w:p w:rsidR="00BA13E5" w:rsidRDefault="00FE3DF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3470851</wp:posOffset>
                </wp:positionH>
                <wp:positionV relativeFrom="paragraph">
                  <wp:posOffset>131222</wp:posOffset>
                </wp:positionV>
                <wp:extent cx="1365663" cy="510639"/>
                <wp:effectExtent l="0" t="0" r="82550" b="6096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663" cy="510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C4FE5" id="直接箭头连接符 73" o:spid="_x0000_s1026" type="#_x0000_t32" style="position:absolute;left:0;text-align:left;margin-left:273.3pt;margin-top:10.35pt;width:107.55pt;height:40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" strokecolor="#4579b8 [3044]">
                <v:stroke endarrow="block"/>
              </v:shape>
            </w:pict>
          </mc:Fallback>
        </mc:AlternateContent>
      </w:r>
      <w:r w:rsidR="00155B3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1392670</wp:posOffset>
                </wp:positionH>
                <wp:positionV relativeFrom="paragraph">
                  <wp:posOffset>131222</wp:posOffset>
                </wp:positionV>
                <wp:extent cx="1674421" cy="344385"/>
                <wp:effectExtent l="38100" t="0" r="21590" b="7493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4421" cy="344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B048D" id="直接箭头连接符 71" o:spid="_x0000_s1026" type="#_x0000_t32" style="position:absolute;left:0;text-align:left;margin-left:109.65pt;margin-top:10.35pt;width:131.85pt;height:27.1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" strokecolor="#4579b8 [3044]">
                <v:stroke endarrow="block"/>
              </v:shape>
            </w:pict>
          </mc:Fallback>
        </mc:AlternateContent>
      </w:r>
    </w:p>
    <w:p w:rsidR="00BA13E5" w:rsidRDefault="00BA13E5" w:rsidP="00231B1C"/>
    <w:p w:rsidR="00BA13E5" w:rsidRDefault="00FE3DFD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4218305</wp:posOffset>
                </wp:positionH>
                <wp:positionV relativeFrom="paragraph">
                  <wp:posOffset>169545</wp:posOffset>
                </wp:positionV>
                <wp:extent cx="1958975" cy="842645"/>
                <wp:effectExtent l="0" t="0" r="22225" b="14605"/>
                <wp:wrapNone/>
                <wp:docPr id="74" name="椭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8426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DFD" w:rsidRDefault="00FE3DFD" w:rsidP="00FE3DFD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74" o:spid="_x0000_s1061" style="position:absolute;left:0;text-align:left;margin-left:332.15pt;margin-top:13.35pt;width:154.25pt;height:66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" fillcolor="#4f81bd [3204]" strokecolor="#243f60 [1604]" strokeweight="2pt">
                <v:textbox>
                  <w:txbxContent>
                    <w:p w:rsidR="00FE3DFD" w:rsidRDefault="00FE3DFD" w:rsidP="00FE3DFD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</w:txbxContent>
                </v:textbox>
              </v:oval>
            </w:pict>
          </mc:Fallback>
        </mc:AlternateContent>
      </w:r>
      <w:r w:rsidR="00155B3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121466</wp:posOffset>
                </wp:positionH>
                <wp:positionV relativeFrom="paragraph">
                  <wp:posOffset>133672</wp:posOffset>
                </wp:positionV>
                <wp:extent cx="1674421" cy="831273"/>
                <wp:effectExtent l="0" t="0" r="21590" b="26035"/>
                <wp:wrapNone/>
                <wp:docPr id="72" name="椭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21" cy="831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5B3F" w:rsidRDefault="00155B3F" w:rsidP="00155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72" o:spid="_x0000_s1062" style="position:absolute;left:0;text-align:left;margin-left:9.55pt;margin-top:10.55pt;width:131.85pt;height:65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" fillcolor="#4f81bd [3204]" strokecolor="#243f60 [1604]" strokeweight="2pt">
                <v:textbox>
                  <w:txbxContent>
                    <w:p w:rsidR="00155B3F" w:rsidRDefault="00155B3F" w:rsidP="00155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</w:txbxContent>
                </v:textbox>
              </v:oval>
            </w:pict>
          </mc:Fallback>
        </mc:AlternateContent>
      </w:r>
    </w:p>
    <w:p w:rsidR="00BA13E5" w:rsidRDefault="00452D7F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2413710</wp:posOffset>
                </wp:positionH>
                <wp:positionV relativeFrom="paragraph">
                  <wp:posOffset>34735</wp:posOffset>
                </wp:positionV>
                <wp:extent cx="1353787" cy="641268"/>
                <wp:effectExtent l="0" t="0" r="18415" b="26035"/>
                <wp:wrapNone/>
                <wp:docPr id="76" name="矩形: 圆角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787" cy="6412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D7F" w:rsidRDefault="00452D7F" w:rsidP="00452D7F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76" o:spid="_x0000_s1063" style="position:absolute;left:0;text-align:left;margin-left:190.05pt;margin-top:2.75pt;width:106.6pt;height:50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" fillcolor="white [3201]" strokecolor="#f79646 [3209]" strokeweight="2pt">
                <v:textbox>
                  <w:txbxContent>
                    <w:p w:rsidR="00452D7F" w:rsidRDefault="00452D7F" w:rsidP="00452D7F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oken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13E5" w:rsidRDefault="00452D7F" w:rsidP="00231B1C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1832057</wp:posOffset>
                </wp:positionH>
                <wp:positionV relativeFrom="paragraph">
                  <wp:posOffset>125384</wp:posOffset>
                </wp:positionV>
                <wp:extent cx="2291938" cy="47501"/>
                <wp:effectExtent l="0" t="38100" r="32385" b="8636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938" cy="47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7E296" id="直接箭头连接符 75" o:spid="_x0000_s1026" type="#_x0000_t32" style="position:absolute;left:0;text-align:left;margin-left:144.25pt;margin-top:9.85pt;width:180.45pt;height:3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" strokecolor="#4579b8 [3044]">
                <v:stroke endarrow="block"/>
              </v:shape>
            </w:pict>
          </mc:Fallback>
        </mc:AlternateContent>
      </w:r>
    </w:p>
    <w:p w:rsidR="00BA13E5" w:rsidRDefault="00BA13E5" w:rsidP="00231B1C"/>
    <w:p w:rsidR="00BA13E5" w:rsidRDefault="00BA13E5" w:rsidP="00231B1C"/>
    <w:p w:rsidR="00BA13E5" w:rsidRDefault="00BA13E5" w:rsidP="00231B1C"/>
    <w:p w:rsidR="002272FF" w:rsidRDefault="002272FF" w:rsidP="00231B1C"/>
    <w:p w:rsidR="002272FF" w:rsidRDefault="002272FF" w:rsidP="00231B1C"/>
    <w:p w:rsidR="002272FF" w:rsidRDefault="002272FF" w:rsidP="00231B1C"/>
    <w:p w:rsidR="002272FF" w:rsidRDefault="002272FF" w:rsidP="00231B1C"/>
    <w:p w:rsidR="00BA13E5" w:rsidRDefault="00BA13E5" w:rsidP="00231B1C"/>
    <w:p w:rsidR="000129BA" w:rsidRDefault="000129BA" w:rsidP="000129BA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jwt</w:t>
      </w:r>
      <w:proofErr w:type="spellEnd"/>
      <w:r>
        <w:rPr>
          <w:rFonts w:hint="eastAsia"/>
        </w:rPr>
        <w:t>实现用户登录的校验</w:t>
      </w:r>
      <w:r>
        <w:rPr>
          <w:rFonts w:hint="eastAsia"/>
        </w:rPr>
        <w:t>(</w:t>
      </w:r>
      <w:r>
        <w:t>token)</w:t>
      </w:r>
    </w:p>
    <w:p w:rsidR="001204B4" w:rsidRDefault="001204B4" w:rsidP="001204B4"/>
    <w:p w:rsidR="00E61BFE" w:rsidRDefault="00E61BFE" w:rsidP="001204B4"/>
    <w:p w:rsidR="00731732" w:rsidRDefault="00F22D45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4689475</wp:posOffset>
                </wp:positionH>
                <wp:positionV relativeFrom="paragraph">
                  <wp:posOffset>94615</wp:posOffset>
                </wp:positionV>
                <wp:extent cx="1593850" cy="800100"/>
                <wp:effectExtent l="0" t="0" r="25400" b="19050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2068" w:rsidRDefault="008C2068" w:rsidP="008C2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  <w:p w:rsidR="008C2068" w:rsidRDefault="008C2068" w:rsidP="008C2068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alt</w:t>
                            </w:r>
                            <w:r w:rsidR="00634F60">
                              <w:t>(</w:t>
                            </w:r>
                            <w:proofErr w:type="spellStart"/>
                            <w:r w:rsidR="00634F60">
                              <w:t>ip,time</w:t>
                            </w:r>
                            <w:proofErr w:type="spellEnd"/>
                            <w:r w:rsidR="00634F60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79" o:spid="_x0000_s1064" style="position:absolute;left:0;text-align:left;margin-left:369.25pt;margin-top:7.45pt;width:125.5pt;height:6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" fillcolor="#4f81bd [3204]" strokecolor="#243f60 [1604]" strokeweight="2pt">
                <v:textbox>
                  <w:txbxContent>
                    <w:p w:rsidR="008C2068" w:rsidRDefault="008C2068" w:rsidP="008C2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  <w:p w:rsidR="008C2068" w:rsidRDefault="008C2068" w:rsidP="008C2068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alt</w:t>
                      </w:r>
                      <w:r w:rsidR="00634F60">
                        <w:t>(</w:t>
                      </w:r>
                      <w:proofErr w:type="spellStart"/>
                      <w:r w:rsidR="00634F60">
                        <w:t>ip,time</w:t>
                      </w:r>
                      <w:proofErr w:type="spellEnd"/>
                      <w:r w:rsidR="00634F60"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164465</wp:posOffset>
                </wp:positionV>
                <wp:extent cx="1301750" cy="723900"/>
                <wp:effectExtent l="0" t="0" r="12700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1732" w:rsidRDefault="00731732" w:rsidP="00731732">
                            <w:pPr>
                              <w:jc w:val="center"/>
                            </w:pPr>
                            <w:r>
                              <w:t>服务器</w:t>
                            </w:r>
                          </w:p>
                          <w:p w:rsidR="008C2068" w:rsidRDefault="008C2068" w:rsidP="00731732">
                            <w:pPr>
                              <w:jc w:val="center"/>
                            </w:pPr>
                            <w: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8" o:spid="_x0000_s1065" style="position:absolute;left:0;text-align:left;margin-left:24.25pt;margin-top:12.95pt;width:102.5pt;height:5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" fillcolor="#4f81bd [3204]" strokecolor="#243f60 [1604]" strokeweight="2pt">
                <v:textbox>
                  <w:txbxContent>
                    <w:p w:rsidR="00731732" w:rsidRDefault="00731732" w:rsidP="00731732">
                      <w:pPr>
                        <w:jc w:val="center"/>
                      </w:pPr>
                      <w:r>
                        <w:t>服务器</w:t>
                      </w:r>
                    </w:p>
                    <w:p w:rsidR="008C2068" w:rsidRDefault="008C2068" w:rsidP="00731732">
                      <w:pPr>
                        <w:jc w:val="center"/>
                      </w:pPr>
                      <w:r>
                        <w:t>K</w:t>
                      </w:r>
                      <w:r>
                        <w:rPr>
                          <w:rFonts w:hint="eastAsia"/>
                        </w:rPr>
                        <w:t>ey</w:t>
                      </w:r>
                    </w:p>
                  </w:txbxContent>
                </v:textbox>
              </v:rect>
            </w:pict>
          </mc:Fallback>
        </mc:AlternateContent>
      </w:r>
    </w:p>
    <w:p w:rsidR="00731732" w:rsidRDefault="00F22D45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30480</wp:posOffset>
                </wp:positionV>
                <wp:extent cx="1301750" cy="457200"/>
                <wp:effectExtent l="0" t="0" r="12700" b="1905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2D45" w:rsidRDefault="00F22D45" w:rsidP="00F22D45">
                            <w:pPr>
                              <w:jc w:val="center"/>
                            </w:pPr>
                            <w:proofErr w:type="spellStart"/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ser</w:t>
                            </w:r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0" o:spid="_x0000_s1066" style="position:absolute;left:0;text-align:left;margin-left:196.75pt;margin-top:2.4pt;width:102.5pt;height:3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" fillcolor="#4f81bd [3204]" strokecolor="#243f60 [1604]" strokeweight="2pt">
                <v:textbox>
                  <w:txbxContent>
                    <w:p w:rsidR="00F22D45" w:rsidRDefault="00F22D45" w:rsidP="00F22D45">
                      <w:pPr>
                        <w:jc w:val="center"/>
                      </w:pPr>
                      <w:proofErr w:type="spellStart"/>
                      <w:r>
                        <w:t>U</w:t>
                      </w:r>
                      <w:r>
                        <w:rPr>
                          <w:rFonts w:hint="eastAsia"/>
                        </w:rPr>
                        <w:t>ser</w:t>
                      </w:r>
                      <w:r>
                        <w:t>Info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731732" w:rsidRDefault="00731732" w:rsidP="001204B4"/>
    <w:p w:rsidR="00731732" w:rsidRDefault="00583F37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3081656</wp:posOffset>
                </wp:positionH>
                <wp:positionV relativeFrom="paragraph">
                  <wp:posOffset>67310</wp:posOffset>
                </wp:positionV>
                <wp:extent cx="45719" cy="723900"/>
                <wp:effectExtent l="76200" t="0" r="50165" b="5715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1A49" id="直接箭头连接符 82" o:spid="_x0000_s1026" type="#_x0000_t32" style="position:absolute;left:0;text-align:left;margin-left:242.65pt;margin-top:5.3pt;width:3.6pt;height:57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219710</wp:posOffset>
                </wp:positionV>
                <wp:extent cx="1835150" cy="590550"/>
                <wp:effectExtent l="38100" t="0" r="12700" b="7620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51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5678" id="直接箭头连接符 83" o:spid="_x0000_s1026" type="#_x0000_t32" style="position:absolute;left:0;text-align:left;margin-left:281.25pt;margin-top:17.3pt;width:144.5pt;height:46.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1050925</wp:posOffset>
                </wp:positionH>
                <wp:positionV relativeFrom="paragraph">
                  <wp:posOffset>200660</wp:posOffset>
                </wp:positionV>
                <wp:extent cx="1631950" cy="622300"/>
                <wp:effectExtent l="0" t="0" r="63500" b="6350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187F" id="直接箭头连接符 81" o:spid="_x0000_s1026" type="#_x0000_t32" style="position:absolute;left:0;text-align:left;margin-left:82.75pt;margin-top:15.8pt;width:128.5pt;height:4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" strokecolor="#4579b8 [3044]">
                <v:stroke endarrow="block"/>
              </v:shape>
            </w:pict>
          </mc:Fallback>
        </mc:AlternateContent>
      </w:r>
    </w:p>
    <w:p w:rsidR="00731732" w:rsidRDefault="00731732" w:rsidP="001204B4"/>
    <w:p w:rsidR="00731732" w:rsidRDefault="00731732" w:rsidP="001204B4"/>
    <w:p w:rsidR="00634F60" w:rsidRDefault="00583F37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141605</wp:posOffset>
                </wp:positionV>
                <wp:extent cx="2381250" cy="476250"/>
                <wp:effectExtent l="0" t="0" r="19050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3F37" w:rsidRDefault="00583F37" w:rsidP="00583F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67" style="position:absolute;left:0;text-align:left;margin-left:152.25pt;margin-top:11.15pt;width:187.5pt;height:37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" fillcolor="#4f81bd [3204]" strokecolor="#243f60 [1604]" strokeweight="2pt">
                <v:textbox>
                  <w:txbxContent>
                    <w:p w:rsidR="00583F37" w:rsidRDefault="00583F37" w:rsidP="00583F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oken</w:t>
                      </w:r>
                    </w:p>
                  </w:txbxContent>
                </v:textbox>
              </v:rect>
            </w:pict>
          </mc:Fallback>
        </mc:AlternateContent>
      </w:r>
    </w:p>
    <w:p w:rsidR="00634F60" w:rsidRDefault="00634F60" w:rsidP="001204B4"/>
    <w:p w:rsidR="00634F60" w:rsidRDefault="00634F60" w:rsidP="001204B4"/>
    <w:p w:rsidR="00731732" w:rsidRDefault="00731732" w:rsidP="001204B4"/>
    <w:p w:rsidR="00E75470" w:rsidRDefault="00E75470" w:rsidP="003E331D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passport</w:t>
      </w:r>
      <w:r>
        <w:rPr>
          <w:rFonts w:hint="eastAsia"/>
        </w:rPr>
        <w:t>登录功能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8D0086" w:rsidTr="008D0086">
        <w:tc>
          <w:tcPr>
            <w:tcW w:w="11046" w:type="dxa"/>
          </w:tcPr>
          <w:p w:rsidR="008D0086" w:rsidRDefault="008D0086" w:rsidP="001204B4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点击登录按钮，在登录页面输入用户名和密码</w:t>
            </w:r>
            <w:r w:rsidR="00D1753A">
              <w:rPr>
                <w:rFonts w:hint="eastAsia"/>
              </w:rPr>
              <w:t>通过用户名和密码验证用户登录是否成功</w:t>
            </w:r>
            <w:r w:rsidR="00B62DE9">
              <w:rPr>
                <w:rFonts w:hint="eastAsia"/>
              </w:rPr>
              <w:t>后，生成</w:t>
            </w:r>
            <w:proofErr w:type="spellStart"/>
            <w:r w:rsidR="002904C7">
              <w:rPr>
                <w:rFonts w:hint="eastAsia"/>
              </w:rPr>
              <w:t>jwt</w:t>
            </w:r>
            <w:proofErr w:type="spellEnd"/>
            <w:r w:rsidR="002904C7">
              <w:rPr>
                <w:rFonts w:hint="eastAsia"/>
              </w:rPr>
              <w:t>的</w:t>
            </w:r>
            <w:r w:rsidR="00C8028A">
              <w:rPr>
                <w:rFonts w:hint="eastAsia"/>
              </w:rPr>
              <w:t>token</w:t>
            </w:r>
            <w:r w:rsidR="008F11D5">
              <w:rPr>
                <w:rFonts w:hint="eastAsia"/>
              </w:rPr>
              <w:t>返回</w:t>
            </w:r>
            <w:r w:rsidR="009A1030">
              <w:rPr>
                <w:rFonts w:hint="eastAsia"/>
              </w:rPr>
              <w:t>给</w:t>
            </w:r>
            <w:r w:rsidR="00E71FC5" w:rsidRPr="004B1D99">
              <w:rPr>
                <w:rFonts w:hint="eastAsia"/>
                <w:color w:val="FF0000"/>
              </w:rPr>
              <w:t>s</w:t>
            </w:r>
            <w:r w:rsidR="00E71FC5" w:rsidRPr="004B1D99">
              <w:rPr>
                <w:color w:val="FF0000"/>
              </w:rPr>
              <w:t>earch.gmall.com</w:t>
            </w:r>
            <w:r w:rsidR="00E71FC5" w:rsidRPr="004B1D99">
              <w:rPr>
                <w:rFonts w:hint="eastAsia"/>
                <w:color w:val="FF0000"/>
              </w:rPr>
              <w:t>/index</w:t>
            </w:r>
            <w:r w:rsidR="00C515FE">
              <w:rPr>
                <w:rFonts w:hint="eastAsia"/>
              </w:rPr>
              <w:t>，在拦截器里面</w:t>
            </w:r>
            <w:r w:rsidR="00370B45">
              <w:rPr>
                <w:rFonts w:hint="eastAsia"/>
              </w:rPr>
              <w:t>将返回的</w:t>
            </w:r>
            <w:r w:rsidR="00370B45">
              <w:rPr>
                <w:rFonts w:hint="eastAsia"/>
              </w:rPr>
              <w:t>token</w:t>
            </w:r>
            <w:r w:rsidR="00370B45">
              <w:rPr>
                <w:rFonts w:hint="eastAsia"/>
              </w:rPr>
              <w:t>写入</w:t>
            </w:r>
            <w:r w:rsidR="0052670D">
              <w:rPr>
                <w:rFonts w:hint="eastAsia"/>
              </w:rPr>
              <w:t>cookie</w:t>
            </w:r>
          </w:p>
          <w:p w:rsidR="000B1651" w:rsidRDefault="000B1651" w:rsidP="001204B4"/>
          <w:p w:rsidR="00F93C84" w:rsidRDefault="00F93C84" w:rsidP="001204B4">
            <w:r>
              <w:rPr>
                <w:rFonts w:hint="eastAsia"/>
              </w:rPr>
              <w:t>2</w:t>
            </w:r>
            <w:r>
              <w:t xml:space="preserve"> </w:t>
            </w:r>
            <w:r w:rsidR="007A3FB4">
              <w:rPr>
                <w:rFonts w:hint="eastAsia"/>
              </w:rPr>
              <w:t>点击结算</w:t>
            </w:r>
            <w:r w:rsidR="00E54974">
              <w:rPr>
                <w:rFonts w:hint="eastAsia"/>
              </w:rPr>
              <w:t>按钮，拦截器</w:t>
            </w:r>
            <w:r w:rsidR="008247DA">
              <w:rPr>
                <w:rFonts w:hint="eastAsia"/>
              </w:rPr>
              <w:t>拦截请求</w:t>
            </w:r>
          </w:p>
          <w:p w:rsidR="00DE71C6" w:rsidRDefault="002F5DD8" w:rsidP="001204B4">
            <w:r>
              <w:t>A</w:t>
            </w:r>
            <w:r>
              <w:rPr>
                <w:rFonts w:hint="eastAsia"/>
              </w:rPr>
              <w:t>该用户没有登录，并且结算请求时必须登录的</w:t>
            </w:r>
            <w:r w:rsidR="00EA1254">
              <w:rPr>
                <w:rFonts w:hint="eastAsia"/>
              </w:rPr>
              <w:t>，将用户打回认证中心进行登录</w:t>
            </w:r>
          </w:p>
          <w:p w:rsidR="00A5549B" w:rsidRDefault="00A5549B" w:rsidP="001204B4">
            <w:r>
              <w:t>B</w:t>
            </w:r>
            <w:r w:rsidR="00173DD5">
              <w:rPr>
                <w:rFonts w:hint="eastAsia"/>
              </w:rPr>
              <w:t>该</w:t>
            </w:r>
            <w:r>
              <w:rPr>
                <w:rFonts w:hint="eastAsia"/>
              </w:rPr>
              <w:t>用户</w:t>
            </w:r>
            <w:r w:rsidR="004C0FA0">
              <w:rPr>
                <w:rFonts w:hint="eastAsia"/>
              </w:rPr>
              <w:t>没有登录</w:t>
            </w:r>
            <w:r w:rsidR="00A641B9">
              <w:rPr>
                <w:rFonts w:hint="eastAsia"/>
              </w:rPr>
              <w:t>，</w:t>
            </w:r>
            <w:r w:rsidR="00A641B9" w:rsidRPr="00656BF7">
              <w:rPr>
                <w:rFonts w:hint="eastAsia"/>
                <w:color w:val="FF0000"/>
              </w:rPr>
              <w:t>并且</w:t>
            </w:r>
            <w:r w:rsidR="00AF63E2" w:rsidRPr="00656BF7">
              <w:rPr>
                <w:rFonts w:hint="eastAsia"/>
                <w:color w:val="FF0000"/>
              </w:rPr>
              <w:t>结算请求</w:t>
            </w:r>
            <w:r w:rsidR="003016C2" w:rsidRPr="00656BF7">
              <w:rPr>
                <w:rFonts w:hint="eastAsia"/>
                <w:color w:val="FF0000"/>
              </w:rPr>
              <w:t>时</w:t>
            </w:r>
            <w:r w:rsidR="00F80311" w:rsidRPr="00656BF7">
              <w:rPr>
                <w:rFonts w:hint="eastAsia"/>
                <w:color w:val="FF0000"/>
              </w:rPr>
              <w:t>没有登录也可以访问</w:t>
            </w:r>
            <w:r w:rsidR="008543A0">
              <w:rPr>
                <w:rFonts w:hint="eastAsia"/>
              </w:rPr>
              <w:t>，放行</w:t>
            </w:r>
          </w:p>
          <w:p w:rsidR="000B1651" w:rsidRDefault="000B1651" w:rsidP="001204B4"/>
          <w:p w:rsidR="00F53E38" w:rsidRDefault="00F53E38" w:rsidP="001204B4">
            <w:r>
              <w:rPr>
                <w:rFonts w:hint="eastAsia"/>
              </w:rPr>
              <w:t>3</w:t>
            </w:r>
            <w:r>
              <w:t xml:space="preserve"> </w:t>
            </w:r>
            <w:r w:rsidR="008547F4">
              <w:rPr>
                <w:rFonts w:hint="eastAsia"/>
              </w:rPr>
              <w:t>在</w:t>
            </w:r>
            <w:r w:rsidR="004B1D99">
              <w:rPr>
                <w:rFonts w:hint="eastAsia"/>
              </w:rPr>
              <w:t>被拦截</w:t>
            </w:r>
            <w:r w:rsidR="008547F4">
              <w:rPr>
                <w:rFonts w:hint="eastAsia"/>
              </w:rPr>
              <w:t>登录</w:t>
            </w:r>
            <w:r w:rsidR="006859DF">
              <w:rPr>
                <w:rFonts w:hint="eastAsia"/>
              </w:rPr>
              <w:t>后</w:t>
            </w:r>
            <w:r w:rsidR="002B2EF0">
              <w:rPr>
                <w:rFonts w:hint="eastAsia"/>
              </w:rPr>
              <w:t>，</w:t>
            </w:r>
            <w:r w:rsidR="00D72CBE">
              <w:rPr>
                <w:rFonts w:hint="eastAsia"/>
              </w:rPr>
              <w:t>返回原始请求</w:t>
            </w:r>
            <w:r w:rsidR="004C099B">
              <w:rPr>
                <w:rFonts w:hint="eastAsia"/>
              </w:rPr>
              <w:t>(</w:t>
            </w:r>
            <w:r w:rsidR="004C099B">
              <w:rPr>
                <w:rFonts w:hint="eastAsia"/>
              </w:rPr>
              <w:t>携带登录成功后颁发的</w:t>
            </w:r>
            <w:r w:rsidR="004C099B">
              <w:rPr>
                <w:rFonts w:hint="eastAsia"/>
              </w:rPr>
              <w:t>token</w:t>
            </w:r>
            <w:r w:rsidR="004C099B">
              <w:t>)</w:t>
            </w:r>
          </w:p>
          <w:p w:rsidR="000B1651" w:rsidRDefault="000B1651" w:rsidP="001204B4"/>
          <w:p w:rsidR="008F7AE3" w:rsidRDefault="008F7AE3" w:rsidP="001204B4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原始请求</w:t>
            </w:r>
            <w:r w:rsidR="00FD6BDD">
              <w:rPr>
                <w:rFonts w:hint="eastAsia"/>
              </w:rPr>
              <w:t>的拦截器</w:t>
            </w:r>
            <w:r w:rsidR="00402065">
              <w:rPr>
                <w:rFonts w:hint="eastAsia"/>
              </w:rPr>
              <w:t>第二次拦截</w:t>
            </w:r>
            <w:r w:rsidR="005B0304">
              <w:rPr>
                <w:rFonts w:hint="eastAsia"/>
              </w:rPr>
              <w:t>请求</w:t>
            </w:r>
            <w:r w:rsidR="001E40F3">
              <w:rPr>
                <w:rFonts w:hint="eastAsia"/>
              </w:rPr>
              <w:t>，</w:t>
            </w:r>
            <w:r w:rsidR="00965CD6">
              <w:rPr>
                <w:rFonts w:hint="eastAsia"/>
              </w:rPr>
              <w:t>拦截请求后</w:t>
            </w:r>
            <w:r w:rsidR="00856F02">
              <w:rPr>
                <w:rFonts w:hint="eastAsia"/>
              </w:rPr>
              <w:t>，将</w:t>
            </w:r>
            <w:r w:rsidR="004C5658">
              <w:rPr>
                <w:rFonts w:hint="eastAsia"/>
              </w:rPr>
              <w:t>返回</w:t>
            </w:r>
            <w:r w:rsidR="00856F02">
              <w:rPr>
                <w:rFonts w:hint="eastAsia"/>
              </w:rPr>
              <w:t>的</w:t>
            </w:r>
            <w:r w:rsidR="00856F02">
              <w:rPr>
                <w:rFonts w:hint="eastAsia"/>
              </w:rPr>
              <w:t>token</w:t>
            </w:r>
            <w:r w:rsidR="00D40A4D">
              <w:rPr>
                <w:rFonts w:hint="eastAsia"/>
              </w:rPr>
              <w:t>写入</w:t>
            </w:r>
            <w:r w:rsidR="00D40A4D">
              <w:rPr>
                <w:rFonts w:hint="eastAsia"/>
              </w:rPr>
              <w:t>cookie</w:t>
            </w:r>
          </w:p>
          <w:p w:rsidR="00096F55" w:rsidRDefault="00096F55" w:rsidP="001204B4"/>
        </w:tc>
      </w:tr>
    </w:tbl>
    <w:p w:rsidR="00731732" w:rsidRDefault="00731732" w:rsidP="001204B4"/>
    <w:p w:rsidR="000824A7" w:rsidRDefault="000824A7" w:rsidP="001204B4"/>
    <w:p w:rsidR="00FA4823" w:rsidRDefault="00FA4823" w:rsidP="001204B4"/>
    <w:p w:rsidR="00FA4823" w:rsidRDefault="00FA4823" w:rsidP="001204B4"/>
    <w:p w:rsidR="00FA4823" w:rsidRDefault="00FA4823" w:rsidP="001204B4"/>
    <w:p w:rsidR="00FA4823" w:rsidRDefault="00FA4823" w:rsidP="001204B4"/>
    <w:p w:rsidR="00FA4823" w:rsidRDefault="0031461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4004533</wp:posOffset>
                </wp:positionH>
                <wp:positionV relativeFrom="paragraph">
                  <wp:posOffset>108107</wp:posOffset>
                </wp:positionV>
                <wp:extent cx="1407226" cy="480951"/>
                <wp:effectExtent l="0" t="0" r="21590" b="1460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26" cy="4809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0F3E" w:rsidRDefault="00DF0F3E" w:rsidP="00DF0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认证中心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9" o:spid="_x0000_s1068" style="position:absolute;left:0;text-align:left;margin-left:315.3pt;margin-top:8.5pt;width:110.8pt;height:37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" fillcolor="#4f81bd [3204]" strokecolor="#243f60 [1604]" strokeweight="2pt">
                <v:textbox>
                  <w:txbxContent>
                    <w:p w:rsidR="00DF0F3E" w:rsidRDefault="00DF0F3E" w:rsidP="00DF0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认证中心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572556</wp:posOffset>
                </wp:positionH>
                <wp:positionV relativeFrom="paragraph">
                  <wp:posOffset>190946</wp:posOffset>
                </wp:positionV>
                <wp:extent cx="1092530" cy="534390"/>
                <wp:effectExtent l="0" t="0" r="12700" b="1841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534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9CC" w:rsidRDefault="000669CC" w:rsidP="000669C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7" o:spid="_x0000_s1069" style="position:absolute;left:0;text-align:left;margin-left:45.1pt;margin-top:15.05pt;width:86.05pt;height:4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" fillcolor="#4f81bd [3204]" strokecolor="#243f60 [1604]" strokeweight="2pt">
                <v:textbox>
                  <w:txbxContent>
                    <w:p w:rsidR="000669CC" w:rsidRDefault="000669CC" w:rsidP="000669C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业务模块</w:t>
                      </w:r>
                    </w:p>
                  </w:txbxContent>
                </v:textbox>
              </v:rect>
            </w:pict>
          </mc:Fallback>
        </mc:AlternateContent>
      </w:r>
    </w:p>
    <w:p w:rsidR="00FA4823" w:rsidRDefault="00FA4823" w:rsidP="001204B4"/>
    <w:p w:rsidR="00FA4823" w:rsidRDefault="0031461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4884016</wp:posOffset>
                </wp:positionH>
                <wp:positionV relativeFrom="paragraph">
                  <wp:posOffset>135155</wp:posOffset>
                </wp:positionV>
                <wp:extent cx="368135" cy="1466603"/>
                <wp:effectExtent l="57150" t="0" r="32385" b="57785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135" cy="1466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41D18" id="直接箭头连接符 95" o:spid="_x0000_s1026" type="#_x0000_t32" style="position:absolute;left:0;text-align:left;margin-left:384.55pt;margin-top:10.65pt;width:29pt;height:115.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4509061</wp:posOffset>
                </wp:positionH>
                <wp:positionV relativeFrom="paragraph">
                  <wp:posOffset>108173</wp:posOffset>
                </wp:positionV>
                <wp:extent cx="344385" cy="1549590"/>
                <wp:effectExtent l="0" t="38100" r="55880" b="1270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54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A0E85" id="直接箭头连接符 94" o:spid="_x0000_s1026" type="#_x0000_t32" style="position:absolute;left:0;text-align:left;margin-left:355.05pt;margin-top:8.5pt;width:27.1pt;height:122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4201053</wp:posOffset>
                </wp:positionH>
                <wp:positionV relativeFrom="paragraph">
                  <wp:posOffset>83408</wp:posOffset>
                </wp:positionV>
                <wp:extent cx="385973" cy="1561605"/>
                <wp:effectExtent l="57150" t="0" r="33655" b="57785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973" cy="1561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1DB45" id="直接箭头连接符 93" o:spid="_x0000_s1026" type="#_x0000_t32" style="position:absolute;left:0;text-align:left;margin-left:330.8pt;margin-top:6.55pt;width:30.4pt;height:122.95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3922007</wp:posOffset>
                </wp:positionH>
                <wp:positionV relativeFrom="paragraph">
                  <wp:posOffset>164276</wp:posOffset>
                </wp:positionV>
                <wp:extent cx="356260" cy="1484416"/>
                <wp:effectExtent l="0" t="38100" r="62865" b="20955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60" cy="1484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6874C" id="直接箭头连接符 92" o:spid="_x0000_s1026" type="#_x0000_t32" style="position:absolute;left:0;text-align:left;margin-left:308.8pt;margin-top:12.95pt;width:28.05pt;height:116.9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" strokecolor="#4579b8 [3044]">
                <v:stroke endarrow="block"/>
              </v:shape>
            </w:pict>
          </mc:Fallback>
        </mc:AlternateContent>
      </w:r>
    </w:p>
    <w:p w:rsidR="00FA4823" w:rsidRDefault="001B0697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1167039</wp:posOffset>
                </wp:positionH>
                <wp:positionV relativeFrom="paragraph">
                  <wp:posOffset>6037</wp:posOffset>
                </wp:positionV>
                <wp:extent cx="231569" cy="1395210"/>
                <wp:effectExtent l="0" t="38100" r="54610" b="14605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569" cy="1395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E0FB3" id="直接箭头连接符 96" o:spid="_x0000_s1026" type="#_x0000_t32" style="position:absolute;left:0;text-align:left;margin-left:91.9pt;margin-top:.5pt;width:18.25pt;height:109.8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" strokecolor="#4579b8 [3044]">
                <v:stroke endarrow="block"/>
              </v:shape>
            </w:pict>
          </mc:Fallback>
        </mc:AlternateContent>
      </w:r>
      <w:r w:rsidR="0031461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982972</wp:posOffset>
                </wp:positionH>
                <wp:positionV relativeFrom="paragraph">
                  <wp:posOffset>59476</wp:posOffset>
                </wp:positionV>
                <wp:extent cx="136566" cy="1324098"/>
                <wp:effectExtent l="38100" t="0" r="34925" b="47625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66" cy="1324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E75F0" id="直接箭头连接符 91" o:spid="_x0000_s1026" type="#_x0000_t32" style="position:absolute;left:0;text-align:left;margin-left:77.4pt;margin-top:4.7pt;width:10.75pt;height:104.2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" strokecolor="#4579b8 [3044]">
                <v:stroke endarrow="block"/>
              </v:shape>
            </w:pict>
          </mc:Fallback>
        </mc:AlternateContent>
      </w:r>
      <w:r w:rsidR="0031461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585148</wp:posOffset>
                </wp:positionH>
                <wp:positionV relativeFrom="paragraph">
                  <wp:posOffset>35725</wp:posOffset>
                </wp:positionV>
                <wp:extent cx="207819" cy="1389413"/>
                <wp:effectExtent l="0" t="38100" r="59055" b="2032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9" cy="1389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36FA2" id="直接箭头连接符 90" o:spid="_x0000_s1026" type="#_x0000_t32" style="position:absolute;left:0;text-align:left;margin-left:46.05pt;margin-top:2.8pt;width:16.35pt;height:109.4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FA4823" w:rsidRDefault="00FA4823" w:rsidP="001204B4"/>
    <w:p w:rsidR="00FA4823" w:rsidRDefault="00FA4823" w:rsidP="001204B4"/>
    <w:p w:rsidR="00FA4823" w:rsidRDefault="001B0697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1066099</wp:posOffset>
                </wp:positionH>
                <wp:positionV relativeFrom="paragraph">
                  <wp:posOffset>129317</wp:posOffset>
                </wp:positionV>
                <wp:extent cx="475013" cy="332509"/>
                <wp:effectExtent l="0" t="0" r="20320" b="1079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332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0697" w:rsidRDefault="001B0697" w:rsidP="001B06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7" o:spid="_x0000_s1070" style="position:absolute;left:0;text-align:left;margin-left:83.95pt;margin-top:10.2pt;width:37.4pt;height:26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" fillcolor="#4f81bd [3204]" strokecolor="#243f60 [1604]" strokeweight="2pt">
                <v:textbox>
                  <w:txbxContent>
                    <w:p w:rsidR="001B0697" w:rsidRDefault="001B0697" w:rsidP="001B06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o</w:t>
                      </w:r>
                    </w:p>
                  </w:txbxContent>
                </v:textbox>
              </v:rect>
            </w:pict>
          </mc:Fallback>
        </mc:AlternateContent>
      </w:r>
    </w:p>
    <w:p w:rsidR="00FA4823" w:rsidRDefault="00FA4823" w:rsidP="001204B4"/>
    <w:p w:rsidR="00FA4823" w:rsidRDefault="0031461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288265</wp:posOffset>
                </wp:positionH>
                <wp:positionV relativeFrom="paragraph">
                  <wp:posOffset>233276</wp:posOffset>
                </wp:positionV>
                <wp:extent cx="5522026" cy="546100"/>
                <wp:effectExtent l="0" t="0" r="21590" b="2540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26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9CC" w:rsidRDefault="000669CC" w:rsidP="000669CC">
                            <w:pPr>
                              <w:jc w:val="center"/>
                            </w:pPr>
                            <w:r>
                              <w:t>浏览器</w:t>
                            </w:r>
                            <w:r w:rsidR="0031461A">
                              <w:rPr>
                                <w:rFonts w:hint="eastAsia"/>
                              </w:rPr>
                              <w:t>(</w:t>
                            </w:r>
                            <w:r w:rsidR="0031461A">
                              <w:t>token)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85" o:spid="_x0000_s1071" style="position:absolute;left:0;text-align:left;margin-left:22.7pt;margin-top:18.35pt;width:434.8pt;height:43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" fillcolor="#4f81bd [3204]" strokecolor="#243f60 [1604]" strokeweight="2pt">
                <v:textbox>
                  <w:txbxContent>
                    <w:p w:rsidR="000669CC" w:rsidRDefault="000669CC" w:rsidP="000669CC">
                      <w:pPr>
                        <w:jc w:val="center"/>
                      </w:pPr>
                      <w:r>
                        <w:t>浏览器</w:t>
                      </w:r>
                      <w:r w:rsidR="0031461A">
                        <w:rPr>
                          <w:rFonts w:hint="eastAsia"/>
                        </w:rPr>
                        <w:t>(</w:t>
                      </w:r>
                      <w:r w:rsidR="0031461A">
                        <w:t>token)</w:t>
                      </w:r>
                    </w:p>
                  </w:txbxContent>
                </v:textbox>
              </v:rect>
            </w:pict>
          </mc:Fallback>
        </mc:AlternateContent>
      </w:r>
    </w:p>
    <w:p w:rsidR="00FA4823" w:rsidRDefault="00FA4823" w:rsidP="001204B4"/>
    <w:p w:rsidR="000824A7" w:rsidRDefault="000824A7" w:rsidP="001204B4"/>
    <w:p w:rsidR="000824A7" w:rsidRDefault="000824A7" w:rsidP="001204B4"/>
    <w:p w:rsidR="000824A7" w:rsidRDefault="000824A7" w:rsidP="001204B4"/>
    <w:p w:rsidR="00A60645" w:rsidRDefault="00A60645" w:rsidP="001204B4"/>
    <w:p w:rsidR="00A60645" w:rsidRDefault="00A60645" w:rsidP="00A60645">
      <w:pPr>
        <w:pStyle w:val="1"/>
      </w:pPr>
      <w:r>
        <w:rPr>
          <w:rFonts w:hint="eastAsia"/>
        </w:rPr>
        <w:t>7</w:t>
      </w:r>
      <w:r>
        <w:t xml:space="preserve"> </w:t>
      </w:r>
      <w:r w:rsidR="00765EBB">
        <w:rPr>
          <w:rFonts w:hint="eastAsia"/>
        </w:rPr>
        <w:t>从首页</w:t>
      </w:r>
      <w:r w:rsidR="00D16C48">
        <w:rPr>
          <w:rFonts w:hint="eastAsia"/>
        </w:rPr>
        <w:t>点击登录的流程</w:t>
      </w:r>
    </w:p>
    <w:p w:rsidR="00B03115" w:rsidRDefault="00562829" w:rsidP="00B03115">
      <w:r>
        <w:rPr>
          <w:rFonts w:hint="eastAsia"/>
        </w:rPr>
        <w:t>主动登录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A32C01" w:rsidTr="00A32C01">
        <w:tc>
          <w:tcPr>
            <w:tcW w:w="11046" w:type="dxa"/>
          </w:tcPr>
          <w:p w:rsidR="00A32C01" w:rsidRDefault="00C561BF" w:rsidP="00BB3720">
            <w:pPr>
              <w:pStyle w:val="HTML"/>
              <w:shd w:val="clear" w:color="auto" w:fill="FFFFFF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 w:rsidR="00D7240A">
              <w:rPr>
                <w:rFonts w:hint="eastAsia"/>
              </w:rPr>
              <w:t>首页访问登录页，携带</w:t>
            </w:r>
            <w:proofErr w:type="spellStart"/>
            <w:r w:rsidR="00963A28">
              <w:rPr>
                <w:rFonts w:hint="eastAsia"/>
                <w:color w:val="000000"/>
                <w:sz w:val="21"/>
                <w:szCs w:val="21"/>
              </w:rPr>
              <w:t>ReturnUrl</w:t>
            </w:r>
            <w:proofErr w:type="spellEnd"/>
            <w:r w:rsidR="00963A28">
              <w:rPr>
                <w:rFonts w:hint="eastAsia"/>
              </w:rPr>
              <w:t>会跳地址</w:t>
            </w:r>
          </w:p>
          <w:p w:rsidR="00E853DF" w:rsidRDefault="001C07C7" w:rsidP="00BB3720">
            <w:pPr>
              <w:pStyle w:val="HTML"/>
              <w:shd w:val="clear" w:color="auto" w:fill="FFFFFF"/>
            </w:pPr>
            <w:r>
              <w:rPr>
                <w:noProof/>
              </w:rPr>
              <w:drawing>
                <wp:inline distT="0" distB="0" distL="0" distR="0" wp14:anchorId="30304D3D" wp14:editId="32128CFB">
                  <wp:extent cx="2943225" cy="1653701"/>
                  <wp:effectExtent l="0" t="0" r="0" b="381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044" cy="1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BA2" w:rsidRDefault="00E91BA2" w:rsidP="00BB3720">
            <w:pPr>
              <w:pStyle w:val="HTML"/>
              <w:shd w:val="clear" w:color="auto" w:fill="FFFFFF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登录页保存会跳地址</w:t>
            </w:r>
          </w:p>
          <w:p w:rsidR="001C07C7" w:rsidRDefault="00567761" w:rsidP="00BB3720">
            <w:pPr>
              <w:pStyle w:val="HTML"/>
              <w:shd w:val="clear" w:color="auto" w:fill="FFFFFF"/>
            </w:pPr>
            <w:r>
              <w:rPr>
                <w:noProof/>
              </w:rPr>
              <w:drawing>
                <wp:inline distT="0" distB="0" distL="0" distR="0" wp14:anchorId="57FB0918" wp14:editId="04F9F5C4">
                  <wp:extent cx="4809524" cy="1419048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24" cy="1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2875" w:rsidRDefault="00562875" w:rsidP="00BB3720">
            <w:pPr>
              <w:pStyle w:val="HTML"/>
              <w:shd w:val="clear" w:color="auto" w:fill="FFFFFF"/>
            </w:pPr>
            <w:r>
              <w:rPr>
                <w:rFonts w:hint="eastAsia"/>
              </w:rPr>
              <w:lastRenderedPageBreak/>
              <w:t>3</w:t>
            </w:r>
            <w:r>
              <w:t xml:space="preserve"> </w:t>
            </w:r>
            <w:r w:rsidR="005E437A">
              <w:rPr>
                <w:rFonts w:hint="eastAsia"/>
              </w:rPr>
              <w:t>登录页通过异步方法</w:t>
            </w:r>
            <w:r w:rsidR="006956CE">
              <w:rPr>
                <w:rFonts w:hint="eastAsia"/>
              </w:rPr>
              <w:t>验证用户名和密码</w:t>
            </w:r>
          </w:p>
          <w:p w:rsidR="00567761" w:rsidRDefault="00D63E24" w:rsidP="00BB3720">
            <w:pPr>
              <w:pStyle w:val="HTML"/>
              <w:shd w:val="clear" w:color="auto" w:fill="FFFFFF"/>
            </w:pPr>
            <w:r>
              <w:rPr>
                <w:noProof/>
              </w:rPr>
              <w:drawing>
                <wp:inline distT="0" distB="0" distL="0" distR="0" wp14:anchorId="7C7C4D34" wp14:editId="1F6286B5">
                  <wp:extent cx="6800000" cy="2028571"/>
                  <wp:effectExtent l="0" t="0" r="127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000" cy="2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0195" w:rsidRDefault="004C0195" w:rsidP="00BB3720">
            <w:pPr>
              <w:pStyle w:val="HTML"/>
              <w:shd w:val="clear" w:color="auto" w:fill="FFFFFF"/>
            </w:pPr>
          </w:p>
          <w:p w:rsidR="003E408E" w:rsidRDefault="003E408E" w:rsidP="00BB3720">
            <w:pPr>
              <w:pStyle w:val="HTML"/>
              <w:shd w:val="clear" w:color="auto" w:fill="FFFFFF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验证通过后颁发token</w:t>
            </w:r>
            <w:r w:rsidR="00CE3006">
              <w:rPr>
                <w:rFonts w:hint="eastAsia"/>
              </w:rPr>
              <w:t>给异步</w:t>
            </w:r>
            <w:r w:rsidR="00FF2135">
              <w:rPr>
                <w:rFonts w:hint="eastAsia"/>
              </w:rPr>
              <w:t>ajax</w:t>
            </w:r>
          </w:p>
          <w:p w:rsidR="00D63E24" w:rsidRDefault="00D63E24" w:rsidP="00BB3720">
            <w:pPr>
              <w:pStyle w:val="HTML"/>
              <w:shd w:val="clear" w:color="auto" w:fill="FFFFFF"/>
            </w:pPr>
          </w:p>
          <w:p w:rsidR="003F73E8" w:rsidRDefault="003F73E8" w:rsidP="00BB372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 w:rsidR="00944478">
              <w:rPr>
                <w:rFonts w:hint="eastAsia"/>
                <w:color w:val="000000"/>
              </w:rPr>
              <w:t>异步ajax得到token，然后根据会跳地址</w:t>
            </w:r>
            <w:proofErr w:type="spellStart"/>
            <w:r w:rsidR="00DA0706">
              <w:rPr>
                <w:rFonts w:hint="eastAsia"/>
                <w:color w:val="000000"/>
                <w:sz w:val="21"/>
                <w:szCs w:val="21"/>
              </w:rPr>
              <w:t>ReturnUrl</w:t>
            </w:r>
            <w:proofErr w:type="spellEnd"/>
            <w:r w:rsidR="00987625">
              <w:rPr>
                <w:rFonts w:hint="eastAsia"/>
                <w:color w:val="000000"/>
              </w:rPr>
              <w:t>访问原始功能</w:t>
            </w:r>
          </w:p>
          <w:p w:rsidR="003D29D8" w:rsidRDefault="00F63885" w:rsidP="00BB372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E93D786" wp14:editId="641B6B78">
                  <wp:extent cx="3438095" cy="485714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9D8" w:rsidRPr="00E91BA2" w:rsidRDefault="003D29D8" w:rsidP="00BB372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</w:tr>
    </w:tbl>
    <w:p w:rsidR="00B03115" w:rsidRPr="00B03115" w:rsidRDefault="00B03115" w:rsidP="00B03115"/>
    <w:p w:rsidR="00A60645" w:rsidRDefault="00A60645" w:rsidP="001204B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976F5E" w:rsidTr="00976F5E">
        <w:tc>
          <w:tcPr>
            <w:tcW w:w="11046" w:type="dxa"/>
          </w:tcPr>
          <w:p w:rsidR="000E20CB" w:rsidRDefault="000E20CB" w:rsidP="001204B4"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请求原始应用</w:t>
            </w:r>
          </w:p>
          <w:p w:rsidR="00976F5E" w:rsidRDefault="00976F5E" w:rsidP="001204B4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被拦截器拦截</w:t>
            </w:r>
          </w:p>
          <w:p w:rsidR="00EA4C55" w:rsidRDefault="00EA4C55" w:rsidP="001204B4">
            <w:r>
              <w:rPr>
                <w:rFonts w:hint="eastAsia"/>
              </w:rPr>
              <w:t>2</w:t>
            </w:r>
            <w:r>
              <w:t xml:space="preserve"> </w:t>
            </w:r>
            <w:r w:rsidR="00BC02C1">
              <w:rPr>
                <w:rFonts w:hint="eastAsia"/>
              </w:rPr>
              <w:t>拦截器需要判断</w:t>
            </w:r>
            <w:r w:rsidR="00885B2C">
              <w:rPr>
                <w:rFonts w:hint="eastAsia"/>
              </w:rPr>
              <w:t>注解</w:t>
            </w:r>
          </w:p>
          <w:p w:rsidR="00E46F8F" w:rsidRDefault="00E46F8F" w:rsidP="001204B4">
            <w:r>
              <w:rPr>
                <w:rFonts w:hint="eastAsia"/>
              </w:rPr>
              <w:t>是否需要进行身份验证</w:t>
            </w:r>
          </w:p>
          <w:p w:rsidR="00E46F8F" w:rsidRDefault="00E46F8F" w:rsidP="001204B4">
            <w:r>
              <w:rPr>
                <w:rFonts w:hint="eastAsia"/>
              </w:rPr>
              <w:t>是否必须通过身份验证</w:t>
            </w:r>
          </w:p>
          <w:tbl>
            <w:tblPr>
              <w:tblW w:w="5520" w:type="dxa"/>
              <w:tblLook w:val="04A0" w:firstRow="1" w:lastRow="0" w:firstColumn="1" w:lastColumn="0" w:noHBand="0" w:noVBand="1"/>
            </w:tblPr>
            <w:tblGrid>
              <w:gridCol w:w="1900"/>
              <w:gridCol w:w="1660"/>
              <w:gridCol w:w="1960"/>
            </w:tblGrid>
            <w:tr w:rsidR="009E0F44" w:rsidRPr="009E0F44" w:rsidTr="009E0F44">
              <w:trPr>
                <w:trHeight w:val="285"/>
              </w:trPr>
              <w:tc>
                <w:tcPr>
                  <w:tcW w:w="19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 xml:space="preserve">　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老token空</w:t>
                  </w:r>
                </w:p>
              </w:tc>
              <w:tc>
                <w:tcPr>
                  <w:tcW w:w="1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老token不空</w:t>
                  </w:r>
                </w:p>
              </w:tc>
            </w:tr>
            <w:tr w:rsidR="009E0F44" w:rsidRPr="009E0F44" w:rsidTr="009E0F44">
              <w:trPr>
                <w:trHeight w:val="285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新token空</w:t>
                  </w:r>
                </w:p>
              </w:tc>
              <w:tc>
                <w:tcPr>
                  <w:tcW w:w="1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FF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FF0000"/>
                      <w:kern w:val="0"/>
                      <w:sz w:val="22"/>
                    </w:rPr>
                    <w:t>从未登录过</w:t>
                  </w:r>
                </w:p>
              </w:tc>
              <w:tc>
                <w:tcPr>
                  <w:tcW w:w="1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FF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FF0000"/>
                      <w:kern w:val="0"/>
                      <w:sz w:val="22"/>
                    </w:rPr>
                    <w:t>之前登录过</w:t>
                  </w:r>
                </w:p>
              </w:tc>
            </w:tr>
            <w:tr w:rsidR="009E0F44" w:rsidRPr="009E0F44" w:rsidTr="009E0F44">
              <w:trPr>
                <w:trHeight w:val="285"/>
              </w:trPr>
              <w:tc>
                <w:tcPr>
                  <w:tcW w:w="19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</w:rPr>
                    <w:t>新token不空</w:t>
                  </w:r>
                </w:p>
              </w:tc>
              <w:tc>
                <w:tcPr>
                  <w:tcW w:w="1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FF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FF0000"/>
                      <w:kern w:val="0"/>
                      <w:sz w:val="22"/>
                    </w:rPr>
                    <w:t>刚刚登录</w:t>
                  </w:r>
                </w:p>
              </w:tc>
              <w:tc>
                <w:tcPr>
                  <w:tcW w:w="1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0F44" w:rsidRPr="009E0F44" w:rsidRDefault="009E0F44" w:rsidP="009E0F44">
                  <w:pPr>
                    <w:widowControl/>
                    <w:jc w:val="left"/>
                    <w:rPr>
                      <w:rFonts w:ascii="等线" w:eastAsia="等线" w:hAnsi="等线" w:cs="宋体"/>
                      <w:color w:val="FF0000"/>
                      <w:kern w:val="0"/>
                      <w:sz w:val="22"/>
                    </w:rPr>
                  </w:pPr>
                  <w:r w:rsidRPr="009E0F44">
                    <w:rPr>
                      <w:rFonts w:ascii="等线" w:eastAsia="等线" w:hAnsi="等线" w:cs="宋体" w:hint="eastAsia"/>
                      <w:color w:val="FF0000"/>
                      <w:kern w:val="0"/>
                      <w:sz w:val="22"/>
                    </w:rPr>
                    <w:t>过期</w:t>
                  </w:r>
                </w:p>
              </w:tc>
            </w:tr>
          </w:tbl>
          <w:p w:rsidR="000145E4" w:rsidRDefault="000145E4" w:rsidP="001204B4"/>
          <w:p w:rsidR="009E0F44" w:rsidRDefault="00D03D9E" w:rsidP="001204B4">
            <w:r>
              <w:rPr>
                <w:rFonts w:hint="eastAsia"/>
              </w:rPr>
              <w:t>3</w:t>
            </w:r>
            <w:r>
              <w:t xml:space="preserve"> </w:t>
            </w:r>
            <w:r w:rsidR="00C95151">
              <w:rPr>
                <w:rFonts w:hint="eastAsia"/>
              </w:rPr>
              <w:t>如果是必须登录但是没有登录</w:t>
            </w:r>
            <w:r w:rsidR="00846E2E">
              <w:rPr>
                <w:rFonts w:hint="eastAsia"/>
              </w:rPr>
              <w:t>，会被重定向认证中心进行登录</w:t>
            </w:r>
          </w:p>
          <w:p w:rsidR="00C95151" w:rsidRDefault="00C95151" w:rsidP="001204B4"/>
          <w:p w:rsidR="00D8421F" w:rsidRDefault="00D03D9E" w:rsidP="001204B4">
            <w:r>
              <w:t xml:space="preserve">4 </w:t>
            </w:r>
            <w:r w:rsidR="00D8421F">
              <w:rPr>
                <w:rFonts w:hint="eastAsia"/>
              </w:rPr>
              <w:t>在认证中心登陆后</w:t>
            </w:r>
            <w:r w:rsidR="00A001E9">
              <w:rPr>
                <w:rFonts w:hint="eastAsia"/>
              </w:rPr>
              <w:t>，进行重新的请求</w:t>
            </w:r>
            <w:r w:rsidR="00C66120">
              <w:rPr>
                <w:rFonts w:hint="eastAsia"/>
              </w:rPr>
              <w:t>，请求原始应用</w:t>
            </w:r>
          </w:p>
          <w:p w:rsidR="000C16F5" w:rsidRDefault="000C16F5" w:rsidP="001204B4">
            <w:r>
              <w:rPr>
                <w:rFonts w:hint="eastAsia"/>
              </w:rPr>
              <w:t>输入用户名和密码后，进行第二次请求</w:t>
            </w:r>
            <w:r w:rsidR="00AD0797">
              <w:rPr>
                <w:rFonts w:hint="eastAsia"/>
              </w:rPr>
              <w:t>(</w:t>
            </w:r>
            <w:r w:rsidR="00AD0797">
              <w:rPr>
                <w:rFonts w:hint="eastAsia"/>
              </w:rPr>
              <w:t>请求原始地址</w:t>
            </w:r>
            <w:r w:rsidR="00AD0797">
              <w:t>)</w:t>
            </w:r>
          </w:p>
          <w:p w:rsidR="0051272C" w:rsidRPr="00C95151" w:rsidRDefault="0051272C" w:rsidP="001204B4"/>
          <w:p w:rsidR="00587071" w:rsidRDefault="00E12707" w:rsidP="001204B4">
            <w:r>
              <w:t>5</w:t>
            </w:r>
            <w:r w:rsidR="00587071">
              <w:t xml:space="preserve"> </w:t>
            </w:r>
            <w:r w:rsidR="00587071">
              <w:rPr>
                <w:rFonts w:hint="eastAsia"/>
              </w:rPr>
              <w:t>验证</w:t>
            </w:r>
          </w:p>
          <w:p w:rsidR="00167497" w:rsidRDefault="00167497" w:rsidP="001204B4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httpClient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apach</w:t>
            </w:r>
            <w:proofErr w:type="spellEnd"/>
            <w:r>
              <w:rPr>
                <w:rFonts w:hint="eastAsia"/>
              </w:rPr>
              <w:t>一个通用工具类</w:t>
            </w:r>
            <w:r>
              <w:t>)</w:t>
            </w:r>
          </w:p>
          <w:p w:rsidR="00007647" w:rsidRDefault="00007647" w:rsidP="001204B4"/>
          <w:p w:rsidR="009C6C8D" w:rsidRDefault="00E12707" w:rsidP="001204B4">
            <w:r>
              <w:t>6</w:t>
            </w:r>
            <w:r w:rsidR="009C6C8D">
              <w:t xml:space="preserve"> </w:t>
            </w:r>
            <w:r w:rsidR="005B72D5">
              <w:rPr>
                <w:rFonts w:hint="eastAsia"/>
              </w:rPr>
              <w:t>验证结果结合注解的情况</w:t>
            </w:r>
          </w:p>
          <w:p w:rsidR="00BB2550" w:rsidRDefault="00BB2550" w:rsidP="001204B4"/>
          <w:p w:rsidR="004D7048" w:rsidRDefault="004D7048" w:rsidP="001204B4"/>
        </w:tc>
      </w:tr>
    </w:tbl>
    <w:p w:rsidR="000824A7" w:rsidRDefault="000824A7" w:rsidP="001204B4"/>
    <w:p w:rsidR="001204B4" w:rsidRDefault="000E7AE6" w:rsidP="000E7AE6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用户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服务的对接</w:t>
      </w:r>
    </w:p>
    <w:p w:rsidR="0031455E" w:rsidRDefault="0031455E" w:rsidP="0031455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C77D8E" w:rsidTr="00C77D8E">
        <w:tc>
          <w:tcPr>
            <w:tcW w:w="11046" w:type="dxa"/>
          </w:tcPr>
          <w:p w:rsidR="00C77D8E" w:rsidRDefault="00300C6F" w:rsidP="0031455E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认证中心调用用户服务</w:t>
            </w:r>
            <w:r w:rsidR="0025498B">
              <w:rPr>
                <w:rFonts w:hint="eastAsia"/>
              </w:rPr>
              <w:t>进行</w:t>
            </w:r>
            <w:r w:rsidR="0025498B">
              <w:rPr>
                <w:rFonts w:hint="eastAsia"/>
              </w:rPr>
              <w:t>login</w:t>
            </w:r>
            <w:r w:rsidR="0025498B">
              <w:rPr>
                <w:rFonts w:hint="eastAsia"/>
              </w:rPr>
              <w:t>和信息查询的处理</w:t>
            </w:r>
          </w:p>
          <w:p w:rsidR="009E4F0D" w:rsidRDefault="009E4F0D" w:rsidP="0031455E">
            <w:r>
              <w:rPr>
                <w:rFonts w:hint="eastAsia"/>
              </w:rPr>
              <w:t>2</w:t>
            </w:r>
            <w:r>
              <w:t xml:space="preserve"> </w:t>
            </w:r>
            <w:r w:rsidR="00E81572">
              <w:rPr>
                <w:rFonts w:hint="eastAsia"/>
              </w:rPr>
              <w:t>用户服务可以调用缓存</w:t>
            </w:r>
          </w:p>
          <w:p w:rsidR="00AB2E3D" w:rsidRDefault="00AB2E3D" w:rsidP="00AB2E3D"/>
          <w:p w:rsidR="00AB2E3D" w:rsidRDefault="00AB2E3D" w:rsidP="00AB2E3D">
            <w:proofErr w:type="spellStart"/>
            <w:r>
              <w:rPr>
                <w:rFonts w:hint="eastAsia"/>
              </w:rPr>
              <w:t>U</w:t>
            </w:r>
            <w:r>
              <w:t>ser:userName:password</w:t>
            </w:r>
            <w:proofErr w:type="spellEnd"/>
          </w:p>
          <w:p w:rsidR="00AB2E3D" w:rsidRDefault="00AB2E3D" w:rsidP="0031455E">
            <w:r>
              <w:rPr>
                <w:rFonts w:hint="eastAsia"/>
              </w:rPr>
              <w:t>存储密码</w:t>
            </w:r>
          </w:p>
          <w:p w:rsidR="006E4F3B" w:rsidRDefault="006E4F3B" w:rsidP="0031455E"/>
          <w:p w:rsidR="00E82287" w:rsidRDefault="00E82287" w:rsidP="00E82287">
            <w:proofErr w:type="spellStart"/>
            <w:r>
              <w:t>User:password:info</w:t>
            </w:r>
            <w:proofErr w:type="spellEnd"/>
          </w:p>
          <w:p w:rsidR="00E82287" w:rsidRDefault="00FA5C5D" w:rsidP="0031455E">
            <w:r>
              <w:rPr>
                <w:rFonts w:hint="eastAsia"/>
              </w:rPr>
              <w:t>存储用户</w:t>
            </w:r>
            <w:r w:rsidR="0044702C">
              <w:rPr>
                <w:rFonts w:hint="eastAsia"/>
              </w:rPr>
              <w:t>信息</w:t>
            </w:r>
          </w:p>
          <w:p w:rsidR="00FD1414" w:rsidRDefault="00FD1414" w:rsidP="0031455E">
            <w:r>
              <w:t>K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u</w:t>
            </w:r>
            <w:r>
              <w:t>sername+password</w:t>
            </w:r>
            <w:proofErr w:type="spellEnd"/>
          </w:p>
          <w:p w:rsidR="00C61376" w:rsidRDefault="00C61376" w:rsidP="0031455E">
            <w:r>
              <w:t>V</w:t>
            </w:r>
            <w:r>
              <w:rPr>
                <w:rFonts w:hint="eastAsia"/>
              </w:rPr>
              <w:t>：用户信息</w:t>
            </w:r>
          </w:p>
          <w:p w:rsidR="0009252E" w:rsidRDefault="0009252E" w:rsidP="0031455E"/>
          <w:p w:rsidR="00CE5718" w:rsidRDefault="00CE5718" w:rsidP="0031455E">
            <w:proofErr w:type="spellStart"/>
            <w:r>
              <w:t>User:member</w:t>
            </w:r>
            <w:r w:rsidR="00BF0F82">
              <w:t>I</w:t>
            </w:r>
            <w:r>
              <w:t>d</w:t>
            </w:r>
            <w:r w:rsidR="00BF0F82">
              <w:t>:info</w:t>
            </w:r>
            <w:proofErr w:type="spellEnd"/>
          </w:p>
          <w:p w:rsidR="007C66A3" w:rsidRDefault="000B6C87" w:rsidP="0031455E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存储用户信息</w:t>
            </w:r>
          </w:p>
          <w:p w:rsidR="00290EE7" w:rsidRDefault="00290EE7" w:rsidP="00E82287"/>
        </w:tc>
      </w:tr>
    </w:tbl>
    <w:p w:rsidR="0031455E" w:rsidRPr="0031455E" w:rsidRDefault="0031455E" w:rsidP="0031455E"/>
    <w:p w:rsidR="009E0F44" w:rsidRDefault="0088715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3080650</wp:posOffset>
                </wp:positionH>
                <wp:positionV relativeFrom="paragraph">
                  <wp:posOffset>143719</wp:posOffset>
                </wp:positionV>
                <wp:extent cx="1685499" cy="607325"/>
                <wp:effectExtent l="0" t="0" r="10160" b="2159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499" cy="607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715A" w:rsidRPr="0088715A" w:rsidRDefault="0088715A" w:rsidP="008871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</w:pPr>
                            <w:proofErr w:type="spellStart"/>
                            <w:r w:rsidRPr="008871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  <w:t>request.getRemoteAddr</w:t>
                            </w:r>
                            <w:proofErr w:type="spellEnd"/>
                            <w:r w:rsidRPr="008871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3" o:spid="_x0000_s1072" style="position:absolute;left:0;text-align:left;margin-left:242.55pt;margin-top:11.3pt;width:132.7pt;height:47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" fillcolor="#4f81bd [3204]" strokecolor="#243f60 [1604]" strokeweight="2pt">
                <v:textbox>
                  <w:txbxContent>
                    <w:p w:rsidR="0088715A" w:rsidRPr="0088715A" w:rsidRDefault="0088715A" w:rsidP="008871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7"/>
                          <w:szCs w:val="17"/>
                        </w:rPr>
                      </w:pPr>
                      <w:proofErr w:type="spellStart"/>
                      <w:r w:rsidRPr="008871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7"/>
                          <w:szCs w:val="17"/>
                        </w:rPr>
                        <w:t>request.getRemoteAddr</w:t>
                      </w:r>
                      <w:proofErr w:type="spellEnd"/>
                      <w:r w:rsidRPr="008871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7"/>
                          <w:szCs w:val="17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344274</wp:posOffset>
                </wp:positionH>
                <wp:positionV relativeFrom="paragraph">
                  <wp:posOffset>191486</wp:posOffset>
                </wp:positionV>
                <wp:extent cx="682388" cy="518615"/>
                <wp:effectExtent l="0" t="0" r="22860" b="15240"/>
                <wp:wrapNone/>
                <wp:docPr id="19" name="笑脸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51861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CE89C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19" o:spid="_x0000_s1026" type="#_x0000_t96" style="position:absolute;left:0;text-align:left;margin-left:27.1pt;margin-top:15.1pt;width:53.75pt;height:40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" fillcolor="#4f81bd [3204]" strokecolor="#243f60 [1604]" strokeweight="2pt"/>
            </w:pict>
          </mc:Fallback>
        </mc:AlternateContent>
      </w:r>
    </w:p>
    <w:p w:rsidR="00F557C5" w:rsidRDefault="0088715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1129021</wp:posOffset>
                </wp:positionH>
                <wp:positionV relativeFrom="paragraph">
                  <wp:posOffset>133795</wp:posOffset>
                </wp:positionV>
                <wp:extent cx="1794680" cy="197893"/>
                <wp:effectExtent l="0" t="19050" r="34290" b="31115"/>
                <wp:wrapNone/>
                <wp:docPr id="22" name="箭头: 右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680" cy="1978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57B36" id="箭头: 右 22" o:spid="_x0000_s1026" type="#_x0000_t13" style="position:absolute;left:0;text-align:left;margin-left:88.9pt;margin-top:10.55pt;width:141.3pt;height:15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" adj="20409" fillcolor="#4f81bd [3204]" strokecolor="#243f60 [1604]" strokeweight="2pt"/>
            </w:pict>
          </mc:Fallback>
        </mc:AlternateContent>
      </w:r>
    </w:p>
    <w:p w:rsidR="00F557C5" w:rsidRDefault="00F557C5" w:rsidP="001204B4"/>
    <w:p w:rsidR="00F557C5" w:rsidRDefault="00F557C5" w:rsidP="001204B4"/>
    <w:p w:rsidR="009E0F44" w:rsidRDefault="009E0F44" w:rsidP="001204B4"/>
    <w:p w:rsidR="009E0F44" w:rsidRDefault="0088715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1633988</wp:posOffset>
                </wp:positionH>
                <wp:positionV relativeFrom="paragraph">
                  <wp:posOffset>203285</wp:posOffset>
                </wp:positionV>
                <wp:extent cx="914400" cy="477672"/>
                <wp:effectExtent l="0" t="0" r="19050" b="1778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77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15A" w:rsidRDefault="0088715A" w:rsidP="0088715A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1" o:spid="_x0000_s1073" style="position:absolute;left:0;text-align:left;margin-left:128.65pt;margin-top:16pt;width:1in;height:37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" fillcolor="white [3201]" strokecolor="#f79646 [3209]" strokeweight="2pt">
                <v:textbox>
                  <w:txbxContent>
                    <w:p w:rsidR="0088715A" w:rsidRDefault="0088715A" w:rsidP="0088715A">
                      <w:pPr>
                        <w:jc w:val="center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ginx</w:t>
                      </w:r>
                    </w:p>
                  </w:txbxContent>
                </v:textbox>
              </v:rect>
            </w:pict>
          </mc:Fallback>
        </mc:AlternateContent>
      </w:r>
      <w:r w:rsidRPr="0088715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EB9086" wp14:editId="7B14257D">
                <wp:simplePos x="0" y="0"/>
                <wp:positionH relativeFrom="column">
                  <wp:posOffset>4028744</wp:posOffset>
                </wp:positionH>
                <wp:positionV relativeFrom="paragraph">
                  <wp:posOffset>52715</wp:posOffset>
                </wp:positionV>
                <wp:extent cx="1704676" cy="607060"/>
                <wp:effectExtent l="0" t="0" r="10160" b="2159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676" cy="607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715A" w:rsidRPr="0088715A" w:rsidRDefault="0088715A" w:rsidP="008871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</w:pPr>
                            <w:proofErr w:type="spellStart"/>
                            <w:r w:rsidRPr="008871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  <w:t>request.getRemoteAddr</w:t>
                            </w:r>
                            <w:proofErr w:type="spellEnd"/>
                            <w:r w:rsidRPr="008871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7"/>
                                <w:szCs w:val="17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EB9086" id="矩形 50" o:spid="_x0000_s1074" style="position:absolute;left:0;text-align:left;margin-left:317.2pt;margin-top:4.15pt;width:134.25pt;height:47.8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" fillcolor="#4f81bd [3204]" strokecolor="#243f60 [1604]" strokeweight="2pt">
                <v:textbox>
                  <w:txbxContent>
                    <w:p w:rsidR="0088715A" w:rsidRPr="0088715A" w:rsidRDefault="0088715A" w:rsidP="008871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7"/>
                          <w:szCs w:val="17"/>
                        </w:rPr>
                      </w:pPr>
                      <w:proofErr w:type="spellStart"/>
                      <w:r w:rsidRPr="008871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7"/>
                          <w:szCs w:val="17"/>
                        </w:rPr>
                        <w:t>request.getRemoteAddr</w:t>
                      </w:r>
                      <w:proofErr w:type="spellEnd"/>
                      <w:r w:rsidRPr="008871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7"/>
                          <w:szCs w:val="17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Pr="0088715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76A49A" wp14:editId="55956310">
                <wp:simplePos x="0" y="0"/>
                <wp:positionH relativeFrom="column">
                  <wp:posOffset>344273</wp:posOffset>
                </wp:positionH>
                <wp:positionV relativeFrom="paragraph">
                  <wp:posOffset>128223</wp:posOffset>
                </wp:positionV>
                <wp:extent cx="689835" cy="518615"/>
                <wp:effectExtent l="0" t="0" r="15240" b="15240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835" cy="51861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4CD0E" id="笑脸 24" o:spid="_x0000_s1026" type="#_x0000_t96" style="position:absolute;left:0;text-align:left;margin-left:27.1pt;margin-top:10.1pt;width:54.3pt;height:40.8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" fillcolor="#4f81bd [3204]" strokecolor="#243f60 [1604]" strokeweight="2pt"/>
            </w:pict>
          </mc:Fallback>
        </mc:AlternateContent>
      </w:r>
    </w:p>
    <w:p w:rsidR="009E0F44" w:rsidRDefault="0088715A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2684865</wp:posOffset>
                </wp:positionH>
                <wp:positionV relativeFrom="paragraph">
                  <wp:posOffset>110053</wp:posOffset>
                </wp:positionV>
                <wp:extent cx="1119117" cy="177013"/>
                <wp:effectExtent l="0" t="19050" r="43180" b="33020"/>
                <wp:wrapNone/>
                <wp:docPr id="86" name="箭头: 右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7" cy="1770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B1F2" id="箭头: 右 86" o:spid="_x0000_s1026" type="#_x0000_t13" style="position:absolute;left:0;text-align:left;margin-left:211.4pt;margin-top:8.65pt;width:88.1pt;height:13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" adj="19892" fillcolor="#4f81bd [3204]" strokecolor="#243f60 [1604]" strokeweight="2pt"/>
            </w:pict>
          </mc:Fallback>
        </mc:AlternateContent>
      </w:r>
      <w:r w:rsidRPr="0088715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E3A4186" wp14:editId="6BF05964">
                <wp:simplePos x="0" y="0"/>
                <wp:positionH relativeFrom="column">
                  <wp:posOffset>1122197</wp:posOffset>
                </wp:positionH>
                <wp:positionV relativeFrom="paragraph">
                  <wp:posOffset>89582</wp:posOffset>
                </wp:positionV>
                <wp:extent cx="464024" cy="197485"/>
                <wp:effectExtent l="0" t="19050" r="31750" b="31115"/>
                <wp:wrapNone/>
                <wp:docPr id="49" name="箭头: 右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974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300D2" id="箭头: 右 49" o:spid="_x0000_s1026" type="#_x0000_t13" style="position:absolute;left:0;text-align:left;margin-left:88.35pt;margin-top:7.05pt;width:36.55pt;height:15.5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" adj="17004" fillcolor="#4f81bd [3204]" strokecolor="#243f60 [1604]" strokeweight="2pt"/>
            </w:pict>
          </mc:Fallback>
        </mc:AlternateContent>
      </w:r>
    </w:p>
    <w:p w:rsidR="009E0F44" w:rsidRDefault="009E0F44" w:rsidP="001204B4"/>
    <w:p w:rsidR="009E0F44" w:rsidRDefault="009E0F44" w:rsidP="001204B4"/>
    <w:p w:rsidR="009E0F44" w:rsidRDefault="009E0F44" w:rsidP="001204B4"/>
    <w:p w:rsidR="00D26449" w:rsidRDefault="00D26449" w:rsidP="001204B4"/>
    <w:p w:rsidR="00D26449" w:rsidRDefault="00D26449" w:rsidP="001204B4"/>
    <w:p w:rsidR="00D26449" w:rsidRDefault="003F1F24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1320089</wp:posOffset>
                </wp:positionH>
                <wp:positionV relativeFrom="paragraph">
                  <wp:posOffset>106083</wp:posOffset>
                </wp:positionV>
                <wp:extent cx="1160060" cy="552317"/>
                <wp:effectExtent l="0" t="0" r="21590" b="1968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060" cy="5523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F24" w:rsidRDefault="003F1F24" w:rsidP="003F1F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5" o:spid="_x0000_s1075" style="position:absolute;left:0;text-align:left;margin-left:103.95pt;margin-top:8.35pt;width:91.35pt;height:43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" fillcolor="white [3201]" strokecolor="#f79646 [3209]" strokeweight="2pt">
                <v:textbox>
                  <w:txbxContent>
                    <w:p w:rsidR="003F1F24" w:rsidRDefault="003F1F24" w:rsidP="003F1F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 w:rsidR="00AE76E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2862219</wp:posOffset>
                </wp:positionH>
                <wp:positionV relativeFrom="paragraph">
                  <wp:posOffset>30631</wp:posOffset>
                </wp:positionV>
                <wp:extent cx="1883391" cy="627797"/>
                <wp:effectExtent l="0" t="0" r="22225" b="2032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391" cy="6277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6ED" w:rsidRDefault="00AE76ED" w:rsidP="00AE76ED">
                            <w:pPr>
                              <w:jc w:val="center"/>
                            </w:pPr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ogin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t>token</w:t>
                            </w:r>
                            <w:r w:rsidR="00403484">
                              <w:t>(</w:t>
                            </w:r>
                            <w:proofErr w:type="spellStart"/>
                            <w:r w:rsidR="00403484" w:rsidRPr="00545913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="0040348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4" o:spid="_x0000_s1076" style="position:absolute;left:0;text-align:left;margin-left:225.35pt;margin-top:2.4pt;width:148.3pt;height:49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" fillcolor="white [3201]" strokecolor="#f79646 [3209]" strokeweight="2pt">
                <v:textbox>
                  <w:txbxContent>
                    <w:p w:rsidR="00AE76ED" w:rsidRDefault="00AE76ED" w:rsidP="00AE76ED">
                      <w:pPr>
                        <w:jc w:val="center"/>
                      </w:pPr>
                      <w:r>
                        <w:t>L</w:t>
                      </w:r>
                      <w:r>
                        <w:rPr>
                          <w:rFonts w:hint="eastAsia"/>
                        </w:rPr>
                        <w:t>ogin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&gt;</w:t>
                      </w:r>
                      <w:r>
                        <w:t>token</w:t>
                      </w:r>
                      <w:r w:rsidR="00403484">
                        <w:t>(</w:t>
                      </w:r>
                      <w:proofErr w:type="spellStart"/>
                      <w:r w:rsidR="00403484" w:rsidRPr="00545913">
                        <w:rPr>
                          <w:color w:val="FF0000"/>
                        </w:rPr>
                        <w:t>ip</w:t>
                      </w:r>
                      <w:proofErr w:type="spellEnd"/>
                      <w:r w:rsidR="00403484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76E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221444</wp:posOffset>
                </wp:positionH>
                <wp:positionV relativeFrom="paragraph">
                  <wp:posOffset>85611</wp:posOffset>
                </wp:positionV>
                <wp:extent cx="736980" cy="641445"/>
                <wp:effectExtent l="0" t="0" r="25400" b="25400"/>
                <wp:wrapNone/>
                <wp:docPr id="102" name="笑脸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80" cy="64144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365C7" id="笑脸 102" o:spid="_x0000_s1026" type="#_x0000_t96" style="position:absolute;left:0;text-align:left;margin-left:17.45pt;margin-top:6.75pt;width:58.05pt;height:50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" fillcolor="#4f81bd [3204]" strokecolor="#243f60 [1604]" strokeweight="2pt"/>
            </w:pict>
          </mc:Fallback>
        </mc:AlternateContent>
      </w:r>
    </w:p>
    <w:p w:rsidR="00D26449" w:rsidRDefault="00AE76ED" w:rsidP="001204B4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1122197</wp:posOffset>
                </wp:positionH>
                <wp:positionV relativeFrom="paragraph">
                  <wp:posOffset>116631</wp:posOffset>
                </wp:positionV>
                <wp:extent cx="1583140" cy="136478"/>
                <wp:effectExtent l="0" t="19050" r="36195" b="35560"/>
                <wp:wrapNone/>
                <wp:docPr id="103" name="箭头: 右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13647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8562B" id="箭头: 右 103" o:spid="_x0000_s1026" type="#_x0000_t13" style="position:absolute;left:0;text-align:left;margin-left:88.35pt;margin-top:9.2pt;width:124.65pt;height:10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" adj="20669" fillcolor="#4f81bd [3204]" strokecolor="#243f60 [1604]" strokeweight="2pt"/>
            </w:pict>
          </mc:Fallback>
        </mc:AlternateContent>
      </w:r>
    </w:p>
    <w:p w:rsidR="00D26449" w:rsidRDefault="00D26449" w:rsidP="001204B4"/>
    <w:p w:rsidR="00D26449" w:rsidRDefault="0029363B" w:rsidP="001204B4">
      <w:r w:rsidRPr="00967C0D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6F1223" wp14:editId="25179F42">
                <wp:simplePos x="0" y="0"/>
                <wp:positionH relativeFrom="column">
                  <wp:posOffset>4635586</wp:posOffset>
                </wp:positionH>
                <wp:positionV relativeFrom="paragraph">
                  <wp:posOffset>233027</wp:posOffset>
                </wp:positionV>
                <wp:extent cx="1439222" cy="627380"/>
                <wp:effectExtent l="0" t="0" r="27940" b="2032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222" cy="62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C0D" w:rsidRDefault="0029363B" w:rsidP="00967C0D">
                            <w:pPr>
                              <w:jc w:val="center"/>
                            </w:pPr>
                            <w:r>
                              <w:t>verify</w:t>
                            </w:r>
                            <w:r w:rsidR="00967C0D">
                              <w:t>-</w:t>
                            </w:r>
                            <w:r w:rsidR="00967C0D">
                              <w:rPr>
                                <w:rFonts w:hint="eastAsia"/>
                              </w:rPr>
                              <w:t>&gt;</w:t>
                            </w:r>
                            <w:r w:rsidR="00967C0D">
                              <w:t>token(</w:t>
                            </w:r>
                            <w:proofErr w:type="spellStart"/>
                            <w:r w:rsidR="00967C0D" w:rsidRPr="00545913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="00967C0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6F1223" id="矩形 108" o:spid="_x0000_s1077" style="position:absolute;left:0;text-align:left;margin-left:365pt;margin-top:18.35pt;width:113.3pt;height:49.4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" fillcolor="white [3201]" strokecolor="#f79646 [3209]" strokeweight="2pt">
                <v:textbox>
                  <w:txbxContent>
                    <w:p w:rsidR="00967C0D" w:rsidRDefault="0029363B" w:rsidP="00967C0D">
                      <w:pPr>
                        <w:jc w:val="center"/>
                      </w:pPr>
                      <w:r>
                        <w:t>verify</w:t>
                      </w:r>
                      <w:r w:rsidR="00967C0D">
                        <w:t>-</w:t>
                      </w:r>
                      <w:r w:rsidR="00967C0D">
                        <w:rPr>
                          <w:rFonts w:hint="eastAsia"/>
                        </w:rPr>
                        <w:t>&gt;</w:t>
                      </w:r>
                      <w:r w:rsidR="00967C0D">
                        <w:t>token(</w:t>
                      </w:r>
                      <w:proofErr w:type="spellStart"/>
                      <w:r w:rsidR="00967C0D" w:rsidRPr="00545913">
                        <w:rPr>
                          <w:color w:val="FF0000"/>
                        </w:rPr>
                        <w:t>ip</w:t>
                      </w:r>
                      <w:proofErr w:type="spellEnd"/>
                      <w:r w:rsidR="00967C0D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26449" w:rsidRDefault="00153537" w:rsidP="001204B4">
      <w:r w:rsidRPr="00967C0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B04B07" wp14:editId="553B0935">
                <wp:simplePos x="0" y="0"/>
                <wp:positionH relativeFrom="column">
                  <wp:posOffset>3586348</wp:posOffset>
                </wp:positionH>
                <wp:positionV relativeFrom="paragraph">
                  <wp:posOffset>37234</wp:posOffset>
                </wp:positionV>
                <wp:extent cx="723332" cy="518615"/>
                <wp:effectExtent l="0" t="0" r="19685" b="1524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1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3537" w:rsidRDefault="00153537" w:rsidP="001535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4B07" id="矩形 113" o:spid="_x0000_s1078" style="position:absolute;left:0;text-align:left;margin-left:282.4pt;margin-top:2.95pt;width:56.95pt;height:40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" fillcolor="white [3201]" strokecolor="#f79646 [3209]" strokeweight="2pt">
                <v:textbox>
                  <w:txbxContent>
                    <w:p w:rsidR="00153537" w:rsidRDefault="00153537" w:rsidP="001535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3367253</wp:posOffset>
                </wp:positionH>
                <wp:positionV relativeFrom="paragraph">
                  <wp:posOffset>235566</wp:posOffset>
                </wp:positionV>
                <wp:extent cx="1201003" cy="117428"/>
                <wp:effectExtent l="0" t="19050" r="37465" b="35560"/>
                <wp:wrapNone/>
                <wp:docPr id="111" name="箭头: 右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003" cy="1174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047C" id="箭头: 右 111" o:spid="_x0000_s1026" type="#_x0000_t13" style="position:absolute;left:0;text-align:left;margin-left:265.15pt;margin-top:18.55pt;width:94.55pt;height:9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" adj="20544" fillcolor="#4f81bd [3204]" strokecolor="#243f60 [1604]" strokeweight="2pt"/>
            </w:pict>
          </mc:Fallback>
        </mc:AlternateContent>
      </w:r>
      <w:r w:rsidR="003C7396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2370967</wp:posOffset>
                </wp:positionH>
                <wp:positionV relativeFrom="paragraph">
                  <wp:posOffset>93686</wp:posOffset>
                </wp:positionV>
                <wp:extent cx="914400" cy="443552"/>
                <wp:effectExtent l="0" t="0" r="19050" b="1397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35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396" w:rsidRDefault="003C7396" w:rsidP="003C7396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拦截器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" o:spid="_x0000_s1079" style="position:absolute;left:0;text-align:left;margin-left:186.7pt;margin-top:7.4pt;width:1in;height:34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" fillcolor="#4f81bd [3204]" strokecolor="#243f60 [1604]" strokeweight="2pt">
                <v:textbox>
                  <w:txbxContent>
                    <w:p w:rsidR="003C7396" w:rsidRDefault="003C7396" w:rsidP="003C7396">
                      <w:pPr>
                        <w:jc w:val="center"/>
                      </w:pPr>
                      <w:r>
                        <w:t>X</w:t>
                      </w:r>
                      <w:r>
                        <w:rPr>
                          <w:rFonts w:hint="eastAsia"/>
                        </w:rPr>
                        <w:t>拦截器</w:t>
                      </w:r>
                    </w:p>
                  </w:txbxContent>
                </v:textbox>
              </v:rect>
            </w:pict>
          </mc:Fallback>
        </mc:AlternateContent>
      </w:r>
      <w:r w:rsidR="0029363B" w:rsidRPr="00967C0D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3DD12E" wp14:editId="188E8F74">
                <wp:simplePos x="0" y="0"/>
                <wp:positionH relativeFrom="column">
                  <wp:posOffset>1257964</wp:posOffset>
                </wp:positionH>
                <wp:positionV relativeFrom="paragraph">
                  <wp:posOffset>72285</wp:posOffset>
                </wp:positionV>
                <wp:extent cx="723332" cy="518615"/>
                <wp:effectExtent l="0" t="0" r="19685" b="1524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1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C0D" w:rsidRDefault="00967C0D" w:rsidP="00967C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DD12E" id="矩形 109" o:spid="_x0000_s1080" style="position:absolute;left:0;text-align:left;margin-left:99.05pt;margin-top:5.7pt;width:56.95pt;height:40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" fillcolor="white [3201]" strokecolor="#f79646 [3209]" strokeweight="2pt">
                <v:textbox>
                  <w:txbxContent>
                    <w:p w:rsidR="00967C0D" w:rsidRDefault="00967C0D" w:rsidP="00967C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 w:rsidR="00967C0D" w:rsidRPr="00967C0D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ECE60A2" wp14:editId="0E5DFBAC">
                <wp:simplePos x="0" y="0"/>
                <wp:positionH relativeFrom="column">
                  <wp:posOffset>218364</wp:posOffset>
                </wp:positionH>
                <wp:positionV relativeFrom="paragraph">
                  <wp:posOffset>13031</wp:posOffset>
                </wp:positionV>
                <wp:extent cx="736980" cy="641445"/>
                <wp:effectExtent l="0" t="0" r="25400" b="25400"/>
                <wp:wrapNone/>
                <wp:docPr id="106" name="笑脸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80" cy="64144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EE1A5" id="笑脸 106" o:spid="_x0000_s1026" type="#_x0000_t96" style="position:absolute;left:0;text-align:left;margin-left:17.2pt;margin-top:1.05pt;width:58.05pt;height:50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" fillcolor="#4f81bd [3204]" strokecolor="#243f60 [1604]" strokeweight="2pt"/>
            </w:pict>
          </mc:Fallback>
        </mc:AlternateContent>
      </w:r>
    </w:p>
    <w:p w:rsidR="00D26449" w:rsidRDefault="0029363B" w:rsidP="001204B4">
      <w:r w:rsidRPr="00967C0D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C70E2D" wp14:editId="0F77897A">
                <wp:simplePos x="0" y="0"/>
                <wp:positionH relativeFrom="column">
                  <wp:posOffset>992543</wp:posOffset>
                </wp:positionH>
                <wp:positionV relativeFrom="paragraph">
                  <wp:posOffset>68694</wp:posOffset>
                </wp:positionV>
                <wp:extent cx="1317009" cy="110603"/>
                <wp:effectExtent l="0" t="19050" r="35560" b="41910"/>
                <wp:wrapNone/>
                <wp:docPr id="107" name="箭头: 右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9" cy="1106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23F8D" id="箭头: 右 107" o:spid="_x0000_s1026" type="#_x0000_t13" style="position:absolute;left:0;text-align:left;margin-left:78.15pt;margin-top:5.4pt;width:103.7pt;height:8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" adj="20693" fillcolor="#4f81bd [3204]" strokecolor="#243f60 [1604]" strokeweight="2pt"/>
            </w:pict>
          </mc:Fallback>
        </mc:AlternateContent>
      </w:r>
    </w:p>
    <w:p w:rsidR="009E0F44" w:rsidRDefault="009E0F44" w:rsidP="001204B4"/>
    <w:p w:rsidR="00967C0D" w:rsidRDefault="00967C0D" w:rsidP="001204B4"/>
    <w:p w:rsidR="00967C0D" w:rsidRDefault="00153537" w:rsidP="001204B4">
      <w:r>
        <w:rPr>
          <w:noProof/>
        </w:rPr>
        <w:drawing>
          <wp:inline distT="0" distB="0" distL="0" distR="0" wp14:anchorId="698D93D9" wp14:editId="7CE2B0B2">
            <wp:extent cx="7020560" cy="2870835"/>
            <wp:effectExtent l="0" t="0" r="889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7" w:rsidRDefault="00153537" w:rsidP="001204B4"/>
    <w:p w:rsidR="00153537" w:rsidRDefault="00572856" w:rsidP="00572856">
      <w:pPr>
        <w:pStyle w:val="1"/>
      </w:pPr>
      <w:r>
        <w:rPr>
          <w:rFonts w:hint="eastAsia"/>
        </w:rPr>
        <w:t>9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默认有全局异常处理</w:t>
      </w:r>
      <w:r w:rsidR="00676C92">
        <w:rPr>
          <w:rFonts w:hint="eastAsia"/>
        </w:rPr>
        <w:t>(</w:t>
      </w:r>
      <w:r w:rsidR="00676C92">
        <w:t>error)</w:t>
      </w:r>
    </w:p>
    <w:p w:rsidR="001B0449" w:rsidRDefault="001B0449" w:rsidP="001B0449"/>
    <w:p w:rsidR="00E354D4" w:rsidRDefault="00E354D4" w:rsidP="001B0449">
      <w:r>
        <w:rPr>
          <w:rFonts w:hint="eastAsia"/>
        </w:rPr>
        <w:t>排除全局异常处理</w:t>
      </w:r>
    </w:p>
    <w:p w:rsidR="001A71EB" w:rsidRPr="001B0449" w:rsidRDefault="00C00219" w:rsidP="001B0449">
      <w:r>
        <w:rPr>
          <w:noProof/>
        </w:rPr>
        <w:lastRenderedPageBreak/>
        <w:drawing>
          <wp:inline distT="0" distB="0" distL="0" distR="0" wp14:anchorId="7EBA1EF2" wp14:editId="28A85493">
            <wp:extent cx="7020560" cy="2409190"/>
            <wp:effectExtent l="0" t="0" r="889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7" w:rsidRDefault="00153537" w:rsidP="001204B4"/>
    <w:p w:rsidR="00967C0D" w:rsidRDefault="00967C0D" w:rsidP="001204B4"/>
    <w:p w:rsidR="00E651E3" w:rsidRDefault="00E651E3" w:rsidP="00E651E3">
      <w:pPr>
        <w:pStyle w:val="1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第三方社交登录</w:t>
      </w:r>
    </w:p>
    <w:p w:rsidR="00637C53" w:rsidRDefault="00637C53" w:rsidP="00B86DFD"/>
    <w:p w:rsidR="00B86DFD" w:rsidRDefault="00B86DFD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4413837</wp:posOffset>
                </wp:positionH>
                <wp:positionV relativeFrom="paragraph">
                  <wp:posOffset>203044</wp:posOffset>
                </wp:positionV>
                <wp:extent cx="957532" cy="862641"/>
                <wp:effectExtent l="0" t="0" r="14605" b="13970"/>
                <wp:wrapNone/>
                <wp:docPr id="117" name="笑脸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862641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DFD" w:rsidRDefault="00B86DFD" w:rsidP="00B86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117" o:spid="_x0000_s1081" type="#_x0000_t96" style="position:absolute;left:0;text-align:left;margin-left:347.55pt;margin-top:16pt;width:75.4pt;height:67.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" fillcolor="#4f81bd [3204]" strokecolor="#243f60 [1604]" strokeweight="2pt">
                <v:textbox>
                  <w:txbxContent>
                    <w:p w:rsidR="00B86DFD" w:rsidRDefault="00B86DFD" w:rsidP="00B86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601069</wp:posOffset>
                </wp:positionH>
                <wp:positionV relativeFrom="paragraph">
                  <wp:posOffset>168646</wp:posOffset>
                </wp:positionV>
                <wp:extent cx="1104182" cy="931653"/>
                <wp:effectExtent l="0" t="0" r="20320" b="20955"/>
                <wp:wrapNone/>
                <wp:docPr id="115" name="笑脸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93165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DFD" w:rsidRDefault="00B86DFD" w:rsidP="00B86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笑脸 115" o:spid="_x0000_s1082" type="#_x0000_t96" style="position:absolute;left:0;text-align:left;margin-left:47.35pt;margin-top:13.3pt;width:86.95pt;height:73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" fillcolor="#4f81bd [3204]" strokecolor="#243f60 [1604]" strokeweight="2pt">
                <v:textbox>
                  <w:txbxContent>
                    <w:p w:rsidR="00B86DFD" w:rsidRDefault="00B86DFD" w:rsidP="00B86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刘</w:t>
                      </w:r>
                    </w:p>
                  </w:txbxContent>
                </v:textbox>
              </v:shape>
            </w:pict>
          </mc:Fallback>
        </mc:AlternateContent>
      </w:r>
    </w:p>
    <w:p w:rsidR="00B86DFD" w:rsidRDefault="00B86DFD" w:rsidP="00B86DFD"/>
    <w:p w:rsidR="00B86DFD" w:rsidRDefault="00B86DFD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1886729</wp:posOffset>
                </wp:positionH>
                <wp:positionV relativeFrom="paragraph">
                  <wp:posOffset>55760</wp:posOffset>
                </wp:positionV>
                <wp:extent cx="2234241" cy="267419"/>
                <wp:effectExtent l="0" t="19050" r="33020" b="37465"/>
                <wp:wrapNone/>
                <wp:docPr id="116" name="箭头: 右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241" cy="2674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A0003" id="箭头: 右 116" o:spid="_x0000_s1026" type="#_x0000_t13" style="position:absolute;left:0;text-align:left;margin-left:148.55pt;margin-top:4.4pt;width:175.9pt;height:21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" adj="20307" fillcolor="#4f81bd [3204]" strokecolor="#243f60 [1604]" strokeweight="2pt"/>
            </w:pict>
          </mc:Fallback>
        </mc:AlternateContent>
      </w:r>
    </w:p>
    <w:p w:rsidR="00B86DFD" w:rsidRDefault="00B86DFD" w:rsidP="00B86DFD"/>
    <w:p w:rsidR="00B86DFD" w:rsidRDefault="0065146E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3439483</wp:posOffset>
                </wp:positionH>
                <wp:positionV relativeFrom="paragraph">
                  <wp:posOffset>115353</wp:posOffset>
                </wp:positionV>
                <wp:extent cx="1526876" cy="1518249"/>
                <wp:effectExtent l="38100" t="0" r="16510" b="63500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876" cy="1518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29C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0" o:spid="_x0000_s1026" type="#_x0000_t32" style="position:absolute;left:0;text-align:left;margin-left:270.85pt;margin-top:9.1pt;width:120.25pt;height:119.55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" strokecolor="#4579b8 [3044]">
                <v:stroke endarrow="block"/>
              </v:shape>
            </w:pict>
          </mc:Fallback>
        </mc:AlternateContent>
      </w:r>
    </w:p>
    <w:p w:rsidR="00B86DFD" w:rsidRDefault="0065146E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1300133</wp:posOffset>
                </wp:positionH>
                <wp:positionV relativeFrom="paragraph">
                  <wp:posOffset>29330</wp:posOffset>
                </wp:positionV>
                <wp:extent cx="1000664" cy="1587260"/>
                <wp:effectExtent l="38100" t="38100" r="28575" b="32385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664" cy="158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8EEC9" id="直接箭头连接符 119" o:spid="_x0000_s1026" type="#_x0000_t32" style="position:absolute;left:0;text-align:left;margin-left:102.35pt;margin-top:2.3pt;width:78.8pt;height:125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" strokecolor="#4579b8 [3044]">
                <v:stroke endarrow="block"/>
              </v:shape>
            </w:pict>
          </mc:Fallback>
        </mc:AlternateContent>
      </w:r>
    </w:p>
    <w:p w:rsidR="00B86DFD" w:rsidRDefault="00B86DFD" w:rsidP="00B86DFD"/>
    <w:p w:rsidR="00B86DFD" w:rsidRDefault="00B86DFD" w:rsidP="00B86DFD"/>
    <w:p w:rsidR="00B86DFD" w:rsidRDefault="00B86DFD" w:rsidP="00B86DFD"/>
    <w:p w:rsidR="004A430E" w:rsidRDefault="004A430E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2369725</wp:posOffset>
                </wp:positionH>
                <wp:positionV relativeFrom="paragraph">
                  <wp:posOffset>165735</wp:posOffset>
                </wp:positionV>
                <wp:extent cx="1061049" cy="888521"/>
                <wp:effectExtent l="0" t="0" r="25400" b="26035"/>
                <wp:wrapNone/>
                <wp:docPr id="118" name="笑脸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888521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430E" w:rsidRDefault="004A430E" w:rsidP="004A430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笑脸 118" o:spid="_x0000_s1083" type="#_x0000_t96" style="position:absolute;left:0;text-align:left;margin-left:186.6pt;margin-top:13.05pt;width:83.55pt;height:69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" fillcolor="white [3201]" strokecolor="#f79646 [3209]" strokeweight="2pt">
                <v:textbox>
                  <w:txbxContent>
                    <w:p w:rsidR="004A430E" w:rsidRDefault="004A430E" w:rsidP="004A430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宋</w:t>
                      </w:r>
                    </w:p>
                  </w:txbxContent>
                </v:textbox>
              </v:shape>
            </w:pict>
          </mc:Fallback>
        </mc:AlternateContent>
      </w:r>
    </w:p>
    <w:p w:rsidR="004A430E" w:rsidRDefault="004A430E" w:rsidP="00B86DFD"/>
    <w:p w:rsidR="004A430E" w:rsidRDefault="004A430E" w:rsidP="00B86DFD"/>
    <w:p w:rsidR="00B86DFD" w:rsidRDefault="00B86DFD" w:rsidP="00B86DFD"/>
    <w:p w:rsidR="00B86DFD" w:rsidRDefault="00B86DFD" w:rsidP="00B86DFD"/>
    <w:p w:rsidR="00637C53" w:rsidRDefault="00637C53" w:rsidP="00B86DFD"/>
    <w:p w:rsidR="00637C53" w:rsidRDefault="00637C53" w:rsidP="00B86DFD"/>
    <w:p w:rsidR="00637C53" w:rsidRDefault="00637C53" w:rsidP="00B86DFD"/>
    <w:p w:rsidR="00637C53" w:rsidRDefault="00637C53" w:rsidP="00B86DFD"/>
    <w:p w:rsidR="00637C53" w:rsidRDefault="00637C53" w:rsidP="00B86DFD"/>
    <w:p w:rsidR="00AA1AF9" w:rsidRDefault="00AA1AF9" w:rsidP="00B86DFD"/>
    <w:p w:rsidR="00637C53" w:rsidRDefault="004339A9" w:rsidP="00B86DFD">
      <w:r w:rsidRPr="00892E0E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A32F0C" wp14:editId="7550AB09">
                <wp:simplePos x="0" y="0"/>
                <wp:positionH relativeFrom="column">
                  <wp:posOffset>818515</wp:posOffset>
                </wp:positionH>
                <wp:positionV relativeFrom="paragraph">
                  <wp:posOffset>233045</wp:posOffset>
                </wp:positionV>
                <wp:extent cx="1103630" cy="931545"/>
                <wp:effectExtent l="0" t="0" r="20320" b="20955"/>
                <wp:wrapNone/>
                <wp:docPr id="127" name="笑脸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93154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2E0E" w:rsidRDefault="00892E0E" w:rsidP="00892E0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32F0C" id="笑脸 127" o:spid="_x0000_s1084" type="#_x0000_t96" style="position:absolute;left:0;text-align:left;margin-left:64.45pt;margin-top:18.35pt;width:86.9pt;height:73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" fillcolor="#9bbb59 [3206]" strokecolor="#4e6128 [1606]" strokeweight="2pt">
                <v:textbox>
                  <w:txbxContent>
                    <w:p w:rsidR="00892E0E" w:rsidRDefault="00892E0E" w:rsidP="00892E0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刘</w:t>
                      </w:r>
                    </w:p>
                  </w:txbxContent>
                </v:textbox>
              </v:shape>
            </w:pict>
          </mc:Fallback>
        </mc:AlternateContent>
      </w:r>
    </w:p>
    <w:p w:rsidR="00637C53" w:rsidRDefault="004339A9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2404074</wp:posOffset>
                </wp:positionH>
                <wp:positionV relativeFrom="paragraph">
                  <wp:posOffset>25400</wp:posOffset>
                </wp:positionV>
                <wp:extent cx="1673524" cy="793630"/>
                <wp:effectExtent l="0" t="0" r="22225" b="26035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793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39A9" w:rsidRDefault="000D7B31" w:rsidP="004339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 w:rsidR="004339A9">
                              <w:rPr>
                                <w:rFonts w:hint="eastAsia"/>
                              </w:rPr>
                              <w:t>授权操作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8" o:spid="_x0000_s1085" style="position:absolute;left:0;text-align:left;margin-left:189.3pt;margin-top:2pt;width:131.75pt;height:6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" fillcolor="white [3201]" strokecolor="#f79646 [3209]" strokeweight="2pt">
                <v:textbox>
                  <w:txbxContent>
                    <w:p w:rsidR="004339A9" w:rsidRDefault="000D7B31" w:rsidP="004339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</w:t>
                      </w:r>
                      <w:r w:rsidR="004339A9">
                        <w:rPr>
                          <w:rFonts w:hint="eastAsia"/>
                        </w:rPr>
                        <w:t>授权操作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1929861</wp:posOffset>
                </wp:positionH>
                <wp:positionV relativeFrom="paragraph">
                  <wp:posOffset>223891</wp:posOffset>
                </wp:positionV>
                <wp:extent cx="2536166" cy="8627"/>
                <wp:effectExtent l="0" t="57150" r="36195" b="8699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6166" cy="8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8A2C6" id="直接箭头连接符 136" o:spid="_x0000_s1026" type="#_x0000_t32" style="position:absolute;left:0;text-align:left;margin-left:151.95pt;margin-top:17.65pt;width:199.7pt;height: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4542946</wp:posOffset>
                </wp:positionH>
                <wp:positionV relativeFrom="paragraph">
                  <wp:posOffset>85102</wp:posOffset>
                </wp:positionV>
                <wp:extent cx="1915064" cy="854015"/>
                <wp:effectExtent l="0" t="0" r="28575" b="2286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854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544A" w:rsidRDefault="00DE544A" w:rsidP="00DE54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第三方服务器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4" o:spid="_x0000_s1086" style="position:absolute;left:0;text-align:left;margin-left:357.7pt;margin-top:6.7pt;width:150.8pt;height:6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" fillcolor="#4f81bd [3204]" strokecolor="#243f60 [1604]" strokeweight="2pt">
                <v:textbox>
                  <w:txbxContent>
                    <w:p w:rsidR="00DE544A" w:rsidRDefault="00DE544A" w:rsidP="00DE54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第三方服务器</w:t>
                      </w:r>
                    </w:p>
                  </w:txbxContent>
                </v:textbox>
              </v:rect>
            </w:pict>
          </mc:Fallback>
        </mc:AlternateContent>
      </w:r>
      <w:r w:rsidR="00892E0E" w:rsidRPr="00892E0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1B92FC7" wp14:editId="386A95C6">
                <wp:simplePos x="0" y="0"/>
                <wp:positionH relativeFrom="column">
                  <wp:posOffset>3856355</wp:posOffset>
                </wp:positionH>
                <wp:positionV relativeFrom="paragraph">
                  <wp:posOffset>948055</wp:posOffset>
                </wp:positionV>
                <wp:extent cx="1526540" cy="1517650"/>
                <wp:effectExtent l="38100" t="0" r="16510" b="63500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540" cy="151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6B9B2" id="直接箭头连接符 132" o:spid="_x0000_s1026" type="#_x0000_t32" style="position:absolute;left:0;text-align:left;margin-left:303.65pt;margin-top:74.65pt;width:120.2pt;height:119.5pt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" strokecolor="#4579b8 [3044]">
                <v:stroke endarrow="block"/>
              </v:shape>
            </w:pict>
          </mc:Fallback>
        </mc:AlternateContent>
      </w:r>
    </w:p>
    <w:p w:rsidR="00637C53" w:rsidRDefault="00637C53" w:rsidP="00B86DFD"/>
    <w:p w:rsidR="00892E0E" w:rsidRDefault="004339A9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1955740</wp:posOffset>
                </wp:positionH>
                <wp:positionV relativeFrom="paragraph">
                  <wp:posOffset>145463</wp:posOffset>
                </wp:positionV>
                <wp:extent cx="2536166" cy="8626"/>
                <wp:effectExtent l="38100" t="76200" r="0" b="86995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6166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300BD" id="直接箭头连接符 137" o:spid="_x0000_s1026" type="#_x0000_t32" style="position:absolute;left:0;text-align:left;margin-left:154pt;margin-top:11.45pt;width:199.7pt;height:.7pt;flip:x 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892E0E" w:rsidRDefault="000D7B31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4215860</wp:posOffset>
                </wp:positionH>
                <wp:positionV relativeFrom="paragraph">
                  <wp:posOffset>231332</wp:posOffset>
                </wp:positionV>
                <wp:extent cx="1570007" cy="1518249"/>
                <wp:effectExtent l="0" t="38100" r="49530" b="25400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0007" cy="1518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DA1F6" id="直接箭头连接符 141" o:spid="_x0000_s1026" type="#_x0000_t32" style="position:absolute;left:0;text-align:left;margin-left:331.95pt;margin-top:18.2pt;width:123.6pt;height:119.5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" strokecolor="#4579b8 [3044]">
                <v:stroke endarrow="block"/>
              </v:shape>
            </w:pict>
          </mc:Fallback>
        </mc:AlternateContent>
      </w:r>
    </w:p>
    <w:p w:rsidR="00892E0E" w:rsidRDefault="00F93170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1472661</wp:posOffset>
                </wp:positionH>
                <wp:positionV relativeFrom="paragraph">
                  <wp:posOffset>6650</wp:posOffset>
                </wp:positionV>
                <wp:extent cx="1396880" cy="1544008"/>
                <wp:effectExtent l="0" t="0" r="70485" b="56515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6880" cy="1544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9A952" id="直接箭头连接符 139" o:spid="_x0000_s1026" type="#_x0000_t32" style="position:absolute;left:0;text-align:left;margin-left:115.95pt;margin-top:.5pt;width:110pt;height:121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" strokecolor="#4579b8 [3044]">
                <v:stroke endarrow="block"/>
              </v:shape>
            </w:pict>
          </mc:Fallback>
        </mc:AlternateContent>
      </w:r>
    </w:p>
    <w:p w:rsidR="00892E0E" w:rsidRDefault="00F93170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1308196</wp:posOffset>
                </wp:positionH>
                <wp:positionV relativeFrom="paragraph">
                  <wp:posOffset>161506</wp:posOffset>
                </wp:positionV>
                <wp:extent cx="1293962" cy="500332"/>
                <wp:effectExtent l="0" t="0" r="20955" b="1460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500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170" w:rsidRDefault="000D7B31" w:rsidP="00F93170">
                            <w:pPr>
                              <w:jc w:val="center"/>
                            </w:pPr>
                            <w:r>
                              <w:t xml:space="preserve">2 </w:t>
                            </w:r>
                            <w:r w:rsidR="00F93170">
                              <w:t>C</w:t>
                            </w:r>
                            <w:r w:rsidR="00F93170">
                              <w:rPr>
                                <w:rFonts w:hint="eastAsia"/>
                              </w:rPr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0" o:spid="_x0000_s1087" style="position:absolute;left:0;text-align:left;margin-left:103pt;margin-top:12.7pt;width:101.9pt;height:39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" fillcolor="white [3201]" strokecolor="#f79646 [3209]" strokeweight="2pt">
                <v:textbox>
                  <w:txbxContent>
                    <w:p w:rsidR="00F93170" w:rsidRDefault="000D7B31" w:rsidP="00F93170">
                      <w:pPr>
                        <w:jc w:val="center"/>
                      </w:pPr>
                      <w:r>
                        <w:t xml:space="preserve">2 </w:t>
                      </w:r>
                      <w:r w:rsidR="00F93170">
                        <w:t>C</w:t>
                      </w:r>
                      <w:r w:rsidR="00F93170">
                        <w:rPr>
                          <w:rFonts w:hint="eastAsia"/>
                        </w:rPr>
                        <w:t>ode</w:t>
                      </w:r>
                    </w:p>
                  </w:txbxContent>
                </v:textbox>
              </v:rect>
            </w:pict>
          </mc:Fallback>
        </mc:AlternateContent>
      </w:r>
    </w:p>
    <w:p w:rsidR="00892E0E" w:rsidRDefault="00706AC8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4103227</wp:posOffset>
                </wp:positionH>
                <wp:positionV relativeFrom="paragraph">
                  <wp:posOffset>5559</wp:posOffset>
                </wp:positionV>
                <wp:extent cx="1699404" cy="569343"/>
                <wp:effectExtent l="0" t="0" r="15240" b="2159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4" cy="569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66F" w:rsidRDefault="00817BBC" w:rsidP="002E766F">
                            <w:pPr>
                              <w:jc w:val="center"/>
                            </w:pPr>
                            <w:r>
                              <w:t xml:space="preserve">3 </w:t>
                            </w:r>
                            <w:r w:rsidR="002E766F">
                              <w:t>C</w:t>
                            </w:r>
                            <w:r w:rsidR="002E766F">
                              <w:rPr>
                                <w:rFonts w:hint="eastAsia"/>
                              </w:rPr>
                              <w:t>ode</w:t>
                            </w:r>
                            <w:r w:rsidR="002E766F">
                              <w:t>-</w:t>
                            </w:r>
                            <w:r w:rsidR="002E766F">
                              <w:rPr>
                                <w:rFonts w:hint="eastAsia"/>
                              </w:rPr>
                              <w:t>&gt;</w:t>
                            </w:r>
                            <w:proofErr w:type="spellStart"/>
                            <w:r w:rsidR="00B55074">
                              <w:t>access_token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2" o:spid="_x0000_s1088" style="position:absolute;left:0;text-align:left;margin-left:323.1pt;margin-top:.45pt;width:133.8pt;height:44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" fillcolor="white [3201]" strokecolor="#f79646 [3209]" strokeweight="2pt">
                <v:textbox>
                  <w:txbxContent>
                    <w:p w:rsidR="002E766F" w:rsidRDefault="00817BBC" w:rsidP="002E766F">
                      <w:pPr>
                        <w:jc w:val="center"/>
                      </w:pPr>
                      <w:r>
                        <w:t xml:space="preserve">3 </w:t>
                      </w:r>
                      <w:r w:rsidR="002E766F">
                        <w:t>C</w:t>
                      </w:r>
                      <w:r w:rsidR="002E766F">
                        <w:rPr>
                          <w:rFonts w:hint="eastAsia"/>
                        </w:rPr>
                        <w:t>ode</w:t>
                      </w:r>
                      <w:r w:rsidR="002E766F">
                        <w:t>-</w:t>
                      </w:r>
                      <w:r w:rsidR="002E766F">
                        <w:rPr>
                          <w:rFonts w:hint="eastAsia"/>
                        </w:rPr>
                        <w:t>&gt;</w:t>
                      </w:r>
                      <w:proofErr w:type="spellStart"/>
                      <w:r w:rsidR="00B55074">
                        <w:t>access_token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92E0E" w:rsidRDefault="00892E0E" w:rsidP="00B86DFD"/>
    <w:p w:rsidR="00892E0E" w:rsidRDefault="00892E0E" w:rsidP="00B86DFD"/>
    <w:p w:rsidR="00892E0E" w:rsidRDefault="00892E0E" w:rsidP="00B86DFD"/>
    <w:p w:rsidR="00892E0E" w:rsidRDefault="009869A4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4879663</wp:posOffset>
                </wp:positionH>
                <wp:positionV relativeFrom="paragraph">
                  <wp:posOffset>61415</wp:posOffset>
                </wp:positionV>
                <wp:extent cx="2156975" cy="851020"/>
                <wp:effectExtent l="0" t="0" r="15240" b="25400"/>
                <wp:wrapNone/>
                <wp:docPr id="144" name="矩形: 圆角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975" cy="851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9A4" w:rsidRDefault="00101A90" w:rsidP="009869A4">
                            <w:pPr>
                              <w:jc w:val="center"/>
                            </w:pPr>
                            <w:r>
                              <w:t xml:space="preserve">4 </w:t>
                            </w:r>
                            <w:proofErr w:type="spellStart"/>
                            <w:r w:rsidR="009869A4">
                              <w:t>Access_token</w:t>
                            </w:r>
                            <w:proofErr w:type="spellEnd"/>
                          </w:p>
                          <w:p w:rsidR="009869A4" w:rsidRDefault="009869A4" w:rsidP="009869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44" o:spid="_x0000_s1089" style="position:absolute;left:0;text-align:left;margin-left:384.25pt;margin-top:4.85pt;width:169.85pt;height:6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" fillcolor="#4f81bd [3204]" strokecolor="#243f60 [1604]" strokeweight="2pt">
                <v:textbox>
                  <w:txbxContent>
                    <w:p w:rsidR="009869A4" w:rsidRDefault="00101A90" w:rsidP="009869A4">
                      <w:pPr>
                        <w:jc w:val="center"/>
                      </w:pPr>
                      <w:r>
                        <w:t xml:space="preserve">4 </w:t>
                      </w:r>
                      <w:proofErr w:type="spellStart"/>
                      <w:r w:rsidR="009869A4">
                        <w:t>Access_token</w:t>
                      </w:r>
                      <w:proofErr w:type="spellEnd"/>
                    </w:p>
                    <w:p w:rsidR="009869A4" w:rsidRDefault="009869A4" w:rsidP="009869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用户数据</w:t>
                      </w:r>
                    </w:p>
                  </w:txbxContent>
                </v:textbox>
              </v:roundrect>
            </w:pict>
          </mc:Fallback>
        </mc:AlternateContent>
      </w:r>
      <w:r w:rsidR="002A481B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124460</wp:posOffset>
                </wp:positionV>
                <wp:extent cx="2078355" cy="749935"/>
                <wp:effectExtent l="0" t="0" r="17145" b="1206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355" cy="749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81B" w:rsidRDefault="002A481B" w:rsidP="002A481B">
                            <w:pPr>
                              <w:jc w:val="center"/>
                            </w:pPr>
                            <w:proofErr w:type="spellStart"/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mall</w:t>
                            </w:r>
                            <w:proofErr w:type="spellEnd"/>
                          </w:p>
                          <w:p w:rsidR="00393FB2" w:rsidRDefault="00393FB2" w:rsidP="002A481B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ode</w:t>
                            </w:r>
                            <w:r w:rsidR="00706AC8">
                              <w:t>-&gt;</w:t>
                            </w:r>
                            <w:proofErr w:type="spellStart"/>
                            <w:r w:rsidR="00706AC8">
                              <w:t>access_token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5" o:spid="_x0000_s1090" style="position:absolute;left:0;text-align:left;margin-left:171.6pt;margin-top:9.8pt;width:163.65pt;height:59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" fillcolor="#4f81bd [3204]" strokecolor="#243f60 [1604]" strokeweight="2pt">
                <v:textbox>
                  <w:txbxContent>
                    <w:p w:rsidR="002A481B" w:rsidRDefault="002A481B" w:rsidP="002A481B">
                      <w:pPr>
                        <w:jc w:val="center"/>
                      </w:pPr>
                      <w:proofErr w:type="spellStart"/>
                      <w:r>
                        <w:t>G</w:t>
                      </w:r>
                      <w:r>
                        <w:rPr>
                          <w:rFonts w:hint="eastAsia"/>
                        </w:rPr>
                        <w:t>mall</w:t>
                      </w:r>
                      <w:proofErr w:type="spellEnd"/>
                    </w:p>
                    <w:p w:rsidR="00393FB2" w:rsidRDefault="00393FB2" w:rsidP="002A481B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ode</w:t>
                      </w:r>
                      <w:r w:rsidR="00706AC8">
                        <w:t>-&gt;</w:t>
                      </w:r>
                      <w:proofErr w:type="spellStart"/>
                      <w:r w:rsidR="00706AC8">
                        <w:t>access_token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92E0E" w:rsidRDefault="009869A4" w:rsidP="00B86DFD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4362510</wp:posOffset>
                </wp:positionH>
                <wp:positionV relativeFrom="paragraph">
                  <wp:posOffset>185037</wp:posOffset>
                </wp:positionV>
                <wp:extent cx="465826" cy="232913"/>
                <wp:effectExtent l="0" t="19050" r="29845" b="34290"/>
                <wp:wrapNone/>
                <wp:docPr id="143" name="箭头: 右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329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5F57D" id="箭头: 右 143" o:spid="_x0000_s1026" type="#_x0000_t13" style="position:absolute;left:0;text-align:left;margin-left:343.5pt;margin-top:14.55pt;width:36.7pt;height:18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" fillcolor="#4f81bd [3204]" strokecolor="#243f60 [1604]" strokeweight="2pt"/>
            </w:pict>
          </mc:Fallback>
        </mc:AlternateContent>
      </w:r>
    </w:p>
    <w:p w:rsidR="00892E0E" w:rsidRDefault="00892E0E" w:rsidP="00B86DFD"/>
    <w:p w:rsidR="00892E0E" w:rsidRDefault="00892E0E" w:rsidP="00B86DFD"/>
    <w:p w:rsidR="00892E0E" w:rsidRDefault="00892E0E" w:rsidP="00B86DF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827050" w:rsidTr="00827050">
        <w:tc>
          <w:tcPr>
            <w:tcW w:w="11046" w:type="dxa"/>
          </w:tcPr>
          <w:p w:rsidR="00827050" w:rsidRDefault="00827050" w:rsidP="00B86DFD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授权</w:t>
            </w:r>
          </w:p>
          <w:p w:rsidR="00827050" w:rsidRDefault="00827050" w:rsidP="00B86DFD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返回授权</w:t>
            </w:r>
            <w:r>
              <w:rPr>
                <w:rFonts w:hint="eastAsia"/>
              </w:rPr>
              <w:t>code</w:t>
            </w:r>
          </w:p>
          <w:p w:rsidR="00827050" w:rsidRDefault="00827050" w:rsidP="00B86DFD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交换</w:t>
            </w:r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  <w:p w:rsidR="00B921B8" w:rsidRDefault="00B921B8" w:rsidP="00B86DFD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用</w:t>
            </w:r>
            <w:proofErr w:type="spellStart"/>
            <w:r>
              <w:rPr>
                <w:rFonts w:hint="eastAsia"/>
              </w:rPr>
              <w:t>access</w:t>
            </w:r>
            <w:r>
              <w:t>_token</w:t>
            </w:r>
            <w:proofErr w:type="spellEnd"/>
            <w:r>
              <w:rPr>
                <w:rFonts w:hint="eastAsia"/>
              </w:rPr>
              <w:t>调用用户数据</w:t>
            </w:r>
          </w:p>
        </w:tc>
      </w:tr>
    </w:tbl>
    <w:p w:rsidR="00892E0E" w:rsidRDefault="00892E0E" w:rsidP="00B86DFD"/>
    <w:p w:rsidR="00892E0E" w:rsidRDefault="00AD08F4" w:rsidP="00AD08F4">
      <w:pPr>
        <w:pStyle w:val="1"/>
      </w:pP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准备工作</w:t>
      </w:r>
    </w:p>
    <w:p w:rsidR="00AD08F4" w:rsidRDefault="00AD08F4" w:rsidP="00AD08F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E76A06" w:rsidTr="00E76A06">
        <w:tc>
          <w:tcPr>
            <w:tcW w:w="11046" w:type="dxa"/>
          </w:tcPr>
          <w:p w:rsidR="00E76A06" w:rsidRDefault="00E76A06" w:rsidP="00AD08F4">
            <w:r>
              <w:rPr>
                <w:rFonts w:hint="eastAsia"/>
              </w:rPr>
              <w:t>1</w:t>
            </w:r>
            <w:r>
              <w:t xml:space="preserve"> </w:t>
            </w:r>
          </w:p>
          <w:p w:rsidR="00E76A06" w:rsidRDefault="00E76A06" w:rsidP="00AD08F4">
            <w:r>
              <w:rPr>
                <w:noProof/>
              </w:rPr>
              <w:drawing>
                <wp:inline distT="0" distB="0" distL="0" distR="0" wp14:anchorId="1052C3C0" wp14:editId="082E5CD5">
                  <wp:extent cx="2337684" cy="1085215"/>
                  <wp:effectExtent l="0" t="0" r="5715" b="63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56" cy="109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6A06" w:rsidRDefault="00E76A06" w:rsidP="00AD08F4"/>
          <w:p w:rsidR="00E76A06" w:rsidRDefault="00E76A06" w:rsidP="00AD08F4">
            <w:r>
              <w:rPr>
                <w:rFonts w:hint="eastAsia"/>
              </w:rPr>
              <w:t>2</w:t>
            </w:r>
            <w:r>
              <w:t xml:space="preserve"> </w:t>
            </w:r>
          </w:p>
          <w:p w:rsidR="00353DEB" w:rsidRDefault="00353DEB" w:rsidP="00AD08F4">
            <w:r>
              <w:rPr>
                <w:noProof/>
              </w:rPr>
              <w:lastRenderedPageBreak/>
              <w:drawing>
                <wp:inline distT="0" distB="0" distL="0" distR="0" wp14:anchorId="39FA4F59" wp14:editId="7EF50CDD">
                  <wp:extent cx="4095238" cy="1800000"/>
                  <wp:effectExtent l="0" t="0" r="635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DEB" w:rsidRDefault="00353DEB" w:rsidP="00AD08F4"/>
          <w:p w:rsidR="00353DEB" w:rsidRDefault="00353DEB" w:rsidP="00AD08F4">
            <w:r>
              <w:rPr>
                <w:rFonts w:hint="eastAsia"/>
              </w:rPr>
              <w:t>3</w:t>
            </w:r>
            <w:r>
              <w:t xml:space="preserve"> </w:t>
            </w:r>
          </w:p>
          <w:p w:rsidR="00FB5ED8" w:rsidRDefault="00FB5ED8" w:rsidP="00AD08F4">
            <w:r>
              <w:rPr>
                <w:noProof/>
              </w:rPr>
              <w:drawing>
                <wp:inline distT="0" distB="0" distL="0" distR="0" wp14:anchorId="7359BE45" wp14:editId="301DB34E">
                  <wp:extent cx="5390476" cy="4828571"/>
                  <wp:effectExtent l="0" t="0" r="127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476" cy="4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ED8" w:rsidRDefault="00FB5ED8" w:rsidP="00AD08F4">
            <w:r>
              <w:rPr>
                <w:rFonts w:hint="eastAsia"/>
              </w:rPr>
              <w:t>4</w:t>
            </w:r>
            <w:r>
              <w:t xml:space="preserve"> </w:t>
            </w:r>
          </w:p>
          <w:p w:rsidR="00FB5ED8" w:rsidRDefault="008F00AD" w:rsidP="00AD08F4">
            <w:r>
              <w:rPr>
                <w:noProof/>
              </w:rPr>
              <w:lastRenderedPageBreak/>
              <w:drawing>
                <wp:inline distT="0" distB="0" distL="0" distR="0" wp14:anchorId="748F2690" wp14:editId="033DC3E1">
                  <wp:extent cx="7020560" cy="2736850"/>
                  <wp:effectExtent l="0" t="0" r="8890" b="635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0AD" w:rsidRDefault="008F00AD" w:rsidP="00AD08F4"/>
          <w:p w:rsidR="008F00AD" w:rsidRDefault="008F00AD" w:rsidP="00AD08F4">
            <w:r>
              <w:rPr>
                <w:rFonts w:hint="eastAsia"/>
              </w:rPr>
              <w:t>5</w:t>
            </w:r>
            <w:r>
              <w:t xml:space="preserve"> </w:t>
            </w:r>
          </w:p>
          <w:p w:rsidR="008F00AD" w:rsidRDefault="008F00AD" w:rsidP="00AD08F4">
            <w:r>
              <w:rPr>
                <w:noProof/>
              </w:rPr>
              <w:drawing>
                <wp:inline distT="0" distB="0" distL="0" distR="0" wp14:anchorId="1F243616" wp14:editId="2B6EF69A">
                  <wp:extent cx="6390476" cy="2952381"/>
                  <wp:effectExtent l="0" t="0" r="0" b="635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476" cy="2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0AD" w:rsidRDefault="008F00AD" w:rsidP="00AD08F4"/>
          <w:p w:rsidR="00F657E1" w:rsidRDefault="00AA50E6" w:rsidP="00AD08F4">
            <w:r>
              <w:rPr>
                <w:rFonts w:hint="eastAsia"/>
              </w:rPr>
              <w:t>6</w:t>
            </w:r>
            <w:r>
              <w:t xml:space="preserve"> </w:t>
            </w:r>
          </w:p>
          <w:p w:rsidR="00AA50E6" w:rsidRDefault="00AA50E6" w:rsidP="00AD08F4">
            <w:r>
              <w:rPr>
                <w:noProof/>
              </w:rPr>
              <w:lastRenderedPageBreak/>
              <w:drawing>
                <wp:inline distT="0" distB="0" distL="0" distR="0" wp14:anchorId="15E76A0A" wp14:editId="56D7FF28">
                  <wp:extent cx="7020560" cy="3016885"/>
                  <wp:effectExtent l="0" t="0" r="889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50E6" w:rsidRDefault="00642598" w:rsidP="00AD08F4">
            <w:r>
              <w:rPr>
                <w:rFonts w:hint="eastAsia"/>
              </w:rPr>
              <w:t>7</w:t>
            </w:r>
            <w:r>
              <w:t xml:space="preserve"> </w:t>
            </w:r>
          </w:p>
          <w:p w:rsidR="00642598" w:rsidRDefault="00642598" w:rsidP="00AD08F4">
            <w:r>
              <w:rPr>
                <w:noProof/>
              </w:rPr>
              <w:drawing>
                <wp:inline distT="0" distB="0" distL="0" distR="0" wp14:anchorId="4B84ECDF" wp14:editId="7CDF352A">
                  <wp:extent cx="7020560" cy="3460750"/>
                  <wp:effectExtent l="0" t="0" r="8890" b="635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598" w:rsidRDefault="00072D28" w:rsidP="00AD08F4"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获得自己的授权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和授权密钥</w:t>
            </w:r>
          </w:p>
          <w:p w:rsidR="00072D28" w:rsidRDefault="00072D28" w:rsidP="00AD08F4">
            <w:r>
              <w:rPr>
                <w:noProof/>
              </w:rPr>
              <w:lastRenderedPageBreak/>
              <w:drawing>
                <wp:inline distT="0" distB="0" distL="0" distR="0" wp14:anchorId="2199FDF8" wp14:editId="21CD7157">
                  <wp:extent cx="7020560" cy="3446780"/>
                  <wp:effectExtent l="0" t="0" r="8890" b="127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34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D28" w:rsidRDefault="00814C37" w:rsidP="00AD08F4"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修改回调地址</w:t>
            </w:r>
          </w:p>
          <w:p w:rsidR="00814C37" w:rsidRDefault="006E5C84" w:rsidP="00AD08F4">
            <w:r>
              <w:rPr>
                <w:noProof/>
              </w:rPr>
              <w:drawing>
                <wp:inline distT="0" distB="0" distL="0" distR="0" wp14:anchorId="5E8B3EEE" wp14:editId="05432859">
                  <wp:extent cx="7020560" cy="2148840"/>
                  <wp:effectExtent l="0" t="0" r="8890" b="381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C84" w:rsidRDefault="006E5C84" w:rsidP="00AD08F4"/>
          <w:p w:rsidR="006E5C84" w:rsidRDefault="006E5C84" w:rsidP="00AD08F4"/>
          <w:p w:rsidR="00814C37" w:rsidRDefault="00814C37" w:rsidP="00AD08F4"/>
          <w:p w:rsidR="00814C37" w:rsidRDefault="00814C37" w:rsidP="00AD08F4"/>
        </w:tc>
      </w:tr>
    </w:tbl>
    <w:p w:rsidR="00AD08F4" w:rsidRPr="00AD08F4" w:rsidRDefault="00AD08F4" w:rsidP="00AD08F4"/>
    <w:p w:rsidR="00892E0E" w:rsidRDefault="003A350C" w:rsidP="003A350C">
      <w:pPr>
        <w:pStyle w:val="1"/>
      </w:pP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四步完成授权操作</w:t>
      </w:r>
    </w:p>
    <w:p w:rsidR="0059735E" w:rsidRDefault="0059735E" w:rsidP="0059735E"/>
    <w:p w:rsidR="0059735E" w:rsidRDefault="0059735E" w:rsidP="0059735E"/>
    <w:p w:rsidR="0059735E" w:rsidRDefault="0059735E" w:rsidP="0059735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59735E" w:rsidRPr="005D2E3F" w:rsidTr="0059735E">
        <w:tc>
          <w:tcPr>
            <w:tcW w:w="11046" w:type="dxa"/>
          </w:tcPr>
          <w:p w:rsidR="0059735E" w:rsidRDefault="0059735E" w:rsidP="0059735E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请求</w:t>
            </w:r>
            <w:r w:rsidR="00A87003">
              <w:rPr>
                <w:rFonts w:hint="eastAsia"/>
              </w:rPr>
              <w:t>授权地址，用户和第三方进行授权协议签订</w:t>
            </w:r>
          </w:p>
          <w:p w:rsidR="005B7F13" w:rsidRDefault="0028737C" w:rsidP="0059735E">
            <w:r w:rsidRPr="0028737C">
              <w:t>https://api.weibo.com/oauth2/authorize?client_id=187638711&amp;response_type=code&amp;redirect_uri=http://passport.gmall.com:8085/vlogin</w:t>
            </w:r>
          </w:p>
          <w:p w:rsidR="0028737C" w:rsidRDefault="00212567" w:rsidP="0059735E">
            <w:r>
              <w:rPr>
                <w:noProof/>
              </w:rPr>
              <w:drawing>
                <wp:inline distT="0" distB="0" distL="0" distR="0" wp14:anchorId="5C4B1B2D" wp14:editId="2F2667F1">
                  <wp:extent cx="6514286" cy="2980952"/>
                  <wp:effectExtent l="0" t="0" r="127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4286" cy="29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2567" w:rsidRDefault="006D7633" w:rsidP="0059735E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通过回调地址获得授权码</w:t>
            </w:r>
          </w:p>
          <w:p w:rsidR="00AF428A" w:rsidRDefault="00D4706A" w:rsidP="00AF428A">
            <w:hyperlink r:id="rId26" w:history="1">
              <w:r w:rsidR="00AF428A" w:rsidRPr="00E03380">
                <w:rPr>
                  <w:rStyle w:val="a6"/>
                  <w:color w:val="FF0000"/>
                </w:rPr>
                <w:t>http://</w:t>
              </w:r>
              <w:r w:rsidR="00AF428A" w:rsidRPr="00E03380">
                <w:rPr>
                  <w:rStyle w:val="a6"/>
                  <w:color w:val="FF0000"/>
                </w:rPr>
                <w:t>网站回调地址</w:t>
              </w:r>
              <w:r w:rsidR="00AF428A" w:rsidRPr="00E03380">
                <w:rPr>
                  <w:rStyle w:val="a6"/>
                  <w:color w:val="FF0000"/>
                </w:rPr>
                <w:t>?code=fef987b3f9ad1169955840b467bfc661</w:t>
              </w:r>
            </w:hyperlink>
            <w:r w:rsidR="00AF428A">
              <w:t xml:space="preserve"> </w:t>
            </w:r>
          </w:p>
          <w:p w:rsidR="006D7633" w:rsidRPr="00AF428A" w:rsidRDefault="006D7633" w:rsidP="0059735E"/>
          <w:p w:rsidR="006D7633" w:rsidRDefault="006D7633" w:rsidP="0059735E">
            <w:r>
              <w:rPr>
                <w:noProof/>
              </w:rPr>
              <w:drawing>
                <wp:inline distT="0" distB="0" distL="0" distR="0" wp14:anchorId="19ABE1EB" wp14:editId="0DA0AE2A">
                  <wp:extent cx="5409524" cy="400000"/>
                  <wp:effectExtent l="0" t="0" r="1270" b="63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24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37C" w:rsidRDefault="0028737C" w:rsidP="0059735E"/>
          <w:p w:rsidR="001548DE" w:rsidRDefault="001548DE" w:rsidP="0059735E">
            <w:r>
              <w:rPr>
                <w:rFonts w:hint="eastAsia"/>
              </w:rPr>
              <w:t>3</w:t>
            </w:r>
            <w:r>
              <w:t xml:space="preserve"> </w:t>
            </w:r>
            <w:r w:rsidR="005D2E3F">
              <w:rPr>
                <w:rFonts w:hint="eastAsia"/>
              </w:rPr>
              <w:t>用授权码</w:t>
            </w:r>
            <w:r w:rsidR="005D2E3F">
              <w:rPr>
                <w:rFonts w:hint="eastAsia"/>
              </w:rPr>
              <w:t>code</w:t>
            </w:r>
            <w:r w:rsidR="005D2E3F">
              <w:rPr>
                <w:rFonts w:hint="eastAsia"/>
              </w:rPr>
              <w:t>交换</w:t>
            </w:r>
            <w:proofErr w:type="spellStart"/>
            <w:r w:rsidR="005D2E3F">
              <w:rPr>
                <w:rFonts w:hint="eastAsia"/>
              </w:rPr>
              <w:t>access</w:t>
            </w:r>
            <w:r w:rsidR="005D2E3F">
              <w:t>_token</w:t>
            </w:r>
            <w:proofErr w:type="spellEnd"/>
          </w:p>
          <w:p w:rsidR="005F0920" w:rsidRDefault="005F0920" w:rsidP="0059735E"/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820"/>
            </w:tblGrid>
            <w:tr w:rsidR="005C5A1E" w:rsidTr="005C5A1E">
              <w:tc>
                <w:tcPr>
                  <w:tcW w:w="10820" w:type="dxa"/>
                </w:tcPr>
                <w:p w:rsidR="005C5A1E" w:rsidRPr="005C5A1E" w:rsidRDefault="005C5A1E" w:rsidP="005C5A1E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17"/>
                      <w:szCs w:val="17"/>
                    </w:rPr>
                  </w:pP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// 3 换取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access_token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br/>
                    <w:t xml:space="preserve">// 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client_secret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=a79777bba04ac70d973ee002d27ed58c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br/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String s3 = 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"https://api.weibo.com/oauth2/access_token?"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;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//?client_id=187638711&amp;client_secret=a79777bba04ac70d973ee002d27ed58c&amp;grant_type=authorization_code&amp;redirect_uri=http://passport.gmall.com:8085/vlogin&amp;code=CODE";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br/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Map&lt;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String,String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&gt; 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paramMap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 = 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0080"/>
                      <w:kern w:val="0"/>
                      <w:sz w:val="17"/>
                      <w:szCs w:val="17"/>
                    </w:rPr>
                    <w:t xml:space="preserve">new 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HashMap&lt;&gt;();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br/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paramMap.put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(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"client_id"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,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"187638711"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br/>
                    <w:t>paramMap.put(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"client_secret"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,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"a79777bba04ac70d973ee002d27ed58c"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br/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paramMap.put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(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"grant_type"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,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authorization_code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br/>
                    <w:t>paramMap.put(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"redirect_uri"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,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"http://passport.gmall.com:8085/vlogin"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br/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paramMap.put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(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"code"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,</w:t>
                  </w:r>
                  <w:r w:rsidRPr="005C5A1E">
                    <w:rPr>
                      <w:rFonts w:ascii="宋体" w:eastAsia="宋体" w:hAnsi="宋体" w:cs="宋体" w:hint="eastAsia"/>
                      <w:b/>
                      <w:bCs/>
                      <w:color w:val="008000"/>
                      <w:kern w:val="0"/>
                      <w:sz w:val="17"/>
                      <w:szCs w:val="17"/>
                    </w:rPr>
                    <w:t>"117df4b8b5d435c9dccd93370f65b02b"</w:t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// 授权有效期内可以使用，没新生成一次授权码，说明用户对第三方数据进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lastRenderedPageBreak/>
                    <w:t>行重启授权，之前的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access_token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t>和授权码全部过期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808080"/>
                      <w:kern w:val="0"/>
                      <w:sz w:val="17"/>
                      <w:szCs w:val="17"/>
                    </w:rPr>
                    <w:br/>
                  </w:r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String 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access_token_json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 = 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HttpclientUtil.</w:t>
                  </w:r>
                  <w:r w:rsidRPr="005C5A1E">
                    <w:rPr>
                      <w:rFonts w:ascii="宋体" w:eastAsia="宋体" w:hAnsi="宋体" w:cs="宋体" w:hint="eastAsia"/>
                      <w:i/>
                      <w:iCs/>
                      <w:color w:val="000000"/>
                      <w:kern w:val="0"/>
                      <w:sz w:val="17"/>
                      <w:szCs w:val="17"/>
                    </w:rPr>
                    <w:t>doPost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 xml:space="preserve">(s3, </w:t>
                  </w:r>
                  <w:proofErr w:type="spellStart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paramMap</w:t>
                  </w:r>
                  <w:proofErr w:type="spellEnd"/>
                  <w:r w:rsidRPr="005C5A1E">
                    <w:rPr>
                      <w:rFonts w:ascii="宋体" w:eastAsia="宋体" w:hAnsi="宋体" w:cs="宋体" w:hint="eastAsia"/>
                      <w:color w:val="000000"/>
                      <w:kern w:val="0"/>
                      <w:sz w:val="17"/>
                      <w:szCs w:val="17"/>
                    </w:rPr>
                    <w:t>);</w:t>
                  </w:r>
                </w:p>
                <w:p w:rsidR="005C5A1E" w:rsidRPr="00E744A7" w:rsidRDefault="005C5A1E" w:rsidP="0059735E"/>
              </w:tc>
            </w:tr>
          </w:tbl>
          <w:p w:rsidR="009A22BB" w:rsidRDefault="009A22BB" w:rsidP="0059735E"/>
          <w:p w:rsidR="009A22BB" w:rsidRDefault="00E744A7" w:rsidP="0059735E">
            <w:r>
              <w:rPr>
                <w:rFonts w:hint="eastAsia"/>
              </w:rPr>
              <w:t>第三步返回</w:t>
            </w:r>
            <w:proofErr w:type="spellStart"/>
            <w:r>
              <w:rPr>
                <w:rFonts w:hint="eastAsia"/>
              </w:rPr>
              <w:t>access</w:t>
            </w:r>
            <w:r>
              <w:t>_token</w:t>
            </w:r>
            <w:proofErr w:type="spellEnd"/>
            <w:r>
              <w:rPr>
                <w:rFonts w:hint="eastAsia"/>
              </w:rPr>
              <w:t>的同时，会将用户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信息返回给调用者</w:t>
            </w:r>
          </w:p>
          <w:p w:rsidR="00542842" w:rsidRDefault="00542842" w:rsidP="0059735E"/>
          <w:p w:rsidR="00542842" w:rsidRDefault="00542842" w:rsidP="0059735E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用</w:t>
            </w:r>
            <w:proofErr w:type="spellStart"/>
            <w:r>
              <w:rPr>
                <w:rFonts w:hint="eastAsia"/>
              </w:rPr>
              <w:t>access</w:t>
            </w:r>
            <w:r>
              <w:t>_token</w:t>
            </w:r>
            <w:proofErr w:type="spellEnd"/>
            <w:r>
              <w:rPr>
                <w:rFonts w:hint="eastAsia"/>
              </w:rPr>
              <w:t>查询用户数据</w:t>
            </w:r>
          </w:p>
          <w:p w:rsidR="00AB08B0" w:rsidRDefault="00AB08B0" w:rsidP="0059735E"/>
        </w:tc>
      </w:tr>
    </w:tbl>
    <w:p w:rsidR="0059735E" w:rsidRDefault="0059735E" w:rsidP="0059735E"/>
    <w:p w:rsidR="0059735E" w:rsidRDefault="000A5519" w:rsidP="000A5519">
      <w:pPr>
        <w:pStyle w:val="1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社交登录和项目的整合</w:t>
      </w:r>
    </w:p>
    <w:p w:rsidR="002B6CF9" w:rsidRDefault="002B6CF9" w:rsidP="002B6C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E8540E" w:rsidTr="00E8540E">
        <w:tc>
          <w:tcPr>
            <w:tcW w:w="11046" w:type="dxa"/>
          </w:tcPr>
          <w:p w:rsidR="00E8540E" w:rsidRDefault="00E8540E" w:rsidP="002B6CF9">
            <w:r>
              <w:rPr>
                <w:rFonts w:hint="eastAsia"/>
              </w:rPr>
              <w:t>1</w:t>
            </w:r>
            <w:r>
              <w:t xml:space="preserve"> </w:t>
            </w:r>
            <w:r w:rsidR="0074226E">
              <w:rPr>
                <w:rFonts w:hint="eastAsia"/>
              </w:rPr>
              <w:t>用户在</w:t>
            </w:r>
            <w:r w:rsidR="0074226E">
              <w:rPr>
                <w:rFonts w:hint="eastAsia"/>
              </w:rPr>
              <w:t>passport</w:t>
            </w:r>
            <w:r w:rsidR="0074226E">
              <w:rPr>
                <w:rFonts w:hint="eastAsia"/>
              </w:rPr>
              <w:t>认证中心准备登录时</w:t>
            </w:r>
            <w:r w:rsidR="004A5D8E">
              <w:rPr>
                <w:rFonts w:hint="eastAsia"/>
              </w:rPr>
              <w:t>可以点击</w:t>
            </w:r>
            <w:r w:rsidR="00BF1DA6">
              <w:rPr>
                <w:rFonts w:hint="eastAsia"/>
              </w:rPr>
              <w:t>第三方社交登录按钮</w:t>
            </w:r>
          </w:p>
          <w:p w:rsidR="00132BEC" w:rsidRDefault="00277D66" w:rsidP="002B6CF9">
            <w:r>
              <w:rPr>
                <w:rFonts w:hint="eastAsia"/>
              </w:rPr>
              <w:t>跳转到</w:t>
            </w:r>
          </w:p>
          <w:p w:rsidR="00F54E29" w:rsidRDefault="00D4706A" w:rsidP="00F54E29">
            <w:pPr>
              <w:rPr>
                <w:rStyle w:val="a6"/>
                <w:color w:val="FF0000"/>
              </w:rPr>
            </w:pPr>
            <w:hyperlink r:id="rId28" w:history="1">
              <w:r w:rsidR="00F54E29" w:rsidRPr="00B31172">
                <w:rPr>
                  <w:rStyle w:val="a6"/>
                  <w:color w:val="FF0000"/>
                </w:rPr>
                <w:t>https://api.weibo.com/oauth2/authorize?client_id=YOUR_CLIENT_ID&amp;response_type=code&amp;redirect_uri=YOUR_REGISTERED_REDIRECT_URI</w:t>
              </w:r>
            </w:hyperlink>
          </w:p>
          <w:p w:rsidR="00BF7BA4" w:rsidRDefault="00F54E29" w:rsidP="002B6CF9">
            <w:r>
              <w:rPr>
                <w:rFonts w:hint="eastAsia"/>
              </w:rPr>
              <w:t>引导用户进入</w:t>
            </w:r>
            <w:r w:rsidR="005A69B6">
              <w:rPr>
                <w:rFonts w:hint="eastAsia"/>
              </w:rPr>
              <w:t>第三方网站的</w:t>
            </w:r>
            <w:r>
              <w:rPr>
                <w:rFonts w:hint="eastAsia"/>
              </w:rPr>
              <w:t>授权页面</w:t>
            </w:r>
          </w:p>
          <w:p w:rsidR="00563CA2" w:rsidRDefault="00563CA2" w:rsidP="002B6CF9"/>
          <w:p w:rsidR="00D500BA" w:rsidRDefault="00D500BA" w:rsidP="002B6CF9">
            <w:r>
              <w:rPr>
                <w:rFonts w:hint="eastAsia"/>
              </w:rPr>
              <w:t>2</w:t>
            </w:r>
            <w:r>
              <w:t xml:space="preserve"> </w:t>
            </w:r>
            <w:r w:rsidR="00982F85">
              <w:rPr>
                <w:rFonts w:hint="eastAsia"/>
              </w:rPr>
              <w:t>用户在</w:t>
            </w:r>
            <w:r w:rsidR="008F12EC">
              <w:rPr>
                <w:rFonts w:hint="eastAsia"/>
              </w:rPr>
              <w:t>授权完成后</w:t>
            </w:r>
          </w:p>
          <w:p w:rsidR="00C11F95" w:rsidRDefault="00D4706A" w:rsidP="002B6CF9">
            <w:pPr>
              <w:rPr>
                <w:rStyle w:val="a6"/>
                <w:color w:val="FF0000"/>
              </w:rPr>
            </w:pPr>
            <w:hyperlink r:id="rId29" w:history="1">
              <w:r w:rsidR="00612C10" w:rsidRPr="00E03380">
                <w:rPr>
                  <w:rStyle w:val="a6"/>
                  <w:color w:val="FF0000"/>
                </w:rPr>
                <w:t>http://</w:t>
              </w:r>
              <w:r w:rsidR="00612C10" w:rsidRPr="00E03380">
                <w:rPr>
                  <w:rStyle w:val="a6"/>
                  <w:color w:val="FF0000"/>
                </w:rPr>
                <w:t>网站回调地址</w:t>
              </w:r>
              <w:r w:rsidR="00612C10" w:rsidRPr="00E03380">
                <w:rPr>
                  <w:rStyle w:val="a6"/>
                  <w:color w:val="FF0000"/>
                </w:rPr>
                <w:t>?code=fef987b3f9ad1169955840b467bfc661</w:t>
              </w:r>
            </w:hyperlink>
          </w:p>
          <w:p w:rsidR="00A93591" w:rsidRDefault="00A93591" w:rsidP="002B6CF9">
            <w:r>
              <w:rPr>
                <w:rFonts w:hint="eastAsia"/>
              </w:rPr>
              <w:t>第三方</w:t>
            </w:r>
            <w:r w:rsidR="009D14AE">
              <w:rPr>
                <w:rFonts w:hint="eastAsia"/>
              </w:rPr>
              <w:t>网站将调用我们在第三方网站所创建的应用的回调地址</w:t>
            </w:r>
            <w:r w:rsidR="007666C2">
              <w:rPr>
                <w:rFonts w:hint="eastAsia"/>
              </w:rPr>
              <w:t>，将授权码写入到我们的服务器中</w:t>
            </w:r>
          </w:p>
          <w:p w:rsidR="00123736" w:rsidRDefault="00553828" w:rsidP="002B6CF9">
            <w:r>
              <w:rPr>
                <w:rFonts w:hint="eastAsia"/>
              </w:rPr>
              <w:t>我们网站需要将授权码保存到我们的数据库中</w:t>
            </w:r>
          </w:p>
          <w:p w:rsidR="00563CA2" w:rsidRDefault="00563CA2" w:rsidP="002B6CF9"/>
          <w:p w:rsidR="00A525F1" w:rsidRDefault="00A525F1" w:rsidP="002B6CF9">
            <w:r>
              <w:rPr>
                <w:rFonts w:hint="eastAsia"/>
              </w:rPr>
              <w:t>3</w:t>
            </w:r>
            <w:r>
              <w:t xml:space="preserve"> </w:t>
            </w:r>
            <w:r w:rsidR="003042AD">
              <w:rPr>
                <w:rFonts w:hint="eastAsia"/>
              </w:rPr>
              <w:t>我们通过授权码</w:t>
            </w:r>
            <w:r w:rsidR="003042AD">
              <w:rPr>
                <w:rFonts w:hint="eastAsia"/>
              </w:rPr>
              <w:t>code</w:t>
            </w:r>
            <w:r w:rsidR="003042AD">
              <w:rPr>
                <w:rFonts w:hint="eastAsia"/>
              </w:rPr>
              <w:t>发送</w:t>
            </w:r>
            <w:r w:rsidR="003042AD">
              <w:rPr>
                <w:rFonts w:hint="eastAsia"/>
              </w:rPr>
              <w:t>post</w:t>
            </w:r>
            <w:r w:rsidR="003042AD">
              <w:rPr>
                <w:rFonts w:hint="eastAsia"/>
              </w:rPr>
              <w:t>请求到第三方</w:t>
            </w:r>
            <w:r w:rsidR="00242EEF">
              <w:rPr>
                <w:rFonts w:hint="eastAsia"/>
              </w:rPr>
              <w:t>网站，换取</w:t>
            </w:r>
            <w:proofErr w:type="spellStart"/>
            <w:r w:rsidR="00242EEF">
              <w:rPr>
                <w:rFonts w:hint="eastAsia"/>
              </w:rPr>
              <w:t>access</w:t>
            </w:r>
            <w:r w:rsidR="00242EEF">
              <w:t>_token</w:t>
            </w:r>
            <w:proofErr w:type="spellEnd"/>
          </w:p>
          <w:p w:rsidR="00FA4E41" w:rsidRPr="00457A83" w:rsidRDefault="00FA4E41" w:rsidP="00FA4E41">
            <w:pPr>
              <w:rPr>
                <w:color w:val="FF0000"/>
              </w:rPr>
            </w:pPr>
            <w:r w:rsidRPr="00457A83">
              <w:rPr>
                <w:color w:val="FF0000"/>
              </w:rPr>
              <w:t>https://api.weibo.com/oauth2/access_token?client_id=YOUR_CLIENT_ID&amp;client_secret=YOUR_CLIENT_SECRET&amp;grant_type=authorization_code&amp;redirect_uri=YOUR_REGISTERED_REDIRECT_URI&amp;code=CODE</w:t>
            </w:r>
          </w:p>
          <w:p w:rsidR="00563E66" w:rsidRDefault="00FA4E41" w:rsidP="002B6CF9">
            <w:r>
              <w:rPr>
                <w:rFonts w:hint="eastAsia"/>
              </w:rPr>
              <w:t>换取来的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</w:t>
            </w:r>
            <w:r w:rsidR="00D910C6">
              <w:rPr>
                <w:rFonts w:hint="eastAsia"/>
              </w:rPr>
              <w:t>和相关信息</w:t>
            </w:r>
            <w:r>
              <w:rPr>
                <w:rFonts w:hint="eastAsia"/>
              </w:rPr>
              <w:t>写入我们用户数据库</w:t>
            </w:r>
          </w:p>
          <w:p w:rsidR="00563CA2" w:rsidRDefault="00563CA2" w:rsidP="002B6CF9"/>
          <w:p w:rsidR="00125049" w:rsidRDefault="00125049" w:rsidP="002B6CF9">
            <w:r>
              <w:rPr>
                <w:rFonts w:hint="eastAsia"/>
              </w:rPr>
              <w:t>4</w:t>
            </w:r>
            <w:r>
              <w:t xml:space="preserve"> </w:t>
            </w:r>
            <w:r w:rsidR="00ED66C7">
              <w:rPr>
                <w:rFonts w:hint="eastAsia"/>
              </w:rPr>
              <w:t>在用户使用的过程中</w:t>
            </w:r>
            <w:r w:rsidR="00962DEB">
              <w:rPr>
                <w:rFonts w:hint="eastAsia"/>
              </w:rPr>
              <w:t>通过</w:t>
            </w:r>
            <w:proofErr w:type="spellStart"/>
            <w:r w:rsidR="00962DEB">
              <w:rPr>
                <w:rFonts w:hint="eastAsia"/>
              </w:rPr>
              <w:t>access</w:t>
            </w:r>
            <w:r w:rsidR="00962DEB">
              <w:t>_token</w:t>
            </w:r>
            <w:proofErr w:type="spellEnd"/>
            <w:r w:rsidR="00962DEB">
              <w:rPr>
                <w:rFonts w:hint="eastAsia"/>
              </w:rPr>
              <w:t>获取用户数据</w:t>
            </w:r>
            <w:r w:rsidR="00962DEB">
              <w:rPr>
                <w:rFonts w:hint="eastAsia"/>
              </w:rPr>
              <w:t>(</w:t>
            </w:r>
            <w:r w:rsidR="00962DEB">
              <w:rPr>
                <w:rFonts w:hint="eastAsia"/>
              </w:rPr>
              <w:t>第三方网站的用户数据</w:t>
            </w:r>
            <w:r w:rsidR="00962DEB">
              <w:t>)</w:t>
            </w:r>
          </w:p>
          <w:p w:rsidR="004A23E7" w:rsidRPr="00EE3BFC" w:rsidRDefault="00D4706A" w:rsidP="002B6CF9">
            <w:pPr>
              <w:rPr>
                <w:color w:val="FF0000"/>
              </w:rPr>
            </w:pPr>
            <w:hyperlink r:id="rId30" w:history="1">
              <w:r w:rsidR="00C1059A" w:rsidRPr="00D807DE">
                <w:rPr>
                  <w:rStyle w:val="a6"/>
                </w:rPr>
                <w:t>https://api.weibo.com/2/users/show.json?access_token=2.00S4TE5GH4psNBf534795d1677YqPB&amp;uid=1</w:t>
              </w:r>
            </w:hyperlink>
          </w:p>
          <w:p w:rsidR="009D3A18" w:rsidRDefault="009D3A18" w:rsidP="002B6CF9">
            <w:r>
              <w:rPr>
                <w:rFonts w:hint="eastAsia"/>
              </w:rPr>
              <w:t>通过第三方社交登录的用户在本网站的信息需要补全</w:t>
            </w:r>
            <w:r w:rsidR="00A23D3A">
              <w:rPr>
                <w:rFonts w:hint="eastAsia"/>
              </w:rPr>
              <w:t>，在该用户使用网站的级别高的功能时</w:t>
            </w:r>
            <w:r w:rsidR="00754AA8">
              <w:rPr>
                <w:rFonts w:hint="eastAsia"/>
              </w:rPr>
              <w:t>，</w:t>
            </w:r>
            <w:r w:rsidR="00DE06F1">
              <w:rPr>
                <w:rFonts w:hint="eastAsia"/>
              </w:rPr>
              <w:t>要求用户补全信息甚至进行实名认证</w:t>
            </w:r>
          </w:p>
          <w:p w:rsidR="00CC607C" w:rsidRPr="00FA4E41" w:rsidRDefault="00CC607C" w:rsidP="002B6CF9"/>
        </w:tc>
      </w:tr>
    </w:tbl>
    <w:p w:rsidR="00967C0D" w:rsidRDefault="00967C0D" w:rsidP="001204B4"/>
    <w:p w:rsidR="008E5DB2" w:rsidRDefault="008E5DB2" w:rsidP="001204B4"/>
    <w:p w:rsidR="008E5DB2" w:rsidRDefault="008E5DB2" w:rsidP="00B13224">
      <w:pPr>
        <w:pStyle w:val="1"/>
      </w:pP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整合社交登录功能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B13224" w:rsidTr="00B13224">
        <w:tc>
          <w:tcPr>
            <w:tcW w:w="11046" w:type="dxa"/>
          </w:tcPr>
          <w:p w:rsidR="00B13224" w:rsidRDefault="00B13224" w:rsidP="00B13224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地址一：</w:t>
            </w:r>
          </w:p>
          <w:p w:rsidR="00373D50" w:rsidRDefault="00BC3349" w:rsidP="00B13224">
            <w:r>
              <w:rPr>
                <w:rFonts w:hint="eastAsia"/>
              </w:rPr>
              <w:t>引导用户与第三方平台进行授权交互地址</w:t>
            </w:r>
            <w:r w:rsidR="00921537">
              <w:rPr>
                <w:rFonts w:hint="eastAsia"/>
              </w:rPr>
              <w:t>（第三方平台地址</w:t>
            </w:r>
            <w:r w:rsidR="00EB4930">
              <w:rPr>
                <w:rFonts w:hint="eastAsia"/>
              </w:rPr>
              <w:t>，</w:t>
            </w:r>
            <w:r w:rsidR="00C55C7C">
              <w:rPr>
                <w:rFonts w:hint="eastAsia"/>
              </w:rPr>
              <w:t>页面上有我们自己的授权应用的信息</w:t>
            </w:r>
            <w:r w:rsidR="00921537">
              <w:rPr>
                <w:rFonts w:hint="eastAsia"/>
              </w:rPr>
              <w:t>）</w:t>
            </w:r>
          </w:p>
          <w:p w:rsidR="00921537" w:rsidRDefault="00D4706A" w:rsidP="00B13224">
            <w:pPr>
              <w:rPr>
                <w:color w:val="FF0000"/>
              </w:rPr>
            </w:pPr>
            <w:hyperlink r:id="rId31" w:history="1">
              <w:r w:rsidRPr="00FD58D8">
                <w:rPr>
                  <w:rStyle w:val="a6"/>
                </w:rPr>
                <w:t>https://api.weibo.com/oauth2/authorize</w:t>
              </w:r>
            </w:hyperlink>
          </w:p>
          <w:p w:rsidR="00D4706A" w:rsidRPr="00D4706A" w:rsidRDefault="00D4706A" w:rsidP="00B13224">
            <w:pPr>
              <w:rPr>
                <w:rFonts w:hint="eastAsia"/>
                <w:color w:val="FF0000"/>
              </w:rPr>
            </w:pPr>
            <w:bookmarkStart w:id="0" w:name="_GoBack"/>
            <w:bookmarkEnd w:id="0"/>
          </w:p>
          <w:p w:rsidR="00373D50" w:rsidRDefault="00217F64" w:rsidP="00B13224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地址二</w:t>
            </w:r>
          </w:p>
          <w:p w:rsidR="00064CFA" w:rsidRDefault="001439DC" w:rsidP="00B13224">
            <w:r>
              <w:rPr>
                <w:rFonts w:hint="eastAsia"/>
              </w:rPr>
              <w:t>授权成功后，第三方平台将授权码回调给我们的地址</w:t>
            </w:r>
            <w:r w:rsidR="003F5231">
              <w:rPr>
                <w:rFonts w:hint="eastAsia"/>
              </w:rPr>
              <w:t>(</w:t>
            </w:r>
            <w:r w:rsidR="003F5231">
              <w:rPr>
                <w:rFonts w:hint="eastAsia"/>
              </w:rPr>
              <w:t>我们自己的地址</w:t>
            </w:r>
            <w:r w:rsidR="003F5231">
              <w:t>)</w:t>
            </w:r>
          </w:p>
          <w:p w:rsidR="00BE6B24" w:rsidRDefault="00BE6B24" w:rsidP="00B13224"/>
          <w:p w:rsidR="00BE6B24" w:rsidRDefault="00BE6B24" w:rsidP="00B13224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地址三</w:t>
            </w:r>
          </w:p>
          <w:p w:rsidR="002F3D5C" w:rsidRDefault="002F3D5C" w:rsidP="00B13224">
            <w:r>
              <w:rPr>
                <w:rFonts w:hint="eastAsia"/>
              </w:rPr>
              <w:t>使用</w:t>
            </w:r>
            <w:r w:rsidR="00BE2906">
              <w:rPr>
                <w:rFonts w:hint="eastAsia"/>
              </w:rPr>
              <w:t>授权码</w:t>
            </w:r>
            <w:r w:rsidR="00BE2906">
              <w:rPr>
                <w:rFonts w:hint="eastAsia"/>
              </w:rPr>
              <w:t>code</w:t>
            </w:r>
            <w:r w:rsidR="00BE2906">
              <w:rPr>
                <w:rFonts w:hint="eastAsia"/>
              </w:rPr>
              <w:t>交换</w:t>
            </w:r>
            <w:proofErr w:type="spellStart"/>
            <w:r w:rsidR="00BE2906">
              <w:rPr>
                <w:rFonts w:hint="eastAsia"/>
              </w:rPr>
              <w:t>access_</w:t>
            </w:r>
            <w:r w:rsidR="00BE2906">
              <w:t>token</w:t>
            </w:r>
            <w:proofErr w:type="spellEnd"/>
            <w:r w:rsidR="00BE2906">
              <w:rPr>
                <w:rFonts w:hint="eastAsia"/>
              </w:rPr>
              <w:t>的地址</w:t>
            </w:r>
            <w:r w:rsidR="00E02008">
              <w:rPr>
                <w:rFonts w:hint="eastAsia"/>
              </w:rPr>
              <w:t>，需要加入</w:t>
            </w:r>
            <w:proofErr w:type="spellStart"/>
            <w:r w:rsidR="003451EC" w:rsidRPr="003451EC">
              <w:t>client_secret</w:t>
            </w:r>
            <w:proofErr w:type="spellEnd"/>
            <w:r w:rsidR="003451EC">
              <w:rPr>
                <w:rFonts w:hint="eastAsia"/>
              </w:rPr>
              <w:t>应用密钥</w:t>
            </w:r>
            <w:r w:rsidR="000B2424">
              <w:rPr>
                <w:rFonts w:hint="eastAsia"/>
              </w:rPr>
              <w:t>，并且使用</w:t>
            </w:r>
            <w:r w:rsidR="000B2424">
              <w:rPr>
                <w:rFonts w:hint="eastAsia"/>
              </w:rPr>
              <w:t>post</w:t>
            </w:r>
            <w:r w:rsidR="000B2424">
              <w:rPr>
                <w:rFonts w:hint="eastAsia"/>
              </w:rPr>
              <w:t>请求进行交换</w:t>
            </w:r>
            <w:r w:rsidR="00A57EBD">
              <w:rPr>
                <w:rFonts w:hint="eastAsia"/>
              </w:rPr>
              <w:t>，保证</w:t>
            </w:r>
            <w:proofErr w:type="spellStart"/>
            <w:r w:rsidR="00A57EBD">
              <w:rPr>
                <w:rFonts w:hint="eastAsia"/>
              </w:rPr>
              <w:t>access</w:t>
            </w:r>
            <w:r w:rsidR="00A57EBD">
              <w:t>_token</w:t>
            </w:r>
            <w:proofErr w:type="spellEnd"/>
            <w:r w:rsidR="00A57EBD">
              <w:rPr>
                <w:rFonts w:hint="eastAsia"/>
              </w:rPr>
              <w:t>的安全性</w:t>
            </w:r>
          </w:p>
          <w:p w:rsidR="00CC08FE" w:rsidRPr="00883DDB" w:rsidRDefault="00917AC3" w:rsidP="00B13224">
            <w:pPr>
              <w:rPr>
                <w:rFonts w:hint="eastAsia"/>
                <w:color w:val="FF0000"/>
              </w:rPr>
            </w:pPr>
            <w:r w:rsidRPr="00883DDB">
              <w:rPr>
                <w:color w:val="FF0000"/>
              </w:rPr>
              <w:t>https://api.weibo.com/oauth2/access_token</w:t>
            </w:r>
          </w:p>
          <w:p w:rsidR="00EA644E" w:rsidRDefault="00EA644E" w:rsidP="00B13224"/>
          <w:p w:rsidR="00EA644E" w:rsidRDefault="00EA644E" w:rsidP="00B13224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地址四</w:t>
            </w:r>
          </w:p>
          <w:p w:rsidR="009E0877" w:rsidRDefault="00671C68" w:rsidP="00B13224">
            <w:hyperlink r:id="rId32" w:history="1">
              <w:r w:rsidRPr="00FD58D8">
                <w:rPr>
                  <w:rStyle w:val="a6"/>
                </w:rPr>
                <w:t>https://api.weibo.com/2/users/show.json</w:t>
              </w:r>
            </w:hyperlink>
          </w:p>
          <w:p w:rsidR="00671C68" w:rsidRPr="00671C68" w:rsidRDefault="00671C68" w:rsidP="00B13224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access</w:t>
            </w:r>
            <w:r>
              <w:t>_token</w:t>
            </w:r>
            <w:proofErr w:type="spellEnd"/>
            <w:r>
              <w:rPr>
                <w:rFonts w:hint="eastAsia"/>
              </w:rPr>
              <w:t>换取用户信息的地址</w:t>
            </w:r>
          </w:p>
        </w:tc>
      </w:tr>
    </w:tbl>
    <w:p w:rsidR="00B13224" w:rsidRPr="00B13224" w:rsidRDefault="00B13224" w:rsidP="00B13224">
      <w:pPr>
        <w:rPr>
          <w:rFonts w:hint="eastAsia"/>
        </w:rPr>
      </w:pPr>
    </w:p>
    <w:p w:rsidR="008E5DB2" w:rsidRPr="001204B4" w:rsidRDefault="008E5DB2" w:rsidP="001204B4">
      <w:pPr>
        <w:rPr>
          <w:rFonts w:hint="eastAsia"/>
        </w:rPr>
      </w:pPr>
    </w:p>
    <w:sectPr w:rsidR="008E5DB2" w:rsidRPr="001204B4" w:rsidSect="002C2640">
      <w:pgSz w:w="11906" w:h="16838"/>
      <w:pgMar w:top="1440" w:right="425" w:bottom="1440" w:left="425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71C"/>
    <w:rsid w:val="00007647"/>
    <w:rsid w:val="000129BA"/>
    <w:rsid w:val="000145E4"/>
    <w:rsid w:val="000208E7"/>
    <w:rsid w:val="00024069"/>
    <w:rsid w:val="00056F3B"/>
    <w:rsid w:val="00064CFA"/>
    <w:rsid w:val="00065923"/>
    <w:rsid w:val="000669CC"/>
    <w:rsid w:val="00072D28"/>
    <w:rsid w:val="000824A7"/>
    <w:rsid w:val="00090EE7"/>
    <w:rsid w:val="0009252E"/>
    <w:rsid w:val="00096B3D"/>
    <w:rsid w:val="00096B4F"/>
    <w:rsid w:val="00096F55"/>
    <w:rsid w:val="000A5519"/>
    <w:rsid w:val="000B1651"/>
    <w:rsid w:val="000B2424"/>
    <w:rsid w:val="000B4285"/>
    <w:rsid w:val="000B59F9"/>
    <w:rsid w:val="000B6C87"/>
    <w:rsid w:val="000C16F5"/>
    <w:rsid w:val="000C35A6"/>
    <w:rsid w:val="000D51B2"/>
    <w:rsid w:val="000D7B31"/>
    <w:rsid w:val="000E12A8"/>
    <w:rsid w:val="000E20CB"/>
    <w:rsid w:val="000E7AE6"/>
    <w:rsid w:val="000F795E"/>
    <w:rsid w:val="00101A90"/>
    <w:rsid w:val="001204B4"/>
    <w:rsid w:val="00121E24"/>
    <w:rsid w:val="00123736"/>
    <w:rsid w:val="00125049"/>
    <w:rsid w:val="00132BEC"/>
    <w:rsid w:val="001439DC"/>
    <w:rsid w:val="00153537"/>
    <w:rsid w:val="001548DE"/>
    <w:rsid w:val="00155B3F"/>
    <w:rsid w:val="00167497"/>
    <w:rsid w:val="00173DD5"/>
    <w:rsid w:val="001A71EB"/>
    <w:rsid w:val="001B0449"/>
    <w:rsid w:val="001B0697"/>
    <w:rsid w:val="001C07C7"/>
    <w:rsid w:val="001C145B"/>
    <w:rsid w:val="001E40F3"/>
    <w:rsid w:val="001F6A38"/>
    <w:rsid w:val="0020296F"/>
    <w:rsid w:val="00212567"/>
    <w:rsid w:val="00217F64"/>
    <w:rsid w:val="002272FF"/>
    <w:rsid w:val="00231B1C"/>
    <w:rsid w:val="00231E3A"/>
    <w:rsid w:val="00234201"/>
    <w:rsid w:val="00242EEF"/>
    <w:rsid w:val="0025498B"/>
    <w:rsid w:val="0026417D"/>
    <w:rsid w:val="00267EFE"/>
    <w:rsid w:val="00277D66"/>
    <w:rsid w:val="0028557E"/>
    <w:rsid w:val="0028737C"/>
    <w:rsid w:val="002904C7"/>
    <w:rsid w:val="00290972"/>
    <w:rsid w:val="00290EE7"/>
    <w:rsid w:val="0029363B"/>
    <w:rsid w:val="002A481B"/>
    <w:rsid w:val="002B071C"/>
    <w:rsid w:val="002B2EF0"/>
    <w:rsid w:val="002B6CF9"/>
    <w:rsid w:val="002C2640"/>
    <w:rsid w:val="002C5788"/>
    <w:rsid w:val="002E766F"/>
    <w:rsid w:val="002F3D5C"/>
    <w:rsid w:val="002F5DD8"/>
    <w:rsid w:val="00300C6F"/>
    <w:rsid w:val="003016C2"/>
    <w:rsid w:val="0030195A"/>
    <w:rsid w:val="003042AD"/>
    <w:rsid w:val="0031455E"/>
    <w:rsid w:val="0031461A"/>
    <w:rsid w:val="00316A21"/>
    <w:rsid w:val="00336FCE"/>
    <w:rsid w:val="003374CF"/>
    <w:rsid w:val="003451EC"/>
    <w:rsid w:val="003476A8"/>
    <w:rsid w:val="00353DEB"/>
    <w:rsid w:val="00370B45"/>
    <w:rsid w:val="00373D50"/>
    <w:rsid w:val="003753BD"/>
    <w:rsid w:val="00393FB2"/>
    <w:rsid w:val="003A350C"/>
    <w:rsid w:val="003A43E1"/>
    <w:rsid w:val="003A5E2F"/>
    <w:rsid w:val="003B37C4"/>
    <w:rsid w:val="003B42E1"/>
    <w:rsid w:val="003C104F"/>
    <w:rsid w:val="003C1532"/>
    <w:rsid w:val="003C3050"/>
    <w:rsid w:val="003C7396"/>
    <w:rsid w:val="003D29D8"/>
    <w:rsid w:val="003E29C7"/>
    <w:rsid w:val="003E2F79"/>
    <w:rsid w:val="003E331D"/>
    <w:rsid w:val="003E408E"/>
    <w:rsid w:val="003F1F24"/>
    <w:rsid w:val="003F5231"/>
    <w:rsid w:val="003F57D1"/>
    <w:rsid w:val="003F73E8"/>
    <w:rsid w:val="00402065"/>
    <w:rsid w:val="00403484"/>
    <w:rsid w:val="00414630"/>
    <w:rsid w:val="004339A9"/>
    <w:rsid w:val="00442565"/>
    <w:rsid w:val="0044702C"/>
    <w:rsid w:val="00452D7F"/>
    <w:rsid w:val="00456733"/>
    <w:rsid w:val="004756D5"/>
    <w:rsid w:val="004845ED"/>
    <w:rsid w:val="004919E3"/>
    <w:rsid w:val="004A23E7"/>
    <w:rsid w:val="004A430E"/>
    <w:rsid w:val="004A5D8E"/>
    <w:rsid w:val="004B1D99"/>
    <w:rsid w:val="004C0195"/>
    <w:rsid w:val="004C099B"/>
    <w:rsid w:val="004C0FA0"/>
    <w:rsid w:val="004C5658"/>
    <w:rsid w:val="004D7048"/>
    <w:rsid w:val="0051272C"/>
    <w:rsid w:val="005145BB"/>
    <w:rsid w:val="0052670D"/>
    <w:rsid w:val="00542842"/>
    <w:rsid w:val="00545913"/>
    <w:rsid w:val="00553828"/>
    <w:rsid w:val="00562829"/>
    <w:rsid w:val="00562875"/>
    <w:rsid w:val="00563CA2"/>
    <w:rsid w:val="00563E66"/>
    <w:rsid w:val="0056742A"/>
    <w:rsid w:val="00567761"/>
    <w:rsid w:val="00572856"/>
    <w:rsid w:val="00583F37"/>
    <w:rsid w:val="00587071"/>
    <w:rsid w:val="0059735E"/>
    <w:rsid w:val="005A69B6"/>
    <w:rsid w:val="005B0304"/>
    <w:rsid w:val="005B72D5"/>
    <w:rsid w:val="005B7F13"/>
    <w:rsid w:val="005C5A1E"/>
    <w:rsid w:val="005D1CBA"/>
    <w:rsid w:val="005D2E3F"/>
    <w:rsid w:val="005E0BE9"/>
    <w:rsid w:val="005E437A"/>
    <w:rsid w:val="005F0920"/>
    <w:rsid w:val="005F2740"/>
    <w:rsid w:val="005F462B"/>
    <w:rsid w:val="005F4A6C"/>
    <w:rsid w:val="00611DF2"/>
    <w:rsid w:val="00612C10"/>
    <w:rsid w:val="006155E0"/>
    <w:rsid w:val="00623FDE"/>
    <w:rsid w:val="006263FE"/>
    <w:rsid w:val="00634F60"/>
    <w:rsid w:val="006356EA"/>
    <w:rsid w:val="00637C53"/>
    <w:rsid w:val="00642598"/>
    <w:rsid w:val="00650FEE"/>
    <w:rsid w:val="0065146E"/>
    <w:rsid w:val="00653FA1"/>
    <w:rsid w:val="00656BF7"/>
    <w:rsid w:val="006711C2"/>
    <w:rsid w:val="00671C68"/>
    <w:rsid w:val="00676C92"/>
    <w:rsid w:val="00681114"/>
    <w:rsid w:val="00681E8D"/>
    <w:rsid w:val="006859DF"/>
    <w:rsid w:val="00691659"/>
    <w:rsid w:val="006956CE"/>
    <w:rsid w:val="006C5DFA"/>
    <w:rsid w:val="006C60D1"/>
    <w:rsid w:val="006C6FC8"/>
    <w:rsid w:val="006D6955"/>
    <w:rsid w:val="006D7633"/>
    <w:rsid w:val="006E3051"/>
    <w:rsid w:val="006E4F3B"/>
    <w:rsid w:val="006E5C84"/>
    <w:rsid w:val="00706AC8"/>
    <w:rsid w:val="00730821"/>
    <w:rsid w:val="0073166B"/>
    <w:rsid w:val="00731732"/>
    <w:rsid w:val="00736991"/>
    <w:rsid w:val="0074226E"/>
    <w:rsid w:val="00754AA8"/>
    <w:rsid w:val="00765EBB"/>
    <w:rsid w:val="007666C2"/>
    <w:rsid w:val="007906EC"/>
    <w:rsid w:val="007A3FB4"/>
    <w:rsid w:val="007B32A1"/>
    <w:rsid w:val="007C66A3"/>
    <w:rsid w:val="007E453B"/>
    <w:rsid w:val="007E66ED"/>
    <w:rsid w:val="00806823"/>
    <w:rsid w:val="00814C37"/>
    <w:rsid w:val="00815B1E"/>
    <w:rsid w:val="00817BBC"/>
    <w:rsid w:val="008247DA"/>
    <w:rsid w:val="00827050"/>
    <w:rsid w:val="00846E2E"/>
    <w:rsid w:val="00851A6E"/>
    <w:rsid w:val="008543A0"/>
    <w:rsid w:val="008547F4"/>
    <w:rsid w:val="00856F02"/>
    <w:rsid w:val="00883DDB"/>
    <w:rsid w:val="00885B2C"/>
    <w:rsid w:val="00886E0C"/>
    <w:rsid w:val="0088715A"/>
    <w:rsid w:val="00892E0E"/>
    <w:rsid w:val="008933AB"/>
    <w:rsid w:val="00894EBF"/>
    <w:rsid w:val="008B7F39"/>
    <w:rsid w:val="008C2068"/>
    <w:rsid w:val="008C7B9E"/>
    <w:rsid w:val="008D0086"/>
    <w:rsid w:val="008D61C1"/>
    <w:rsid w:val="008E5D91"/>
    <w:rsid w:val="008E5DB2"/>
    <w:rsid w:val="008F00AD"/>
    <w:rsid w:val="008F11D5"/>
    <w:rsid w:val="008F12EC"/>
    <w:rsid w:val="008F7AE3"/>
    <w:rsid w:val="00906818"/>
    <w:rsid w:val="00907739"/>
    <w:rsid w:val="00913F25"/>
    <w:rsid w:val="00914F8E"/>
    <w:rsid w:val="00917AC3"/>
    <w:rsid w:val="00921537"/>
    <w:rsid w:val="00941AB5"/>
    <w:rsid w:val="00944478"/>
    <w:rsid w:val="00947AFE"/>
    <w:rsid w:val="00962DEB"/>
    <w:rsid w:val="00963A28"/>
    <w:rsid w:val="00965CD6"/>
    <w:rsid w:val="00967C0D"/>
    <w:rsid w:val="00976F5E"/>
    <w:rsid w:val="00982F85"/>
    <w:rsid w:val="009869A4"/>
    <w:rsid w:val="00987625"/>
    <w:rsid w:val="00990BD0"/>
    <w:rsid w:val="009A0820"/>
    <w:rsid w:val="009A1030"/>
    <w:rsid w:val="009A22BB"/>
    <w:rsid w:val="009C3EFB"/>
    <w:rsid w:val="009C6C8D"/>
    <w:rsid w:val="009D14AE"/>
    <w:rsid w:val="009D3A18"/>
    <w:rsid w:val="009D6C81"/>
    <w:rsid w:val="009D701B"/>
    <w:rsid w:val="009E0877"/>
    <w:rsid w:val="009E0F44"/>
    <w:rsid w:val="009E4F0D"/>
    <w:rsid w:val="009E4FCA"/>
    <w:rsid w:val="009E7763"/>
    <w:rsid w:val="009F722F"/>
    <w:rsid w:val="00A001E9"/>
    <w:rsid w:val="00A12E2A"/>
    <w:rsid w:val="00A23D3A"/>
    <w:rsid w:val="00A32C01"/>
    <w:rsid w:val="00A4537D"/>
    <w:rsid w:val="00A45CD1"/>
    <w:rsid w:val="00A525F1"/>
    <w:rsid w:val="00A539D3"/>
    <w:rsid w:val="00A5549B"/>
    <w:rsid w:val="00A57EBD"/>
    <w:rsid w:val="00A60645"/>
    <w:rsid w:val="00A641B9"/>
    <w:rsid w:val="00A752D9"/>
    <w:rsid w:val="00A81E73"/>
    <w:rsid w:val="00A87003"/>
    <w:rsid w:val="00A93591"/>
    <w:rsid w:val="00AA1AF9"/>
    <w:rsid w:val="00AA3C80"/>
    <w:rsid w:val="00AA50E6"/>
    <w:rsid w:val="00AA7634"/>
    <w:rsid w:val="00AB08B0"/>
    <w:rsid w:val="00AB2E3D"/>
    <w:rsid w:val="00AC6A49"/>
    <w:rsid w:val="00AD0797"/>
    <w:rsid w:val="00AD08F4"/>
    <w:rsid w:val="00AE28CF"/>
    <w:rsid w:val="00AE76ED"/>
    <w:rsid w:val="00AF428A"/>
    <w:rsid w:val="00AF63E2"/>
    <w:rsid w:val="00B03115"/>
    <w:rsid w:val="00B13224"/>
    <w:rsid w:val="00B32591"/>
    <w:rsid w:val="00B47684"/>
    <w:rsid w:val="00B528A4"/>
    <w:rsid w:val="00B55074"/>
    <w:rsid w:val="00B570EA"/>
    <w:rsid w:val="00B62DE9"/>
    <w:rsid w:val="00B63BED"/>
    <w:rsid w:val="00B86DFD"/>
    <w:rsid w:val="00B921B8"/>
    <w:rsid w:val="00BA13E5"/>
    <w:rsid w:val="00BB2550"/>
    <w:rsid w:val="00BB3720"/>
    <w:rsid w:val="00BC02C1"/>
    <w:rsid w:val="00BC3349"/>
    <w:rsid w:val="00BD05AD"/>
    <w:rsid w:val="00BE2906"/>
    <w:rsid w:val="00BE6B24"/>
    <w:rsid w:val="00BF0F82"/>
    <w:rsid w:val="00BF1DA6"/>
    <w:rsid w:val="00BF23B7"/>
    <w:rsid w:val="00BF4E14"/>
    <w:rsid w:val="00BF7BA4"/>
    <w:rsid w:val="00C00026"/>
    <w:rsid w:val="00C00219"/>
    <w:rsid w:val="00C1059A"/>
    <w:rsid w:val="00C11F95"/>
    <w:rsid w:val="00C15C9E"/>
    <w:rsid w:val="00C515FE"/>
    <w:rsid w:val="00C51A19"/>
    <w:rsid w:val="00C55C7C"/>
    <w:rsid w:val="00C561BF"/>
    <w:rsid w:val="00C61376"/>
    <w:rsid w:val="00C66120"/>
    <w:rsid w:val="00C707EA"/>
    <w:rsid w:val="00C77D8E"/>
    <w:rsid w:val="00C8028A"/>
    <w:rsid w:val="00C95151"/>
    <w:rsid w:val="00CB6EB1"/>
    <w:rsid w:val="00CC08FE"/>
    <w:rsid w:val="00CC607C"/>
    <w:rsid w:val="00CE3006"/>
    <w:rsid w:val="00CE5718"/>
    <w:rsid w:val="00CF48F7"/>
    <w:rsid w:val="00D03D9E"/>
    <w:rsid w:val="00D16C48"/>
    <w:rsid w:val="00D1753A"/>
    <w:rsid w:val="00D2574A"/>
    <w:rsid w:val="00D26449"/>
    <w:rsid w:val="00D40A4D"/>
    <w:rsid w:val="00D4706A"/>
    <w:rsid w:val="00D500BA"/>
    <w:rsid w:val="00D61DED"/>
    <w:rsid w:val="00D63E24"/>
    <w:rsid w:val="00D718FE"/>
    <w:rsid w:val="00D71CD4"/>
    <w:rsid w:val="00D7240A"/>
    <w:rsid w:val="00D72CBE"/>
    <w:rsid w:val="00D72D2C"/>
    <w:rsid w:val="00D8421F"/>
    <w:rsid w:val="00D910C6"/>
    <w:rsid w:val="00DA0706"/>
    <w:rsid w:val="00DB03AB"/>
    <w:rsid w:val="00DE06F1"/>
    <w:rsid w:val="00DE544A"/>
    <w:rsid w:val="00DE71C6"/>
    <w:rsid w:val="00DF0F3E"/>
    <w:rsid w:val="00DF5788"/>
    <w:rsid w:val="00E0129C"/>
    <w:rsid w:val="00E02008"/>
    <w:rsid w:val="00E05329"/>
    <w:rsid w:val="00E06C74"/>
    <w:rsid w:val="00E12707"/>
    <w:rsid w:val="00E17E2F"/>
    <w:rsid w:val="00E22F3F"/>
    <w:rsid w:val="00E354D4"/>
    <w:rsid w:val="00E36BD4"/>
    <w:rsid w:val="00E46F8F"/>
    <w:rsid w:val="00E54974"/>
    <w:rsid w:val="00E61BFE"/>
    <w:rsid w:val="00E637FC"/>
    <w:rsid w:val="00E651E3"/>
    <w:rsid w:val="00E71FC5"/>
    <w:rsid w:val="00E744A7"/>
    <w:rsid w:val="00E75470"/>
    <w:rsid w:val="00E76A06"/>
    <w:rsid w:val="00E77979"/>
    <w:rsid w:val="00E8058C"/>
    <w:rsid w:val="00E81572"/>
    <w:rsid w:val="00E82287"/>
    <w:rsid w:val="00E853DF"/>
    <w:rsid w:val="00E8540E"/>
    <w:rsid w:val="00E91BA2"/>
    <w:rsid w:val="00EA1254"/>
    <w:rsid w:val="00EA4C55"/>
    <w:rsid w:val="00EA644E"/>
    <w:rsid w:val="00EB4930"/>
    <w:rsid w:val="00ED5DB3"/>
    <w:rsid w:val="00ED66C7"/>
    <w:rsid w:val="00EE28EB"/>
    <w:rsid w:val="00EE3BFC"/>
    <w:rsid w:val="00EF7E48"/>
    <w:rsid w:val="00F00DA7"/>
    <w:rsid w:val="00F019BE"/>
    <w:rsid w:val="00F11177"/>
    <w:rsid w:val="00F22D45"/>
    <w:rsid w:val="00F334E8"/>
    <w:rsid w:val="00F4161D"/>
    <w:rsid w:val="00F43E73"/>
    <w:rsid w:val="00F47B48"/>
    <w:rsid w:val="00F53E38"/>
    <w:rsid w:val="00F54E29"/>
    <w:rsid w:val="00F557C5"/>
    <w:rsid w:val="00F57D80"/>
    <w:rsid w:val="00F63885"/>
    <w:rsid w:val="00F64A7C"/>
    <w:rsid w:val="00F657E1"/>
    <w:rsid w:val="00F80311"/>
    <w:rsid w:val="00F91A29"/>
    <w:rsid w:val="00F9265E"/>
    <w:rsid w:val="00F93170"/>
    <w:rsid w:val="00F93C84"/>
    <w:rsid w:val="00F94509"/>
    <w:rsid w:val="00FA4823"/>
    <w:rsid w:val="00FA4E41"/>
    <w:rsid w:val="00FA5C5D"/>
    <w:rsid w:val="00FB5ED8"/>
    <w:rsid w:val="00FC0285"/>
    <w:rsid w:val="00FD1414"/>
    <w:rsid w:val="00FD384A"/>
    <w:rsid w:val="00FD4A6D"/>
    <w:rsid w:val="00FD6465"/>
    <w:rsid w:val="00FD6BDD"/>
    <w:rsid w:val="00FE3DFD"/>
    <w:rsid w:val="00FE6EC3"/>
    <w:rsid w:val="00FF2135"/>
    <w:rsid w:val="00FF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71860"/>
  <w15:docId w15:val="{57938EBA-6712-4CA9-AFD3-C5993506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FCA"/>
    <w:pPr>
      <w:widowControl w:val="0"/>
      <w:jc w:val="both"/>
    </w:pPr>
    <w:rPr>
      <w:rFonts w:eastAsia="STXihei"/>
      <w:sz w:val="24"/>
    </w:rPr>
  </w:style>
  <w:style w:type="paragraph" w:styleId="1">
    <w:name w:val="heading 1"/>
    <w:basedOn w:val="a"/>
    <w:next w:val="a"/>
    <w:link w:val="10"/>
    <w:uiPriority w:val="9"/>
    <w:qFormat/>
    <w:rsid w:val="003B42E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66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2E1"/>
    <w:rPr>
      <w:rFonts w:eastAsia="STXihei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3B42E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3B42E1"/>
    <w:rPr>
      <w:rFonts w:asciiTheme="majorHAnsi" w:eastAsia="STXihei" w:hAnsiTheme="majorHAnsi" w:cstheme="majorBidi"/>
      <w:b/>
      <w:bCs/>
      <w:sz w:val="44"/>
      <w:szCs w:val="32"/>
    </w:rPr>
  </w:style>
  <w:style w:type="table" w:styleId="a5">
    <w:name w:val="Table Grid"/>
    <w:basedOn w:val="a1"/>
    <w:uiPriority w:val="59"/>
    <w:unhideWhenUsed/>
    <w:rsid w:val="00231B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E66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FC02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FC0285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F428A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71C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&#32593;&#31449;&#22238;&#35843;&#22320;&#22336;?code=fef987b3f9ad1169955840b467bfc66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&#32593;&#31449;&#22238;&#35843;&#22320;&#22336;?code=fef987b3f9ad1169955840b467bfc66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api.weibo.com/2/users/show.json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api.weibo.com/oauth2/authorize?client_id=YOUR_CLIENT_ID&amp;response_type=code&amp;redirect_uri=YOUR_REGISTERED_REDIRECT_URI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api.weibo.com/oauth2/authoriz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hyperlink" Target="https://api.weibo.com/2/users/show.json?access_token=2.00S4TE5GH4psNBf534795d1677YqPB&amp;uid=1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demo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demo.dotm</Template>
  <TotalTime>863</TotalTime>
  <Pages>22</Pages>
  <Words>799</Words>
  <Characters>4560</Characters>
  <Application>Microsoft Office Word</Application>
  <DocSecurity>0</DocSecurity>
  <Lines>38</Lines>
  <Paragraphs>10</Paragraphs>
  <ScaleCrop>false</ScaleCrop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徐 靖博</cp:lastModifiedBy>
  <cp:revision>798</cp:revision>
  <dcterms:created xsi:type="dcterms:W3CDTF">2019-06-10T01:21:00Z</dcterms:created>
  <dcterms:modified xsi:type="dcterms:W3CDTF">2019-06-12T03:28:00Z</dcterms:modified>
</cp:coreProperties>
</file>